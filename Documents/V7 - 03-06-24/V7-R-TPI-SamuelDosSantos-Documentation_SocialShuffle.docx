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AD4192" w:rsidRDefault="00074638" w:rsidP="000E7483">
      <w:pPr>
        <w:pStyle w:val="Titre"/>
      </w:pPr>
      <w:bookmarkStart w:id="0" w:name="_Hlk168256244"/>
      <w:bookmarkEnd w:id="0"/>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5CC27E4"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du 13.05.2024 au 03.06.2024</w:t>
      </w:r>
    </w:p>
    <w:p w14:paraId="70033D2D" w14:textId="474EE0CE" w:rsidR="00AD4636" w:rsidRDefault="00AD4636">
      <w:pPr>
        <w:jc w:val="left"/>
        <w:sectPr w:rsidR="00AD4636" w:rsidSect="00AD4636">
          <w:pgSz w:w="11906" w:h="16838" w:code="9"/>
          <w:pgMar w:top="1418" w:right="1418" w:bottom="1418" w:left="1418" w:header="709" w:footer="709" w:gutter="0"/>
          <w:pgNumType w:start="1"/>
          <w:cols w:space="708"/>
          <w:titlePg/>
          <w:docGrid w:linePitch="360"/>
        </w:sectPr>
      </w:pPr>
    </w:p>
    <w:p w14:paraId="2411AE1C" w14:textId="24230F00" w:rsidR="00916AAF" w:rsidRPr="00AD4636" w:rsidRDefault="00916AAF">
      <w:pPr>
        <w:jc w:val="left"/>
      </w:pPr>
    </w:p>
    <w:p w14:paraId="55E29A0B" w14:textId="1BC4FEB6" w:rsidR="007F30AE" w:rsidRPr="00AD4192" w:rsidRDefault="007F30AE" w:rsidP="00074638">
      <w:pPr>
        <w:pStyle w:val="Titre"/>
        <w:jc w:val="left"/>
      </w:pPr>
      <w:r w:rsidRPr="00AD4192">
        <w:t>Table des matières</w:t>
      </w:r>
    </w:p>
    <w:p w14:paraId="097FBF01" w14:textId="7841793B" w:rsidR="00305799" w:rsidRDefault="00A65F0B">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8302527" w:history="1">
        <w:r w:rsidR="00305799" w:rsidRPr="00542E01">
          <w:rPr>
            <w:rStyle w:val="Lienhypertexte"/>
            <w:noProof/>
          </w:rPr>
          <w:t>1</w:t>
        </w:r>
        <w:r w:rsidR="00305799">
          <w:rPr>
            <w:rFonts w:asciiTheme="minorHAnsi" w:eastAsiaTheme="minorEastAsia" w:hAnsiTheme="minorHAnsi" w:cstheme="minorBidi"/>
            <w:b w:val="0"/>
            <w:bCs w:val="0"/>
            <w:caps w:val="0"/>
            <w:noProof/>
            <w:kern w:val="2"/>
            <w:sz w:val="22"/>
            <w:szCs w:val="22"/>
            <w14:ligatures w14:val="standardContextual"/>
          </w:rPr>
          <w:tab/>
        </w:r>
        <w:r w:rsidR="00305799" w:rsidRPr="00542E01">
          <w:rPr>
            <w:rStyle w:val="Lienhypertexte"/>
            <w:noProof/>
          </w:rPr>
          <w:t>Spécifications</w:t>
        </w:r>
        <w:r w:rsidR="00305799">
          <w:rPr>
            <w:noProof/>
            <w:webHidden/>
          </w:rPr>
          <w:tab/>
        </w:r>
        <w:r w:rsidR="00305799">
          <w:rPr>
            <w:noProof/>
            <w:webHidden/>
          </w:rPr>
          <w:fldChar w:fldCharType="begin"/>
        </w:r>
        <w:r w:rsidR="00305799">
          <w:rPr>
            <w:noProof/>
            <w:webHidden/>
          </w:rPr>
          <w:instrText xml:space="preserve"> PAGEREF _Toc168302527 \h </w:instrText>
        </w:r>
        <w:r w:rsidR="00305799">
          <w:rPr>
            <w:noProof/>
            <w:webHidden/>
          </w:rPr>
        </w:r>
        <w:r w:rsidR="00305799">
          <w:rPr>
            <w:noProof/>
            <w:webHidden/>
          </w:rPr>
          <w:fldChar w:fldCharType="separate"/>
        </w:r>
        <w:r w:rsidR="00305799">
          <w:rPr>
            <w:noProof/>
            <w:webHidden/>
          </w:rPr>
          <w:t>4</w:t>
        </w:r>
        <w:r w:rsidR="00305799">
          <w:rPr>
            <w:noProof/>
            <w:webHidden/>
          </w:rPr>
          <w:fldChar w:fldCharType="end"/>
        </w:r>
      </w:hyperlink>
    </w:p>
    <w:p w14:paraId="04CF4CA7" w14:textId="7B121A5D"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28" w:history="1">
        <w:r w:rsidR="00305799" w:rsidRPr="00542E01">
          <w:rPr>
            <w:rStyle w:val="Lienhypertexte"/>
            <w:noProof/>
          </w:rPr>
          <w:t>1.1</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Titre</w:t>
        </w:r>
        <w:r w:rsidR="00305799">
          <w:rPr>
            <w:noProof/>
            <w:webHidden/>
          </w:rPr>
          <w:tab/>
        </w:r>
        <w:r w:rsidR="00305799">
          <w:rPr>
            <w:noProof/>
            <w:webHidden/>
          </w:rPr>
          <w:fldChar w:fldCharType="begin"/>
        </w:r>
        <w:r w:rsidR="00305799">
          <w:rPr>
            <w:noProof/>
            <w:webHidden/>
          </w:rPr>
          <w:instrText xml:space="preserve"> PAGEREF _Toc168302528 \h </w:instrText>
        </w:r>
        <w:r w:rsidR="00305799">
          <w:rPr>
            <w:noProof/>
            <w:webHidden/>
          </w:rPr>
        </w:r>
        <w:r w:rsidR="00305799">
          <w:rPr>
            <w:noProof/>
            <w:webHidden/>
          </w:rPr>
          <w:fldChar w:fldCharType="separate"/>
        </w:r>
        <w:r w:rsidR="00305799">
          <w:rPr>
            <w:noProof/>
            <w:webHidden/>
          </w:rPr>
          <w:t>4</w:t>
        </w:r>
        <w:r w:rsidR="00305799">
          <w:rPr>
            <w:noProof/>
            <w:webHidden/>
          </w:rPr>
          <w:fldChar w:fldCharType="end"/>
        </w:r>
      </w:hyperlink>
    </w:p>
    <w:p w14:paraId="1FBC5A7E" w14:textId="468EA178"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29" w:history="1">
        <w:r w:rsidR="00305799" w:rsidRPr="00542E01">
          <w:rPr>
            <w:rStyle w:val="Lienhypertexte"/>
            <w:noProof/>
          </w:rPr>
          <w:t>1.2</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Introduction</w:t>
        </w:r>
        <w:r w:rsidR="00305799">
          <w:rPr>
            <w:noProof/>
            <w:webHidden/>
          </w:rPr>
          <w:tab/>
        </w:r>
        <w:r w:rsidR="00305799">
          <w:rPr>
            <w:noProof/>
            <w:webHidden/>
          </w:rPr>
          <w:fldChar w:fldCharType="begin"/>
        </w:r>
        <w:r w:rsidR="00305799">
          <w:rPr>
            <w:noProof/>
            <w:webHidden/>
          </w:rPr>
          <w:instrText xml:space="preserve"> PAGEREF _Toc168302529 \h </w:instrText>
        </w:r>
        <w:r w:rsidR="00305799">
          <w:rPr>
            <w:noProof/>
            <w:webHidden/>
          </w:rPr>
        </w:r>
        <w:r w:rsidR="00305799">
          <w:rPr>
            <w:noProof/>
            <w:webHidden/>
          </w:rPr>
          <w:fldChar w:fldCharType="separate"/>
        </w:r>
        <w:r w:rsidR="00305799">
          <w:rPr>
            <w:noProof/>
            <w:webHidden/>
          </w:rPr>
          <w:t>4</w:t>
        </w:r>
        <w:r w:rsidR="00305799">
          <w:rPr>
            <w:noProof/>
            <w:webHidden/>
          </w:rPr>
          <w:fldChar w:fldCharType="end"/>
        </w:r>
      </w:hyperlink>
    </w:p>
    <w:p w14:paraId="17E8539D" w14:textId="001FF904"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0" w:history="1">
        <w:r w:rsidR="00305799" w:rsidRPr="00542E01">
          <w:rPr>
            <w:rStyle w:val="Lienhypertexte"/>
            <w:noProof/>
          </w:rPr>
          <w:t>1.3</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Objectifs</w:t>
        </w:r>
        <w:r w:rsidR="00305799">
          <w:rPr>
            <w:noProof/>
            <w:webHidden/>
          </w:rPr>
          <w:tab/>
        </w:r>
        <w:r w:rsidR="00305799">
          <w:rPr>
            <w:noProof/>
            <w:webHidden/>
          </w:rPr>
          <w:fldChar w:fldCharType="begin"/>
        </w:r>
        <w:r w:rsidR="00305799">
          <w:rPr>
            <w:noProof/>
            <w:webHidden/>
          </w:rPr>
          <w:instrText xml:space="preserve"> PAGEREF _Toc168302530 \h </w:instrText>
        </w:r>
        <w:r w:rsidR="00305799">
          <w:rPr>
            <w:noProof/>
            <w:webHidden/>
          </w:rPr>
        </w:r>
        <w:r w:rsidR="00305799">
          <w:rPr>
            <w:noProof/>
            <w:webHidden/>
          </w:rPr>
          <w:fldChar w:fldCharType="separate"/>
        </w:r>
        <w:r w:rsidR="00305799">
          <w:rPr>
            <w:noProof/>
            <w:webHidden/>
          </w:rPr>
          <w:t>4</w:t>
        </w:r>
        <w:r w:rsidR="00305799">
          <w:rPr>
            <w:noProof/>
            <w:webHidden/>
          </w:rPr>
          <w:fldChar w:fldCharType="end"/>
        </w:r>
      </w:hyperlink>
    </w:p>
    <w:p w14:paraId="46DC7E95" w14:textId="57CD3801"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1" w:history="1">
        <w:r w:rsidR="00305799" w:rsidRPr="00542E01">
          <w:rPr>
            <w:rStyle w:val="Lienhypertexte"/>
            <w:noProof/>
          </w:rPr>
          <w:t>1.4</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Points techniques</w:t>
        </w:r>
        <w:r w:rsidR="00305799">
          <w:rPr>
            <w:noProof/>
            <w:webHidden/>
          </w:rPr>
          <w:tab/>
        </w:r>
        <w:r w:rsidR="00305799">
          <w:rPr>
            <w:noProof/>
            <w:webHidden/>
          </w:rPr>
          <w:fldChar w:fldCharType="begin"/>
        </w:r>
        <w:r w:rsidR="00305799">
          <w:rPr>
            <w:noProof/>
            <w:webHidden/>
          </w:rPr>
          <w:instrText xml:space="preserve"> PAGEREF _Toc168302531 \h </w:instrText>
        </w:r>
        <w:r w:rsidR="00305799">
          <w:rPr>
            <w:noProof/>
            <w:webHidden/>
          </w:rPr>
        </w:r>
        <w:r w:rsidR="00305799">
          <w:rPr>
            <w:noProof/>
            <w:webHidden/>
          </w:rPr>
          <w:fldChar w:fldCharType="separate"/>
        </w:r>
        <w:r w:rsidR="00305799">
          <w:rPr>
            <w:noProof/>
            <w:webHidden/>
          </w:rPr>
          <w:t>5</w:t>
        </w:r>
        <w:r w:rsidR="00305799">
          <w:rPr>
            <w:noProof/>
            <w:webHidden/>
          </w:rPr>
          <w:fldChar w:fldCharType="end"/>
        </w:r>
      </w:hyperlink>
    </w:p>
    <w:p w14:paraId="13F0FE16" w14:textId="2889CA1F"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2" w:history="1">
        <w:r w:rsidR="00305799" w:rsidRPr="00542E01">
          <w:rPr>
            <w:rStyle w:val="Lienhypertexte"/>
            <w:noProof/>
          </w:rPr>
          <w:t>1.5</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Matériel et logiciels à disposition</w:t>
        </w:r>
        <w:r w:rsidR="00305799">
          <w:rPr>
            <w:noProof/>
            <w:webHidden/>
          </w:rPr>
          <w:tab/>
        </w:r>
        <w:r w:rsidR="00305799">
          <w:rPr>
            <w:noProof/>
            <w:webHidden/>
          </w:rPr>
          <w:fldChar w:fldCharType="begin"/>
        </w:r>
        <w:r w:rsidR="00305799">
          <w:rPr>
            <w:noProof/>
            <w:webHidden/>
          </w:rPr>
          <w:instrText xml:space="preserve"> PAGEREF _Toc168302532 \h </w:instrText>
        </w:r>
        <w:r w:rsidR="00305799">
          <w:rPr>
            <w:noProof/>
            <w:webHidden/>
          </w:rPr>
        </w:r>
        <w:r w:rsidR="00305799">
          <w:rPr>
            <w:noProof/>
            <w:webHidden/>
          </w:rPr>
          <w:fldChar w:fldCharType="separate"/>
        </w:r>
        <w:r w:rsidR="00305799">
          <w:rPr>
            <w:noProof/>
            <w:webHidden/>
          </w:rPr>
          <w:t>5</w:t>
        </w:r>
        <w:r w:rsidR="00305799">
          <w:rPr>
            <w:noProof/>
            <w:webHidden/>
          </w:rPr>
          <w:fldChar w:fldCharType="end"/>
        </w:r>
      </w:hyperlink>
    </w:p>
    <w:p w14:paraId="1F50514F" w14:textId="77EBB0B3"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3" w:history="1">
        <w:r w:rsidR="00305799" w:rsidRPr="00542E01">
          <w:rPr>
            <w:rStyle w:val="Lienhypertexte"/>
            <w:noProof/>
          </w:rPr>
          <w:t>1.6</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Prérequis</w:t>
        </w:r>
        <w:r w:rsidR="00305799">
          <w:rPr>
            <w:noProof/>
            <w:webHidden/>
          </w:rPr>
          <w:tab/>
        </w:r>
        <w:r w:rsidR="00305799">
          <w:rPr>
            <w:noProof/>
            <w:webHidden/>
          </w:rPr>
          <w:fldChar w:fldCharType="begin"/>
        </w:r>
        <w:r w:rsidR="00305799">
          <w:rPr>
            <w:noProof/>
            <w:webHidden/>
          </w:rPr>
          <w:instrText xml:space="preserve"> PAGEREF _Toc168302533 \h </w:instrText>
        </w:r>
        <w:r w:rsidR="00305799">
          <w:rPr>
            <w:noProof/>
            <w:webHidden/>
          </w:rPr>
        </w:r>
        <w:r w:rsidR="00305799">
          <w:rPr>
            <w:noProof/>
            <w:webHidden/>
          </w:rPr>
          <w:fldChar w:fldCharType="separate"/>
        </w:r>
        <w:r w:rsidR="00305799">
          <w:rPr>
            <w:noProof/>
            <w:webHidden/>
          </w:rPr>
          <w:t>5</w:t>
        </w:r>
        <w:r w:rsidR="00305799">
          <w:rPr>
            <w:noProof/>
            <w:webHidden/>
          </w:rPr>
          <w:fldChar w:fldCharType="end"/>
        </w:r>
      </w:hyperlink>
    </w:p>
    <w:p w14:paraId="674C09D4" w14:textId="2545BE21"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4" w:history="1">
        <w:r w:rsidR="00305799" w:rsidRPr="00542E01">
          <w:rPr>
            <w:rStyle w:val="Lienhypertexte"/>
            <w:noProof/>
          </w:rPr>
          <w:t>1.7</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Livrables</w:t>
        </w:r>
        <w:r w:rsidR="00305799">
          <w:rPr>
            <w:noProof/>
            <w:webHidden/>
          </w:rPr>
          <w:tab/>
        </w:r>
        <w:r w:rsidR="00305799">
          <w:rPr>
            <w:noProof/>
            <w:webHidden/>
          </w:rPr>
          <w:fldChar w:fldCharType="begin"/>
        </w:r>
        <w:r w:rsidR="00305799">
          <w:rPr>
            <w:noProof/>
            <w:webHidden/>
          </w:rPr>
          <w:instrText xml:space="preserve"> PAGEREF _Toc168302534 \h </w:instrText>
        </w:r>
        <w:r w:rsidR="00305799">
          <w:rPr>
            <w:noProof/>
            <w:webHidden/>
          </w:rPr>
        </w:r>
        <w:r w:rsidR="00305799">
          <w:rPr>
            <w:noProof/>
            <w:webHidden/>
          </w:rPr>
          <w:fldChar w:fldCharType="separate"/>
        </w:r>
        <w:r w:rsidR="00305799">
          <w:rPr>
            <w:noProof/>
            <w:webHidden/>
          </w:rPr>
          <w:t>5</w:t>
        </w:r>
        <w:r w:rsidR="00305799">
          <w:rPr>
            <w:noProof/>
            <w:webHidden/>
          </w:rPr>
          <w:fldChar w:fldCharType="end"/>
        </w:r>
      </w:hyperlink>
    </w:p>
    <w:p w14:paraId="6B220AD1" w14:textId="5AC81897" w:rsidR="00305799" w:rsidRDefault="00000000">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535" w:history="1">
        <w:r w:rsidR="00305799" w:rsidRPr="00542E01">
          <w:rPr>
            <w:rStyle w:val="Lienhypertexte"/>
            <w:noProof/>
          </w:rPr>
          <w:t>2</w:t>
        </w:r>
        <w:r w:rsidR="00305799">
          <w:rPr>
            <w:rFonts w:asciiTheme="minorHAnsi" w:eastAsiaTheme="minorEastAsia" w:hAnsiTheme="minorHAnsi" w:cstheme="minorBidi"/>
            <w:b w:val="0"/>
            <w:bCs w:val="0"/>
            <w:caps w:val="0"/>
            <w:noProof/>
            <w:kern w:val="2"/>
            <w:sz w:val="22"/>
            <w:szCs w:val="22"/>
            <w14:ligatures w14:val="standardContextual"/>
          </w:rPr>
          <w:tab/>
        </w:r>
        <w:r w:rsidR="00305799" w:rsidRPr="00542E01">
          <w:rPr>
            <w:rStyle w:val="Lienhypertexte"/>
            <w:noProof/>
          </w:rPr>
          <w:t>Planification Initiale</w:t>
        </w:r>
        <w:r w:rsidR="00305799">
          <w:rPr>
            <w:noProof/>
            <w:webHidden/>
          </w:rPr>
          <w:tab/>
        </w:r>
        <w:r w:rsidR="00305799">
          <w:rPr>
            <w:noProof/>
            <w:webHidden/>
          </w:rPr>
          <w:fldChar w:fldCharType="begin"/>
        </w:r>
        <w:r w:rsidR="00305799">
          <w:rPr>
            <w:noProof/>
            <w:webHidden/>
          </w:rPr>
          <w:instrText xml:space="preserve"> PAGEREF _Toc168302535 \h </w:instrText>
        </w:r>
        <w:r w:rsidR="00305799">
          <w:rPr>
            <w:noProof/>
            <w:webHidden/>
          </w:rPr>
        </w:r>
        <w:r w:rsidR="00305799">
          <w:rPr>
            <w:noProof/>
            <w:webHidden/>
          </w:rPr>
          <w:fldChar w:fldCharType="separate"/>
        </w:r>
        <w:r w:rsidR="00305799">
          <w:rPr>
            <w:noProof/>
            <w:webHidden/>
          </w:rPr>
          <w:t>6</w:t>
        </w:r>
        <w:r w:rsidR="00305799">
          <w:rPr>
            <w:noProof/>
            <w:webHidden/>
          </w:rPr>
          <w:fldChar w:fldCharType="end"/>
        </w:r>
      </w:hyperlink>
    </w:p>
    <w:p w14:paraId="1405D6FC" w14:textId="31DBF8FE" w:rsidR="00305799" w:rsidRDefault="00000000">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536" w:history="1">
        <w:r w:rsidR="00305799" w:rsidRPr="00542E01">
          <w:rPr>
            <w:rStyle w:val="Lienhypertexte"/>
            <w:noProof/>
          </w:rPr>
          <w:t>3</w:t>
        </w:r>
        <w:r w:rsidR="00305799">
          <w:rPr>
            <w:rFonts w:asciiTheme="minorHAnsi" w:eastAsiaTheme="minorEastAsia" w:hAnsiTheme="minorHAnsi" w:cstheme="minorBidi"/>
            <w:b w:val="0"/>
            <w:bCs w:val="0"/>
            <w:caps w:val="0"/>
            <w:noProof/>
            <w:kern w:val="2"/>
            <w:sz w:val="22"/>
            <w:szCs w:val="22"/>
            <w14:ligatures w14:val="standardContextual"/>
          </w:rPr>
          <w:tab/>
        </w:r>
        <w:r w:rsidR="00305799" w:rsidRPr="00542E01">
          <w:rPr>
            <w:rStyle w:val="Lienhypertexte"/>
            <w:noProof/>
          </w:rPr>
          <w:t>Analyse</w:t>
        </w:r>
        <w:r w:rsidR="00305799">
          <w:rPr>
            <w:noProof/>
            <w:webHidden/>
          </w:rPr>
          <w:tab/>
        </w:r>
        <w:r w:rsidR="00305799">
          <w:rPr>
            <w:noProof/>
            <w:webHidden/>
          </w:rPr>
          <w:fldChar w:fldCharType="begin"/>
        </w:r>
        <w:r w:rsidR="00305799">
          <w:rPr>
            <w:noProof/>
            <w:webHidden/>
          </w:rPr>
          <w:instrText xml:space="preserve"> PAGEREF _Toc168302536 \h </w:instrText>
        </w:r>
        <w:r w:rsidR="00305799">
          <w:rPr>
            <w:noProof/>
            <w:webHidden/>
          </w:rPr>
        </w:r>
        <w:r w:rsidR="00305799">
          <w:rPr>
            <w:noProof/>
            <w:webHidden/>
          </w:rPr>
          <w:fldChar w:fldCharType="separate"/>
        </w:r>
        <w:r w:rsidR="00305799">
          <w:rPr>
            <w:noProof/>
            <w:webHidden/>
          </w:rPr>
          <w:t>7</w:t>
        </w:r>
        <w:r w:rsidR="00305799">
          <w:rPr>
            <w:noProof/>
            <w:webHidden/>
          </w:rPr>
          <w:fldChar w:fldCharType="end"/>
        </w:r>
      </w:hyperlink>
    </w:p>
    <w:p w14:paraId="3F153A1E" w14:textId="49538764"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7" w:history="1">
        <w:r w:rsidR="00305799" w:rsidRPr="00542E01">
          <w:rPr>
            <w:rStyle w:val="Lienhypertexte"/>
            <w:noProof/>
          </w:rPr>
          <w:t>3.1</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Méthodologie de travail</w:t>
        </w:r>
        <w:r w:rsidR="00305799">
          <w:rPr>
            <w:noProof/>
            <w:webHidden/>
          </w:rPr>
          <w:tab/>
        </w:r>
        <w:r w:rsidR="00305799">
          <w:rPr>
            <w:noProof/>
            <w:webHidden/>
          </w:rPr>
          <w:fldChar w:fldCharType="begin"/>
        </w:r>
        <w:r w:rsidR="00305799">
          <w:rPr>
            <w:noProof/>
            <w:webHidden/>
          </w:rPr>
          <w:instrText xml:space="preserve"> PAGEREF _Toc168302537 \h </w:instrText>
        </w:r>
        <w:r w:rsidR="00305799">
          <w:rPr>
            <w:noProof/>
            <w:webHidden/>
          </w:rPr>
        </w:r>
        <w:r w:rsidR="00305799">
          <w:rPr>
            <w:noProof/>
            <w:webHidden/>
          </w:rPr>
          <w:fldChar w:fldCharType="separate"/>
        </w:r>
        <w:r w:rsidR="00305799">
          <w:rPr>
            <w:noProof/>
            <w:webHidden/>
          </w:rPr>
          <w:t>7</w:t>
        </w:r>
        <w:r w:rsidR="00305799">
          <w:rPr>
            <w:noProof/>
            <w:webHidden/>
          </w:rPr>
          <w:fldChar w:fldCharType="end"/>
        </w:r>
      </w:hyperlink>
    </w:p>
    <w:p w14:paraId="2C63700F" w14:textId="3C284D56"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8" w:history="1">
        <w:r w:rsidR="00305799" w:rsidRPr="00542E01">
          <w:rPr>
            <w:rStyle w:val="Lienhypertexte"/>
            <w:noProof/>
          </w:rPr>
          <w:t>3.2</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Organisation des résultats du travail</w:t>
        </w:r>
        <w:r w:rsidR="00305799">
          <w:rPr>
            <w:noProof/>
            <w:webHidden/>
          </w:rPr>
          <w:tab/>
        </w:r>
        <w:r w:rsidR="00305799">
          <w:rPr>
            <w:noProof/>
            <w:webHidden/>
          </w:rPr>
          <w:fldChar w:fldCharType="begin"/>
        </w:r>
        <w:r w:rsidR="00305799">
          <w:rPr>
            <w:noProof/>
            <w:webHidden/>
          </w:rPr>
          <w:instrText xml:space="preserve"> PAGEREF _Toc168302538 \h </w:instrText>
        </w:r>
        <w:r w:rsidR="00305799">
          <w:rPr>
            <w:noProof/>
            <w:webHidden/>
          </w:rPr>
        </w:r>
        <w:r w:rsidR="00305799">
          <w:rPr>
            <w:noProof/>
            <w:webHidden/>
          </w:rPr>
          <w:fldChar w:fldCharType="separate"/>
        </w:r>
        <w:r w:rsidR="00305799">
          <w:rPr>
            <w:noProof/>
            <w:webHidden/>
          </w:rPr>
          <w:t>7</w:t>
        </w:r>
        <w:r w:rsidR="00305799">
          <w:rPr>
            <w:noProof/>
            <w:webHidden/>
          </w:rPr>
          <w:fldChar w:fldCharType="end"/>
        </w:r>
      </w:hyperlink>
    </w:p>
    <w:p w14:paraId="7DCEBD25" w14:textId="644DC0D6"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9" w:history="1">
        <w:r w:rsidR="00305799" w:rsidRPr="00542E01">
          <w:rPr>
            <w:rStyle w:val="Lienhypertexte"/>
            <w:noProof/>
          </w:rPr>
          <w:t>3.3</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Environnement</w:t>
        </w:r>
        <w:r w:rsidR="00305799">
          <w:rPr>
            <w:noProof/>
            <w:webHidden/>
          </w:rPr>
          <w:tab/>
        </w:r>
        <w:r w:rsidR="00305799">
          <w:rPr>
            <w:noProof/>
            <w:webHidden/>
          </w:rPr>
          <w:fldChar w:fldCharType="begin"/>
        </w:r>
        <w:r w:rsidR="00305799">
          <w:rPr>
            <w:noProof/>
            <w:webHidden/>
          </w:rPr>
          <w:instrText xml:space="preserve"> PAGEREF _Toc168302539 \h </w:instrText>
        </w:r>
        <w:r w:rsidR="00305799">
          <w:rPr>
            <w:noProof/>
            <w:webHidden/>
          </w:rPr>
        </w:r>
        <w:r w:rsidR="00305799">
          <w:rPr>
            <w:noProof/>
            <w:webHidden/>
          </w:rPr>
          <w:fldChar w:fldCharType="separate"/>
        </w:r>
        <w:r w:rsidR="00305799">
          <w:rPr>
            <w:noProof/>
            <w:webHidden/>
          </w:rPr>
          <w:t>7</w:t>
        </w:r>
        <w:r w:rsidR="00305799">
          <w:rPr>
            <w:noProof/>
            <w:webHidden/>
          </w:rPr>
          <w:fldChar w:fldCharType="end"/>
        </w:r>
      </w:hyperlink>
    </w:p>
    <w:p w14:paraId="7F3B4280" w14:textId="7C8A0F28"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0" w:history="1">
        <w:r w:rsidR="00305799" w:rsidRPr="00542E01">
          <w:rPr>
            <w:rStyle w:val="Lienhypertexte"/>
            <w:noProof/>
          </w:rPr>
          <w:t>3.3.1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Laravel</w:t>
        </w:r>
        <w:r w:rsidR="00305799">
          <w:rPr>
            <w:noProof/>
            <w:webHidden/>
          </w:rPr>
          <w:tab/>
        </w:r>
        <w:r w:rsidR="00305799">
          <w:rPr>
            <w:noProof/>
            <w:webHidden/>
          </w:rPr>
          <w:fldChar w:fldCharType="begin"/>
        </w:r>
        <w:r w:rsidR="00305799">
          <w:rPr>
            <w:noProof/>
            <w:webHidden/>
          </w:rPr>
          <w:instrText xml:space="preserve"> PAGEREF _Toc168302540 \h </w:instrText>
        </w:r>
        <w:r w:rsidR="00305799">
          <w:rPr>
            <w:noProof/>
            <w:webHidden/>
          </w:rPr>
        </w:r>
        <w:r w:rsidR="00305799">
          <w:rPr>
            <w:noProof/>
            <w:webHidden/>
          </w:rPr>
          <w:fldChar w:fldCharType="separate"/>
        </w:r>
        <w:r w:rsidR="00305799">
          <w:rPr>
            <w:noProof/>
            <w:webHidden/>
          </w:rPr>
          <w:t>7</w:t>
        </w:r>
        <w:r w:rsidR="00305799">
          <w:rPr>
            <w:noProof/>
            <w:webHidden/>
          </w:rPr>
          <w:fldChar w:fldCharType="end"/>
        </w:r>
      </w:hyperlink>
    </w:p>
    <w:p w14:paraId="1F7337B1" w14:textId="580156CB"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1" w:history="1">
        <w:r w:rsidR="00305799" w:rsidRPr="00542E01">
          <w:rPr>
            <w:rStyle w:val="Lienhypertexte"/>
            <w:noProof/>
          </w:rPr>
          <w:t>3.3.2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MVC</w:t>
        </w:r>
        <w:r w:rsidR="00305799">
          <w:rPr>
            <w:noProof/>
            <w:webHidden/>
          </w:rPr>
          <w:tab/>
        </w:r>
        <w:r w:rsidR="00305799">
          <w:rPr>
            <w:noProof/>
            <w:webHidden/>
          </w:rPr>
          <w:fldChar w:fldCharType="begin"/>
        </w:r>
        <w:r w:rsidR="00305799">
          <w:rPr>
            <w:noProof/>
            <w:webHidden/>
          </w:rPr>
          <w:instrText xml:space="preserve"> PAGEREF _Toc168302541 \h </w:instrText>
        </w:r>
        <w:r w:rsidR="00305799">
          <w:rPr>
            <w:noProof/>
            <w:webHidden/>
          </w:rPr>
        </w:r>
        <w:r w:rsidR="00305799">
          <w:rPr>
            <w:noProof/>
            <w:webHidden/>
          </w:rPr>
          <w:fldChar w:fldCharType="separate"/>
        </w:r>
        <w:r w:rsidR="00305799">
          <w:rPr>
            <w:noProof/>
            <w:webHidden/>
          </w:rPr>
          <w:t>8</w:t>
        </w:r>
        <w:r w:rsidR="00305799">
          <w:rPr>
            <w:noProof/>
            <w:webHidden/>
          </w:rPr>
          <w:fldChar w:fldCharType="end"/>
        </w:r>
      </w:hyperlink>
    </w:p>
    <w:p w14:paraId="222C3946" w14:textId="600FD5CE"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2" w:history="1">
        <w:r w:rsidR="00305799" w:rsidRPr="00542E01">
          <w:rPr>
            <w:rStyle w:val="Lienhypertexte"/>
            <w:noProof/>
          </w:rPr>
          <w:t>3.3.3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L’ORM Eloquent</w:t>
        </w:r>
        <w:r w:rsidR="00305799">
          <w:rPr>
            <w:noProof/>
            <w:webHidden/>
          </w:rPr>
          <w:tab/>
        </w:r>
        <w:r w:rsidR="00305799">
          <w:rPr>
            <w:noProof/>
            <w:webHidden/>
          </w:rPr>
          <w:fldChar w:fldCharType="begin"/>
        </w:r>
        <w:r w:rsidR="00305799">
          <w:rPr>
            <w:noProof/>
            <w:webHidden/>
          </w:rPr>
          <w:instrText xml:space="preserve"> PAGEREF _Toc168302542 \h </w:instrText>
        </w:r>
        <w:r w:rsidR="00305799">
          <w:rPr>
            <w:noProof/>
            <w:webHidden/>
          </w:rPr>
        </w:r>
        <w:r w:rsidR="00305799">
          <w:rPr>
            <w:noProof/>
            <w:webHidden/>
          </w:rPr>
          <w:fldChar w:fldCharType="separate"/>
        </w:r>
        <w:r w:rsidR="00305799">
          <w:rPr>
            <w:noProof/>
            <w:webHidden/>
          </w:rPr>
          <w:t>8</w:t>
        </w:r>
        <w:r w:rsidR="00305799">
          <w:rPr>
            <w:noProof/>
            <w:webHidden/>
          </w:rPr>
          <w:fldChar w:fldCharType="end"/>
        </w:r>
      </w:hyperlink>
    </w:p>
    <w:p w14:paraId="159E0035" w14:textId="7D6E7473"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43" w:history="1">
        <w:r w:rsidR="00305799" w:rsidRPr="00542E01">
          <w:rPr>
            <w:rStyle w:val="Lienhypertexte"/>
            <w:noProof/>
          </w:rPr>
          <w:t>3.4</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Conception et analyse</w:t>
        </w:r>
        <w:r w:rsidR="00305799">
          <w:rPr>
            <w:noProof/>
            <w:webHidden/>
          </w:rPr>
          <w:tab/>
        </w:r>
        <w:r w:rsidR="00305799">
          <w:rPr>
            <w:noProof/>
            <w:webHidden/>
          </w:rPr>
          <w:fldChar w:fldCharType="begin"/>
        </w:r>
        <w:r w:rsidR="00305799">
          <w:rPr>
            <w:noProof/>
            <w:webHidden/>
          </w:rPr>
          <w:instrText xml:space="preserve"> PAGEREF _Toc168302543 \h </w:instrText>
        </w:r>
        <w:r w:rsidR="00305799">
          <w:rPr>
            <w:noProof/>
            <w:webHidden/>
          </w:rPr>
        </w:r>
        <w:r w:rsidR="00305799">
          <w:rPr>
            <w:noProof/>
            <w:webHidden/>
          </w:rPr>
          <w:fldChar w:fldCharType="separate"/>
        </w:r>
        <w:r w:rsidR="00305799">
          <w:rPr>
            <w:noProof/>
            <w:webHidden/>
          </w:rPr>
          <w:t>9</w:t>
        </w:r>
        <w:r w:rsidR="00305799">
          <w:rPr>
            <w:noProof/>
            <w:webHidden/>
          </w:rPr>
          <w:fldChar w:fldCharType="end"/>
        </w:r>
      </w:hyperlink>
    </w:p>
    <w:p w14:paraId="697AB98F" w14:textId="6BF057DC"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4" w:history="1">
        <w:r w:rsidR="00305799" w:rsidRPr="00542E01">
          <w:rPr>
            <w:rStyle w:val="Lienhypertexte"/>
            <w:noProof/>
          </w:rPr>
          <w:t>3.4.1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MCD / MLD</w:t>
        </w:r>
        <w:r w:rsidR="00305799">
          <w:rPr>
            <w:noProof/>
            <w:webHidden/>
          </w:rPr>
          <w:tab/>
        </w:r>
        <w:r w:rsidR="00305799">
          <w:rPr>
            <w:noProof/>
            <w:webHidden/>
          </w:rPr>
          <w:fldChar w:fldCharType="begin"/>
        </w:r>
        <w:r w:rsidR="00305799">
          <w:rPr>
            <w:noProof/>
            <w:webHidden/>
          </w:rPr>
          <w:instrText xml:space="preserve"> PAGEREF _Toc168302544 \h </w:instrText>
        </w:r>
        <w:r w:rsidR="00305799">
          <w:rPr>
            <w:noProof/>
            <w:webHidden/>
          </w:rPr>
        </w:r>
        <w:r w:rsidR="00305799">
          <w:rPr>
            <w:noProof/>
            <w:webHidden/>
          </w:rPr>
          <w:fldChar w:fldCharType="separate"/>
        </w:r>
        <w:r w:rsidR="00305799">
          <w:rPr>
            <w:noProof/>
            <w:webHidden/>
          </w:rPr>
          <w:t>9</w:t>
        </w:r>
        <w:r w:rsidR="00305799">
          <w:rPr>
            <w:noProof/>
            <w:webHidden/>
          </w:rPr>
          <w:fldChar w:fldCharType="end"/>
        </w:r>
      </w:hyperlink>
    </w:p>
    <w:p w14:paraId="242D87A8" w14:textId="4E156F3D"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5" w:history="1">
        <w:r w:rsidR="00305799" w:rsidRPr="00542E01">
          <w:rPr>
            <w:rStyle w:val="Lienhypertexte"/>
            <w:noProof/>
          </w:rPr>
          <w:t>3.4.2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Diagramme de flux</w:t>
        </w:r>
        <w:r w:rsidR="00305799">
          <w:rPr>
            <w:noProof/>
            <w:webHidden/>
          </w:rPr>
          <w:tab/>
        </w:r>
        <w:r w:rsidR="00305799">
          <w:rPr>
            <w:noProof/>
            <w:webHidden/>
          </w:rPr>
          <w:fldChar w:fldCharType="begin"/>
        </w:r>
        <w:r w:rsidR="00305799">
          <w:rPr>
            <w:noProof/>
            <w:webHidden/>
          </w:rPr>
          <w:instrText xml:space="preserve"> PAGEREF _Toc168302545 \h </w:instrText>
        </w:r>
        <w:r w:rsidR="00305799">
          <w:rPr>
            <w:noProof/>
            <w:webHidden/>
          </w:rPr>
        </w:r>
        <w:r w:rsidR="00305799">
          <w:rPr>
            <w:noProof/>
            <w:webHidden/>
          </w:rPr>
          <w:fldChar w:fldCharType="separate"/>
        </w:r>
        <w:r w:rsidR="00305799">
          <w:rPr>
            <w:noProof/>
            <w:webHidden/>
          </w:rPr>
          <w:t>10</w:t>
        </w:r>
        <w:r w:rsidR="00305799">
          <w:rPr>
            <w:noProof/>
            <w:webHidden/>
          </w:rPr>
          <w:fldChar w:fldCharType="end"/>
        </w:r>
      </w:hyperlink>
    </w:p>
    <w:p w14:paraId="01B9F04E" w14:textId="7954FAD3"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6" w:history="1">
        <w:r w:rsidR="00305799" w:rsidRPr="00542E01">
          <w:rPr>
            <w:rStyle w:val="Lienhypertexte"/>
            <w:noProof/>
          </w:rPr>
          <w:t>3.4.3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Maquettes graphiques</w:t>
        </w:r>
        <w:r w:rsidR="00305799">
          <w:rPr>
            <w:noProof/>
            <w:webHidden/>
          </w:rPr>
          <w:tab/>
        </w:r>
        <w:r w:rsidR="00305799">
          <w:rPr>
            <w:noProof/>
            <w:webHidden/>
          </w:rPr>
          <w:fldChar w:fldCharType="begin"/>
        </w:r>
        <w:r w:rsidR="00305799">
          <w:rPr>
            <w:noProof/>
            <w:webHidden/>
          </w:rPr>
          <w:instrText xml:space="preserve"> PAGEREF _Toc168302546 \h </w:instrText>
        </w:r>
        <w:r w:rsidR="00305799">
          <w:rPr>
            <w:noProof/>
            <w:webHidden/>
          </w:rPr>
        </w:r>
        <w:r w:rsidR="00305799">
          <w:rPr>
            <w:noProof/>
            <w:webHidden/>
          </w:rPr>
          <w:fldChar w:fldCharType="separate"/>
        </w:r>
        <w:r w:rsidR="00305799">
          <w:rPr>
            <w:noProof/>
            <w:webHidden/>
          </w:rPr>
          <w:t>11</w:t>
        </w:r>
        <w:r w:rsidR="00305799">
          <w:rPr>
            <w:noProof/>
            <w:webHidden/>
          </w:rPr>
          <w:fldChar w:fldCharType="end"/>
        </w:r>
      </w:hyperlink>
    </w:p>
    <w:p w14:paraId="5544A39F" w14:textId="4DC1C367"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47" w:history="1">
        <w:r w:rsidR="00305799" w:rsidRPr="00542E01">
          <w:rPr>
            <w:rStyle w:val="Lienhypertexte"/>
            <w:noProof/>
          </w:rPr>
          <w:t>3.5</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Stratégie de tests</w:t>
        </w:r>
        <w:r w:rsidR="00305799">
          <w:rPr>
            <w:noProof/>
            <w:webHidden/>
          </w:rPr>
          <w:tab/>
        </w:r>
        <w:r w:rsidR="00305799">
          <w:rPr>
            <w:noProof/>
            <w:webHidden/>
          </w:rPr>
          <w:fldChar w:fldCharType="begin"/>
        </w:r>
        <w:r w:rsidR="00305799">
          <w:rPr>
            <w:noProof/>
            <w:webHidden/>
          </w:rPr>
          <w:instrText xml:space="preserve"> PAGEREF _Toc168302547 \h </w:instrText>
        </w:r>
        <w:r w:rsidR="00305799">
          <w:rPr>
            <w:noProof/>
            <w:webHidden/>
          </w:rPr>
        </w:r>
        <w:r w:rsidR="00305799">
          <w:rPr>
            <w:noProof/>
            <w:webHidden/>
          </w:rPr>
          <w:fldChar w:fldCharType="separate"/>
        </w:r>
        <w:r w:rsidR="00305799">
          <w:rPr>
            <w:noProof/>
            <w:webHidden/>
          </w:rPr>
          <w:t>15</w:t>
        </w:r>
        <w:r w:rsidR="00305799">
          <w:rPr>
            <w:noProof/>
            <w:webHidden/>
          </w:rPr>
          <w:fldChar w:fldCharType="end"/>
        </w:r>
      </w:hyperlink>
    </w:p>
    <w:p w14:paraId="4545E8F3" w14:textId="27635041"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8" w:history="1">
        <w:r w:rsidR="00305799" w:rsidRPr="00542E01">
          <w:rPr>
            <w:rStyle w:val="Lienhypertexte"/>
            <w:noProof/>
          </w:rPr>
          <w:t>3.5.1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Tests de la base de données avec les Factories</w:t>
        </w:r>
        <w:r w:rsidR="00305799">
          <w:rPr>
            <w:noProof/>
            <w:webHidden/>
          </w:rPr>
          <w:tab/>
        </w:r>
        <w:r w:rsidR="00305799">
          <w:rPr>
            <w:noProof/>
            <w:webHidden/>
          </w:rPr>
          <w:fldChar w:fldCharType="begin"/>
        </w:r>
        <w:r w:rsidR="00305799">
          <w:rPr>
            <w:noProof/>
            <w:webHidden/>
          </w:rPr>
          <w:instrText xml:space="preserve"> PAGEREF _Toc168302548 \h </w:instrText>
        </w:r>
        <w:r w:rsidR="00305799">
          <w:rPr>
            <w:noProof/>
            <w:webHidden/>
          </w:rPr>
        </w:r>
        <w:r w:rsidR="00305799">
          <w:rPr>
            <w:noProof/>
            <w:webHidden/>
          </w:rPr>
          <w:fldChar w:fldCharType="separate"/>
        </w:r>
        <w:r w:rsidR="00305799">
          <w:rPr>
            <w:noProof/>
            <w:webHidden/>
          </w:rPr>
          <w:t>15</w:t>
        </w:r>
        <w:r w:rsidR="00305799">
          <w:rPr>
            <w:noProof/>
            <w:webHidden/>
          </w:rPr>
          <w:fldChar w:fldCharType="end"/>
        </w:r>
      </w:hyperlink>
    </w:p>
    <w:p w14:paraId="2606891F" w14:textId="0D07E1B6"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9" w:history="1">
        <w:r w:rsidR="00305799" w:rsidRPr="00542E01">
          <w:rPr>
            <w:rStyle w:val="Lienhypertexte"/>
            <w:noProof/>
          </w:rPr>
          <w:t>3.5.2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Laravel Dusk</w:t>
        </w:r>
        <w:r w:rsidR="00305799">
          <w:rPr>
            <w:noProof/>
            <w:webHidden/>
          </w:rPr>
          <w:tab/>
        </w:r>
        <w:r w:rsidR="00305799">
          <w:rPr>
            <w:noProof/>
            <w:webHidden/>
          </w:rPr>
          <w:fldChar w:fldCharType="begin"/>
        </w:r>
        <w:r w:rsidR="00305799">
          <w:rPr>
            <w:noProof/>
            <w:webHidden/>
          </w:rPr>
          <w:instrText xml:space="preserve"> PAGEREF _Toc168302549 \h </w:instrText>
        </w:r>
        <w:r w:rsidR="00305799">
          <w:rPr>
            <w:noProof/>
            <w:webHidden/>
          </w:rPr>
        </w:r>
        <w:r w:rsidR="00305799">
          <w:rPr>
            <w:noProof/>
            <w:webHidden/>
          </w:rPr>
          <w:fldChar w:fldCharType="separate"/>
        </w:r>
        <w:r w:rsidR="00305799">
          <w:rPr>
            <w:noProof/>
            <w:webHidden/>
          </w:rPr>
          <w:t>16</w:t>
        </w:r>
        <w:r w:rsidR="00305799">
          <w:rPr>
            <w:noProof/>
            <w:webHidden/>
          </w:rPr>
          <w:fldChar w:fldCharType="end"/>
        </w:r>
      </w:hyperlink>
    </w:p>
    <w:p w14:paraId="63C731BE" w14:textId="25FB6F01"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0" w:history="1">
        <w:r w:rsidR="00305799" w:rsidRPr="00542E01">
          <w:rPr>
            <w:rStyle w:val="Lienhypertexte"/>
            <w:noProof/>
          </w:rPr>
          <w:t>3.5.3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Tests automatisés avec GitHub Action</w:t>
        </w:r>
        <w:r w:rsidR="00305799">
          <w:rPr>
            <w:noProof/>
            <w:webHidden/>
          </w:rPr>
          <w:tab/>
        </w:r>
        <w:r w:rsidR="00305799">
          <w:rPr>
            <w:noProof/>
            <w:webHidden/>
          </w:rPr>
          <w:fldChar w:fldCharType="begin"/>
        </w:r>
        <w:r w:rsidR="00305799">
          <w:rPr>
            <w:noProof/>
            <w:webHidden/>
          </w:rPr>
          <w:instrText xml:space="preserve"> PAGEREF _Toc168302550 \h </w:instrText>
        </w:r>
        <w:r w:rsidR="00305799">
          <w:rPr>
            <w:noProof/>
            <w:webHidden/>
          </w:rPr>
        </w:r>
        <w:r w:rsidR="00305799">
          <w:rPr>
            <w:noProof/>
            <w:webHidden/>
          </w:rPr>
          <w:fldChar w:fldCharType="separate"/>
        </w:r>
        <w:r w:rsidR="00305799">
          <w:rPr>
            <w:noProof/>
            <w:webHidden/>
          </w:rPr>
          <w:t>16</w:t>
        </w:r>
        <w:r w:rsidR="00305799">
          <w:rPr>
            <w:noProof/>
            <w:webHidden/>
          </w:rPr>
          <w:fldChar w:fldCharType="end"/>
        </w:r>
      </w:hyperlink>
    </w:p>
    <w:p w14:paraId="6BCC2ACD" w14:textId="145CDBFC"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1" w:history="1">
        <w:r w:rsidR="00305799" w:rsidRPr="00542E01">
          <w:rPr>
            <w:rStyle w:val="Lienhypertexte"/>
            <w:noProof/>
            <w:lang w:val="en-US"/>
          </w:rPr>
          <w:t>3.5.4</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lang w:val="en-US"/>
          </w:rPr>
          <w:t>Scenarios des tests End-To-End</w:t>
        </w:r>
        <w:r w:rsidR="00305799">
          <w:rPr>
            <w:noProof/>
            <w:webHidden/>
          </w:rPr>
          <w:tab/>
        </w:r>
        <w:r w:rsidR="00305799">
          <w:rPr>
            <w:noProof/>
            <w:webHidden/>
          </w:rPr>
          <w:fldChar w:fldCharType="begin"/>
        </w:r>
        <w:r w:rsidR="00305799">
          <w:rPr>
            <w:noProof/>
            <w:webHidden/>
          </w:rPr>
          <w:instrText xml:space="preserve"> PAGEREF _Toc168302551 \h </w:instrText>
        </w:r>
        <w:r w:rsidR="00305799">
          <w:rPr>
            <w:noProof/>
            <w:webHidden/>
          </w:rPr>
        </w:r>
        <w:r w:rsidR="00305799">
          <w:rPr>
            <w:noProof/>
            <w:webHidden/>
          </w:rPr>
          <w:fldChar w:fldCharType="separate"/>
        </w:r>
        <w:r w:rsidR="00305799">
          <w:rPr>
            <w:noProof/>
            <w:webHidden/>
          </w:rPr>
          <w:t>17</w:t>
        </w:r>
        <w:r w:rsidR="00305799">
          <w:rPr>
            <w:noProof/>
            <w:webHidden/>
          </w:rPr>
          <w:fldChar w:fldCharType="end"/>
        </w:r>
      </w:hyperlink>
    </w:p>
    <w:p w14:paraId="1292E014" w14:textId="7AA554F3"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52" w:history="1">
        <w:r w:rsidR="00305799" w:rsidRPr="00542E01">
          <w:rPr>
            <w:rStyle w:val="Lienhypertexte"/>
            <w:noProof/>
          </w:rPr>
          <w:t>3.6</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Risques techniques</w:t>
        </w:r>
        <w:r w:rsidR="00305799">
          <w:rPr>
            <w:noProof/>
            <w:webHidden/>
          </w:rPr>
          <w:tab/>
        </w:r>
        <w:r w:rsidR="00305799">
          <w:rPr>
            <w:noProof/>
            <w:webHidden/>
          </w:rPr>
          <w:fldChar w:fldCharType="begin"/>
        </w:r>
        <w:r w:rsidR="00305799">
          <w:rPr>
            <w:noProof/>
            <w:webHidden/>
          </w:rPr>
          <w:instrText xml:space="preserve"> PAGEREF _Toc168302552 \h </w:instrText>
        </w:r>
        <w:r w:rsidR="00305799">
          <w:rPr>
            <w:noProof/>
            <w:webHidden/>
          </w:rPr>
        </w:r>
        <w:r w:rsidR="00305799">
          <w:rPr>
            <w:noProof/>
            <w:webHidden/>
          </w:rPr>
          <w:fldChar w:fldCharType="separate"/>
        </w:r>
        <w:r w:rsidR="00305799">
          <w:rPr>
            <w:noProof/>
            <w:webHidden/>
          </w:rPr>
          <w:t>17</w:t>
        </w:r>
        <w:r w:rsidR="00305799">
          <w:rPr>
            <w:noProof/>
            <w:webHidden/>
          </w:rPr>
          <w:fldChar w:fldCharType="end"/>
        </w:r>
      </w:hyperlink>
    </w:p>
    <w:p w14:paraId="27AB1E6F" w14:textId="4744EA10" w:rsidR="00305799" w:rsidRDefault="00000000">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553" w:history="1">
        <w:r w:rsidR="00305799" w:rsidRPr="00542E01">
          <w:rPr>
            <w:rStyle w:val="Lienhypertexte"/>
            <w:noProof/>
          </w:rPr>
          <w:t>4</w:t>
        </w:r>
        <w:r w:rsidR="00305799">
          <w:rPr>
            <w:rFonts w:asciiTheme="minorHAnsi" w:eastAsiaTheme="minorEastAsia" w:hAnsiTheme="minorHAnsi" w:cstheme="minorBidi"/>
            <w:b w:val="0"/>
            <w:bCs w:val="0"/>
            <w:caps w:val="0"/>
            <w:noProof/>
            <w:kern w:val="2"/>
            <w:sz w:val="22"/>
            <w:szCs w:val="22"/>
            <w14:ligatures w14:val="standardContextual"/>
          </w:rPr>
          <w:tab/>
        </w:r>
        <w:r w:rsidR="00305799" w:rsidRPr="00542E01">
          <w:rPr>
            <w:rStyle w:val="Lienhypertexte"/>
            <w:noProof/>
          </w:rPr>
          <w:t>Réalisation</w:t>
        </w:r>
        <w:r w:rsidR="00305799">
          <w:rPr>
            <w:noProof/>
            <w:webHidden/>
          </w:rPr>
          <w:tab/>
        </w:r>
        <w:r w:rsidR="00305799">
          <w:rPr>
            <w:noProof/>
            <w:webHidden/>
          </w:rPr>
          <w:fldChar w:fldCharType="begin"/>
        </w:r>
        <w:r w:rsidR="00305799">
          <w:rPr>
            <w:noProof/>
            <w:webHidden/>
          </w:rPr>
          <w:instrText xml:space="preserve"> PAGEREF _Toc168302553 \h </w:instrText>
        </w:r>
        <w:r w:rsidR="00305799">
          <w:rPr>
            <w:noProof/>
            <w:webHidden/>
          </w:rPr>
        </w:r>
        <w:r w:rsidR="00305799">
          <w:rPr>
            <w:noProof/>
            <w:webHidden/>
          </w:rPr>
          <w:fldChar w:fldCharType="separate"/>
        </w:r>
        <w:r w:rsidR="00305799">
          <w:rPr>
            <w:noProof/>
            <w:webHidden/>
          </w:rPr>
          <w:t>18</w:t>
        </w:r>
        <w:r w:rsidR="00305799">
          <w:rPr>
            <w:noProof/>
            <w:webHidden/>
          </w:rPr>
          <w:fldChar w:fldCharType="end"/>
        </w:r>
      </w:hyperlink>
    </w:p>
    <w:p w14:paraId="6ABB4085" w14:textId="2E6845B8"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54" w:history="1">
        <w:r w:rsidR="00305799" w:rsidRPr="00542E01">
          <w:rPr>
            <w:rStyle w:val="Lienhypertexte"/>
            <w:noProof/>
          </w:rPr>
          <w:t>4.1</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Mise en place de Laravel 11</w:t>
        </w:r>
        <w:r w:rsidR="00305799">
          <w:rPr>
            <w:noProof/>
            <w:webHidden/>
          </w:rPr>
          <w:tab/>
        </w:r>
        <w:r w:rsidR="00305799">
          <w:rPr>
            <w:noProof/>
            <w:webHidden/>
          </w:rPr>
          <w:fldChar w:fldCharType="begin"/>
        </w:r>
        <w:r w:rsidR="00305799">
          <w:rPr>
            <w:noProof/>
            <w:webHidden/>
          </w:rPr>
          <w:instrText xml:space="preserve"> PAGEREF _Toc168302554 \h </w:instrText>
        </w:r>
        <w:r w:rsidR="00305799">
          <w:rPr>
            <w:noProof/>
            <w:webHidden/>
          </w:rPr>
        </w:r>
        <w:r w:rsidR="00305799">
          <w:rPr>
            <w:noProof/>
            <w:webHidden/>
          </w:rPr>
          <w:fldChar w:fldCharType="separate"/>
        </w:r>
        <w:r w:rsidR="00305799">
          <w:rPr>
            <w:noProof/>
            <w:webHidden/>
          </w:rPr>
          <w:t>18</w:t>
        </w:r>
        <w:r w:rsidR="00305799">
          <w:rPr>
            <w:noProof/>
            <w:webHidden/>
          </w:rPr>
          <w:fldChar w:fldCharType="end"/>
        </w:r>
      </w:hyperlink>
    </w:p>
    <w:p w14:paraId="2CA71100" w14:textId="6321F1E3"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5" w:history="1">
        <w:r w:rsidR="00305799" w:rsidRPr="00542E01">
          <w:rPr>
            <w:rStyle w:val="Lienhypertexte"/>
            <w:noProof/>
          </w:rPr>
          <w:t>4.1.1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Le fichier .env</w:t>
        </w:r>
        <w:r w:rsidR="00305799">
          <w:rPr>
            <w:noProof/>
            <w:webHidden/>
          </w:rPr>
          <w:tab/>
        </w:r>
        <w:r w:rsidR="00305799">
          <w:rPr>
            <w:noProof/>
            <w:webHidden/>
          </w:rPr>
          <w:fldChar w:fldCharType="begin"/>
        </w:r>
        <w:r w:rsidR="00305799">
          <w:rPr>
            <w:noProof/>
            <w:webHidden/>
          </w:rPr>
          <w:instrText xml:space="preserve"> PAGEREF _Toc168302555 \h </w:instrText>
        </w:r>
        <w:r w:rsidR="00305799">
          <w:rPr>
            <w:noProof/>
            <w:webHidden/>
          </w:rPr>
        </w:r>
        <w:r w:rsidR="00305799">
          <w:rPr>
            <w:noProof/>
            <w:webHidden/>
          </w:rPr>
          <w:fldChar w:fldCharType="separate"/>
        </w:r>
        <w:r w:rsidR="00305799">
          <w:rPr>
            <w:noProof/>
            <w:webHidden/>
          </w:rPr>
          <w:t>18</w:t>
        </w:r>
        <w:r w:rsidR="00305799">
          <w:rPr>
            <w:noProof/>
            <w:webHidden/>
          </w:rPr>
          <w:fldChar w:fldCharType="end"/>
        </w:r>
      </w:hyperlink>
    </w:p>
    <w:p w14:paraId="2043E8F2" w14:textId="6564A7A6"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6" w:history="1">
        <w:r w:rsidR="00305799" w:rsidRPr="00542E01">
          <w:rPr>
            <w:rStyle w:val="Lienhypertexte"/>
            <w:noProof/>
          </w:rPr>
          <w:t>4.1.2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Tester le fonctionnement de l’installation</w:t>
        </w:r>
        <w:r w:rsidR="00305799">
          <w:rPr>
            <w:noProof/>
            <w:webHidden/>
          </w:rPr>
          <w:tab/>
        </w:r>
        <w:r w:rsidR="00305799">
          <w:rPr>
            <w:noProof/>
            <w:webHidden/>
          </w:rPr>
          <w:fldChar w:fldCharType="begin"/>
        </w:r>
        <w:r w:rsidR="00305799">
          <w:rPr>
            <w:noProof/>
            <w:webHidden/>
          </w:rPr>
          <w:instrText xml:space="preserve"> PAGEREF _Toc168302556 \h </w:instrText>
        </w:r>
        <w:r w:rsidR="00305799">
          <w:rPr>
            <w:noProof/>
            <w:webHidden/>
          </w:rPr>
        </w:r>
        <w:r w:rsidR="00305799">
          <w:rPr>
            <w:noProof/>
            <w:webHidden/>
          </w:rPr>
          <w:fldChar w:fldCharType="separate"/>
        </w:r>
        <w:r w:rsidR="00305799">
          <w:rPr>
            <w:noProof/>
            <w:webHidden/>
          </w:rPr>
          <w:t>19</w:t>
        </w:r>
        <w:r w:rsidR="00305799">
          <w:rPr>
            <w:noProof/>
            <w:webHidden/>
          </w:rPr>
          <w:fldChar w:fldCharType="end"/>
        </w:r>
      </w:hyperlink>
    </w:p>
    <w:p w14:paraId="684C4B60" w14:textId="1C7B6178"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7" w:history="1">
        <w:r w:rsidR="00305799" w:rsidRPr="00542E01">
          <w:rPr>
            <w:rStyle w:val="Lienhypertexte"/>
            <w:noProof/>
          </w:rPr>
          <w:t>4.1.3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Installation de Tailwind CSS</w:t>
        </w:r>
        <w:r w:rsidR="00305799">
          <w:rPr>
            <w:noProof/>
            <w:webHidden/>
          </w:rPr>
          <w:tab/>
        </w:r>
        <w:r w:rsidR="00305799">
          <w:rPr>
            <w:noProof/>
            <w:webHidden/>
          </w:rPr>
          <w:fldChar w:fldCharType="begin"/>
        </w:r>
        <w:r w:rsidR="00305799">
          <w:rPr>
            <w:noProof/>
            <w:webHidden/>
          </w:rPr>
          <w:instrText xml:space="preserve"> PAGEREF _Toc168302557 \h </w:instrText>
        </w:r>
        <w:r w:rsidR="00305799">
          <w:rPr>
            <w:noProof/>
            <w:webHidden/>
          </w:rPr>
        </w:r>
        <w:r w:rsidR="00305799">
          <w:rPr>
            <w:noProof/>
            <w:webHidden/>
          </w:rPr>
          <w:fldChar w:fldCharType="separate"/>
        </w:r>
        <w:r w:rsidR="00305799">
          <w:rPr>
            <w:noProof/>
            <w:webHidden/>
          </w:rPr>
          <w:t>20</w:t>
        </w:r>
        <w:r w:rsidR="00305799">
          <w:rPr>
            <w:noProof/>
            <w:webHidden/>
          </w:rPr>
          <w:fldChar w:fldCharType="end"/>
        </w:r>
      </w:hyperlink>
    </w:p>
    <w:p w14:paraId="51F49C4F" w14:textId="0052039F"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58" w:history="1">
        <w:r w:rsidR="00305799" w:rsidRPr="00542E01">
          <w:rPr>
            <w:rStyle w:val="Lienhypertexte"/>
            <w:noProof/>
          </w:rPr>
          <w:t>4.2</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Migrations</w:t>
        </w:r>
        <w:r w:rsidR="00305799">
          <w:rPr>
            <w:noProof/>
            <w:webHidden/>
          </w:rPr>
          <w:tab/>
        </w:r>
        <w:r w:rsidR="00305799">
          <w:rPr>
            <w:noProof/>
            <w:webHidden/>
          </w:rPr>
          <w:fldChar w:fldCharType="begin"/>
        </w:r>
        <w:r w:rsidR="00305799">
          <w:rPr>
            <w:noProof/>
            <w:webHidden/>
          </w:rPr>
          <w:instrText xml:space="preserve"> PAGEREF _Toc168302558 \h </w:instrText>
        </w:r>
        <w:r w:rsidR="00305799">
          <w:rPr>
            <w:noProof/>
            <w:webHidden/>
          </w:rPr>
        </w:r>
        <w:r w:rsidR="00305799">
          <w:rPr>
            <w:noProof/>
            <w:webHidden/>
          </w:rPr>
          <w:fldChar w:fldCharType="separate"/>
        </w:r>
        <w:r w:rsidR="00305799">
          <w:rPr>
            <w:noProof/>
            <w:webHidden/>
          </w:rPr>
          <w:t>21</w:t>
        </w:r>
        <w:r w:rsidR="00305799">
          <w:rPr>
            <w:noProof/>
            <w:webHidden/>
          </w:rPr>
          <w:fldChar w:fldCharType="end"/>
        </w:r>
      </w:hyperlink>
    </w:p>
    <w:p w14:paraId="301D54E6" w14:textId="41CFE228"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9" w:history="1">
        <w:r w:rsidR="00305799" w:rsidRPr="00542E01">
          <w:rPr>
            <w:rStyle w:val="Lienhypertexte"/>
            <w:noProof/>
          </w:rPr>
          <w:t>4.2.1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Table t_user (users)</w:t>
        </w:r>
        <w:r w:rsidR="00305799">
          <w:rPr>
            <w:noProof/>
            <w:webHidden/>
          </w:rPr>
          <w:tab/>
        </w:r>
        <w:r w:rsidR="00305799">
          <w:rPr>
            <w:noProof/>
            <w:webHidden/>
          </w:rPr>
          <w:fldChar w:fldCharType="begin"/>
        </w:r>
        <w:r w:rsidR="00305799">
          <w:rPr>
            <w:noProof/>
            <w:webHidden/>
          </w:rPr>
          <w:instrText xml:space="preserve"> PAGEREF _Toc168302559 \h </w:instrText>
        </w:r>
        <w:r w:rsidR="00305799">
          <w:rPr>
            <w:noProof/>
            <w:webHidden/>
          </w:rPr>
        </w:r>
        <w:r w:rsidR="00305799">
          <w:rPr>
            <w:noProof/>
            <w:webHidden/>
          </w:rPr>
          <w:fldChar w:fldCharType="separate"/>
        </w:r>
        <w:r w:rsidR="00305799">
          <w:rPr>
            <w:noProof/>
            <w:webHidden/>
          </w:rPr>
          <w:t>21</w:t>
        </w:r>
        <w:r w:rsidR="00305799">
          <w:rPr>
            <w:noProof/>
            <w:webHidden/>
          </w:rPr>
          <w:fldChar w:fldCharType="end"/>
        </w:r>
      </w:hyperlink>
    </w:p>
    <w:p w14:paraId="704EB8FE" w14:textId="5AE8D04C"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0" w:history="1">
        <w:r w:rsidR="00305799" w:rsidRPr="00542E01">
          <w:rPr>
            <w:rStyle w:val="Lienhypertexte"/>
            <w:noProof/>
          </w:rPr>
          <w:t>4.2.2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Table t_team (teams)</w:t>
        </w:r>
        <w:r w:rsidR="00305799">
          <w:rPr>
            <w:noProof/>
            <w:webHidden/>
          </w:rPr>
          <w:tab/>
        </w:r>
        <w:r w:rsidR="00305799">
          <w:rPr>
            <w:noProof/>
            <w:webHidden/>
          </w:rPr>
          <w:fldChar w:fldCharType="begin"/>
        </w:r>
        <w:r w:rsidR="00305799">
          <w:rPr>
            <w:noProof/>
            <w:webHidden/>
          </w:rPr>
          <w:instrText xml:space="preserve"> PAGEREF _Toc168302560 \h </w:instrText>
        </w:r>
        <w:r w:rsidR="00305799">
          <w:rPr>
            <w:noProof/>
            <w:webHidden/>
          </w:rPr>
        </w:r>
        <w:r w:rsidR="00305799">
          <w:rPr>
            <w:noProof/>
            <w:webHidden/>
          </w:rPr>
          <w:fldChar w:fldCharType="separate"/>
        </w:r>
        <w:r w:rsidR="00305799">
          <w:rPr>
            <w:noProof/>
            <w:webHidden/>
          </w:rPr>
          <w:t>22</w:t>
        </w:r>
        <w:r w:rsidR="00305799">
          <w:rPr>
            <w:noProof/>
            <w:webHidden/>
          </w:rPr>
          <w:fldChar w:fldCharType="end"/>
        </w:r>
      </w:hyperlink>
    </w:p>
    <w:p w14:paraId="171BE661" w14:textId="7A648B3D"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1" w:history="1">
        <w:r w:rsidR="00305799" w:rsidRPr="00542E01">
          <w:rPr>
            <w:rStyle w:val="Lienhypertexte"/>
            <w:noProof/>
          </w:rPr>
          <w:t>4.2.3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Table t_member (members)</w:t>
        </w:r>
        <w:r w:rsidR="00305799">
          <w:rPr>
            <w:noProof/>
            <w:webHidden/>
          </w:rPr>
          <w:tab/>
        </w:r>
        <w:r w:rsidR="00305799">
          <w:rPr>
            <w:noProof/>
            <w:webHidden/>
          </w:rPr>
          <w:fldChar w:fldCharType="begin"/>
        </w:r>
        <w:r w:rsidR="00305799">
          <w:rPr>
            <w:noProof/>
            <w:webHidden/>
          </w:rPr>
          <w:instrText xml:space="preserve"> PAGEREF _Toc168302561 \h </w:instrText>
        </w:r>
        <w:r w:rsidR="00305799">
          <w:rPr>
            <w:noProof/>
            <w:webHidden/>
          </w:rPr>
        </w:r>
        <w:r w:rsidR="00305799">
          <w:rPr>
            <w:noProof/>
            <w:webHidden/>
          </w:rPr>
          <w:fldChar w:fldCharType="separate"/>
        </w:r>
        <w:r w:rsidR="00305799">
          <w:rPr>
            <w:noProof/>
            <w:webHidden/>
          </w:rPr>
          <w:t>22</w:t>
        </w:r>
        <w:r w:rsidR="00305799">
          <w:rPr>
            <w:noProof/>
            <w:webHidden/>
          </w:rPr>
          <w:fldChar w:fldCharType="end"/>
        </w:r>
      </w:hyperlink>
    </w:p>
    <w:p w14:paraId="2461E5B1" w14:textId="6732994F"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2" w:history="1">
        <w:r w:rsidR="00305799" w:rsidRPr="00542E01">
          <w:rPr>
            <w:rStyle w:val="Lienhypertexte"/>
            <w:noProof/>
          </w:rPr>
          <w:t>4.2.4</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Table t_group (groups)</w:t>
        </w:r>
        <w:r w:rsidR="00305799">
          <w:rPr>
            <w:noProof/>
            <w:webHidden/>
          </w:rPr>
          <w:tab/>
        </w:r>
        <w:r w:rsidR="00305799">
          <w:rPr>
            <w:noProof/>
            <w:webHidden/>
          </w:rPr>
          <w:fldChar w:fldCharType="begin"/>
        </w:r>
        <w:r w:rsidR="00305799">
          <w:rPr>
            <w:noProof/>
            <w:webHidden/>
          </w:rPr>
          <w:instrText xml:space="preserve"> PAGEREF _Toc168302562 \h </w:instrText>
        </w:r>
        <w:r w:rsidR="00305799">
          <w:rPr>
            <w:noProof/>
            <w:webHidden/>
          </w:rPr>
        </w:r>
        <w:r w:rsidR="00305799">
          <w:rPr>
            <w:noProof/>
            <w:webHidden/>
          </w:rPr>
          <w:fldChar w:fldCharType="separate"/>
        </w:r>
        <w:r w:rsidR="00305799">
          <w:rPr>
            <w:noProof/>
            <w:webHidden/>
          </w:rPr>
          <w:t>23</w:t>
        </w:r>
        <w:r w:rsidR="00305799">
          <w:rPr>
            <w:noProof/>
            <w:webHidden/>
          </w:rPr>
          <w:fldChar w:fldCharType="end"/>
        </w:r>
      </w:hyperlink>
    </w:p>
    <w:p w14:paraId="5AB57198" w14:textId="0F4EFDBF"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3" w:history="1">
        <w:r w:rsidR="00305799" w:rsidRPr="00542E01">
          <w:rPr>
            <w:rStyle w:val="Lienhypertexte"/>
            <w:noProof/>
            <w:lang w:val="en-US"/>
          </w:rPr>
          <w:t>4.2.5</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lang w:val="en-US"/>
          </w:rPr>
          <w:t>Table t_dispatch (group_member)</w:t>
        </w:r>
        <w:r w:rsidR="00305799">
          <w:rPr>
            <w:noProof/>
            <w:webHidden/>
          </w:rPr>
          <w:tab/>
        </w:r>
        <w:r w:rsidR="00305799">
          <w:rPr>
            <w:noProof/>
            <w:webHidden/>
          </w:rPr>
          <w:fldChar w:fldCharType="begin"/>
        </w:r>
        <w:r w:rsidR="00305799">
          <w:rPr>
            <w:noProof/>
            <w:webHidden/>
          </w:rPr>
          <w:instrText xml:space="preserve"> PAGEREF _Toc168302563 \h </w:instrText>
        </w:r>
        <w:r w:rsidR="00305799">
          <w:rPr>
            <w:noProof/>
            <w:webHidden/>
          </w:rPr>
        </w:r>
        <w:r w:rsidR="00305799">
          <w:rPr>
            <w:noProof/>
            <w:webHidden/>
          </w:rPr>
          <w:fldChar w:fldCharType="separate"/>
        </w:r>
        <w:r w:rsidR="00305799">
          <w:rPr>
            <w:noProof/>
            <w:webHidden/>
          </w:rPr>
          <w:t>23</w:t>
        </w:r>
        <w:r w:rsidR="00305799">
          <w:rPr>
            <w:noProof/>
            <w:webHidden/>
          </w:rPr>
          <w:fldChar w:fldCharType="end"/>
        </w:r>
      </w:hyperlink>
    </w:p>
    <w:p w14:paraId="7DD3BA31" w14:textId="624A64ED"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64" w:history="1">
        <w:r w:rsidR="00305799" w:rsidRPr="00542E01">
          <w:rPr>
            <w:rStyle w:val="Lienhypertexte"/>
            <w:noProof/>
          </w:rPr>
          <w:t>4.3</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Mise en place des contrôleurs</w:t>
        </w:r>
        <w:r w:rsidR="00305799">
          <w:rPr>
            <w:noProof/>
            <w:webHidden/>
          </w:rPr>
          <w:tab/>
        </w:r>
        <w:r w:rsidR="00305799">
          <w:rPr>
            <w:noProof/>
            <w:webHidden/>
          </w:rPr>
          <w:fldChar w:fldCharType="begin"/>
        </w:r>
        <w:r w:rsidR="00305799">
          <w:rPr>
            <w:noProof/>
            <w:webHidden/>
          </w:rPr>
          <w:instrText xml:space="preserve"> PAGEREF _Toc168302564 \h </w:instrText>
        </w:r>
        <w:r w:rsidR="00305799">
          <w:rPr>
            <w:noProof/>
            <w:webHidden/>
          </w:rPr>
        </w:r>
        <w:r w:rsidR="00305799">
          <w:rPr>
            <w:noProof/>
            <w:webHidden/>
          </w:rPr>
          <w:fldChar w:fldCharType="separate"/>
        </w:r>
        <w:r w:rsidR="00305799">
          <w:rPr>
            <w:noProof/>
            <w:webHidden/>
          </w:rPr>
          <w:t>24</w:t>
        </w:r>
        <w:r w:rsidR="00305799">
          <w:rPr>
            <w:noProof/>
            <w:webHidden/>
          </w:rPr>
          <w:fldChar w:fldCharType="end"/>
        </w:r>
      </w:hyperlink>
    </w:p>
    <w:p w14:paraId="3E9AF22C" w14:textId="0BEDBDEE"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5" w:history="1">
        <w:r w:rsidR="00305799" w:rsidRPr="00542E01">
          <w:rPr>
            <w:rStyle w:val="Lienhypertexte"/>
            <w:noProof/>
          </w:rPr>
          <w:t>4.3.1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Contrôleurs de ressources</w:t>
        </w:r>
        <w:r w:rsidR="00305799">
          <w:rPr>
            <w:noProof/>
            <w:webHidden/>
          </w:rPr>
          <w:tab/>
        </w:r>
        <w:r w:rsidR="00305799">
          <w:rPr>
            <w:noProof/>
            <w:webHidden/>
          </w:rPr>
          <w:fldChar w:fldCharType="begin"/>
        </w:r>
        <w:r w:rsidR="00305799">
          <w:rPr>
            <w:noProof/>
            <w:webHidden/>
          </w:rPr>
          <w:instrText xml:space="preserve"> PAGEREF _Toc168302565 \h </w:instrText>
        </w:r>
        <w:r w:rsidR="00305799">
          <w:rPr>
            <w:noProof/>
            <w:webHidden/>
          </w:rPr>
        </w:r>
        <w:r w:rsidR="00305799">
          <w:rPr>
            <w:noProof/>
            <w:webHidden/>
          </w:rPr>
          <w:fldChar w:fldCharType="separate"/>
        </w:r>
        <w:r w:rsidR="00305799">
          <w:rPr>
            <w:noProof/>
            <w:webHidden/>
          </w:rPr>
          <w:t>24</w:t>
        </w:r>
        <w:r w:rsidR="00305799">
          <w:rPr>
            <w:noProof/>
            <w:webHidden/>
          </w:rPr>
          <w:fldChar w:fldCharType="end"/>
        </w:r>
      </w:hyperlink>
    </w:p>
    <w:p w14:paraId="59494BF0" w14:textId="33B5C44E"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66" w:history="1">
        <w:r w:rsidR="00305799" w:rsidRPr="00542E01">
          <w:rPr>
            <w:rStyle w:val="Lienhypertexte"/>
            <w:noProof/>
          </w:rPr>
          <w:t>4.4</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Mise en place des routes</w:t>
        </w:r>
        <w:r w:rsidR="00305799">
          <w:rPr>
            <w:noProof/>
            <w:webHidden/>
          </w:rPr>
          <w:tab/>
        </w:r>
        <w:r w:rsidR="00305799">
          <w:rPr>
            <w:noProof/>
            <w:webHidden/>
          </w:rPr>
          <w:fldChar w:fldCharType="begin"/>
        </w:r>
        <w:r w:rsidR="00305799">
          <w:rPr>
            <w:noProof/>
            <w:webHidden/>
          </w:rPr>
          <w:instrText xml:space="preserve"> PAGEREF _Toc168302566 \h </w:instrText>
        </w:r>
        <w:r w:rsidR="00305799">
          <w:rPr>
            <w:noProof/>
            <w:webHidden/>
          </w:rPr>
        </w:r>
        <w:r w:rsidR="00305799">
          <w:rPr>
            <w:noProof/>
            <w:webHidden/>
          </w:rPr>
          <w:fldChar w:fldCharType="separate"/>
        </w:r>
        <w:r w:rsidR="00305799">
          <w:rPr>
            <w:noProof/>
            <w:webHidden/>
          </w:rPr>
          <w:t>25</w:t>
        </w:r>
        <w:r w:rsidR="00305799">
          <w:rPr>
            <w:noProof/>
            <w:webHidden/>
          </w:rPr>
          <w:fldChar w:fldCharType="end"/>
        </w:r>
      </w:hyperlink>
    </w:p>
    <w:p w14:paraId="6BF31ABD" w14:textId="0F547329"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7" w:history="1">
        <w:r w:rsidR="00305799" w:rsidRPr="00542E01">
          <w:rPr>
            <w:rStyle w:val="Lienhypertexte"/>
            <w:noProof/>
          </w:rPr>
          <w:t>4.4.1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La route « / » (Racine)</w:t>
        </w:r>
        <w:r w:rsidR="00305799">
          <w:rPr>
            <w:noProof/>
            <w:webHidden/>
          </w:rPr>
          <w:tab/>
        </w:r>
        <w:r w:rsidR="00305799">
          <w:rPr>
            <w:noProof/>
            <w:webHidden/>
          </w:rPr>
          <w:fldChar w:fldCharType="begin"/>
        </w:r>
        <w:r w:rsidR="00305799">
          <w:rPr>
            <w:noProof/>
            <w:webHidden/>
          </w:rPr>
          <w:instrText xml:space="preserve"> PAGEREF _Toc168302567 \h </w:instrText>
        </w:r>
        <w:r w:rsidR="00305799">
          <w:rPr>
            <w:noProof/>
            <w:webHidden/>
          </w:rPr>
        </w:r>
        <w:r w:rsidR="00305799">
          <w:rPr>
            <w:noProof/>
            <w:webHidden/>
          </w:rPr>
          <w:fldChar w:fldCharType="separate"/>
        </w:r>
        <w:r w:rsidR="00305799">
          <w:rPr>
            <w:noProof/>
            <w:webHidden/>
          </w:rPr>
          <w:t>27</w:t>
        </w:r>
        <w:r w:rsidR="00305799">
          <w:rPr>
            <w:noProof/>
            <w:webHidden/>
          </w:rPr>
          <w:fldChar w:fldCharType="end"/>
        </w:r>
      </w:hyperlink>
    </w:p>
    <w:p w14:paraId="6855BBB8" w14:textId="23C9482E"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8" w:history="1">
        <w:r w:rsidR="00305799" w:rsidRPr="00542E01">
          <w:rPr>
            <w:rStyle w:val="Lienhypertexte"/>
            <w:noProof/>
          </w:rPr>
          <w:t>4.4.2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Ressources</w:t>
        </w:r>
        <w:r w:rsidR="00305799">
          <w:rPr>
            <w:noProof/>
            <w:webHidden/>
          </w:rPr>
          <w:tab/>
        </w:r>
        <w:r w:rsidR="00305799">
          <w:rPr>
            <w:noProof/>
            <w:webHidden/>
          </w:rPr>
          <w:fldChar w:fldCharType="begin"/>
        </w:r>
        <w:r w:rsidR="00305799">
          <w:rPr>
            <w:noProof/>
            <w:webHidden/>
          </w:rPr>
          <w:instrText xml:space="preserve"> PAGEREF _Toc168302568 \h </w:instrText>
        </w:r>
        <w:r w:rsidR="00305799">
          <w:rPr>
            <w:noProof/>
            <w:webHidden/>
          </w:rPr>
        </w:r>
        <w:r w:rsidR="00305799">
          <w:rPr>
            <w:noProof/>
            <w:webHidden/>
          </w:rPr>
          <w:fldChar w:fldCharType="separate"/>
        </w:r>
        <w:r w:rsidR="00305799">
          <w:rPr>
            <w:noProof/>
            <w:webHidden/>
          </w:rPr>
          <w:t>27</w:t>
        </w:r>
        <w:r w:rsidR="00305799">
          <w:rPr>
            <w:noProof/>
            <w:webHidden/>
          </w:rPr>
          <w:fldChar w:fldCharType="end"/>
        </w:r>
      </w:hyperlink>
    </w:p>
    <w:p w14:paraId="3C0F73CF" w14:textId="0716112B"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9" w:history="1">
        <w:r w:rsidR="00305799" w:rsidRPr="00542E01">
          <w:rPr>
            <w:rStyle w:val="Lienhypertexte"/>
            <w:noProof/>
          </w:rPr>
          <w:t>4.4.3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Authentification</w:t>
        </w:r>
        <w:r w:rsidR="00305799">
          <w:rPr>
            <w:noProof/>
            <w:webHidden/>
          </w:rPr>
          <w:tab/>
        </w:r>
        <w:r w:rsidR="00305799">
          <w:rPr>
            <w:noProof/>
            <w:webHidden/>
          </w:rPr>
          <w:fldChar w:fldCharType="begin"/>
        </w:r>
        <w:r w:rsidR="00305799">
          <w:rPr>
            <w:noProof/>
            <w:webHidden/>
          </w:rPr>
          <w:instrText xml:space="preserve"> PAGEREF _Toc168302569 \h </w:instrText>
        </w:r>
        <w:r w:rsidR="00305799">
          <w:rPr>
            <w:noProof/>
            <w:webHidden/>
          </w:rPr>
        </w:r>
        <w:r w:rsidR="00305799">
          <w:rPr>
            <w:noProof/>
            <w:webHidden/>
          </w:rPr>
          <w:fldChar w:fldCharType="separate"/>
        </w:r>
        <w:r w:rsidR="00305799">
          <w:rPr>
            <w:noProof/>
            <w:webHidden/>
          </w:rPr>
          <w:t>27</w:t>
        </w:r>
        <w:r w:rsidR="00305799">
          <w:rPr>
            <w:noProof/>
            <w:webHidden/>
          </w:rPr>
          <w:fldChar w:fldCharType="end"/>
        </w:r>
      </w:hyperlink>
    </w:p>
    <w:p w14:paraId="37DAB09B" w14:textId="626F125E"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0" w:history="1">
        <w:r w:rsidR="00305799" w:rsidRPr="00542E01">
          <w:rPr>
            <w:rStyle w:val="Lienhypertexte"/>
            <w:noProof/>
          </w:rPr>
          <w:t>4.4.4</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À propos</w:t>
        </w:r>
        <w:r w:rsidR="00305799">
          <w:rPr>
            <w:noProof/>
            <w:webHidden/>
          </w:rPr>
          <w:tab/>
        </w:r>
        <w:r w:rsidR="00305799">
          <w:rPr>
            <w:noProof/>
            <w:webHidden/>
          </w:rPr>
          <w:fldChar w:fldCharType="begin"/>
        </w:r>
        <w:r w:rsidR="00305799">
          <w:rPr>
            <w:noProof/>
            <w:webHidden/>
          </w:rPr>
          <w:instrText xml:space="preserve"> PAGEREF _Toc168302570 \h </w:instrText>
        </w:r>
        <w:r w:rsidR="00305799">
          <w:rPr>
            <w:noProof/>
            <w:webHidden/>
          </w:rPr>
        </w:r>
        <w:r w:rsidR="00305799">
          <w:rPr>
            <w:noProof/>
            <w:webHidden/>
          </w:rPr>
          <w:fldChar w:fldCharType="separate"/>
        </w:r>
        <w:r w:rsidR="00305799">
          <w:rPr>
            <w:noProof/>
            <w:webHidden/>
          </w:rPr>
          <w:t>27</w:t>
        </w:r>
        <w:r w:rsidR="00305799">
          <w:rPr>
            <w:noProof/>
            <w:webHidden/>
          </w:rPr>
          <w:fldChar w:fldCharType="end"/>
        </w:r>
      </w:hyperlink>
    </w:p>
    <w:p w14:paraId="5BB5ED11" w14:textId="6DD90E4C"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71" w:history="1">
        <w:r w:rsidR="00305799" w:rsidRPr="00542E01">
          <w:rPr>
            <w:rStyle w:val="Lienhypertexte"/>
            <w:noProof/>
          </w:rPr>
          <w:t>4.5</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Mise en place des vues</w:t>
        </w:r>
        <w:r w:rsidR="00305799">
          <w:rPr>
            <w:noProof/>
            <w:webHidden/>
          </w:rPr>
          <w:tab/>
        </w:r>
        <w:r w:rsidR="00305799">
          <w:rPr>
            <w:noProof/>
            <w:webHidden/>
          </w:rPr>
          <w:fldChar w:fldCharType="begin"/>
        </w:r>
        <w:r w:rsidR="00305799">
          <w:rPr>
            <w:noProof/>
            <w:webHidden/>
          </w:rPr>
          <w:instrText xml:space="preserve"> PAGEREF _Toc168302571 \h </w:instrText>
        </w:r>
        <w:r w:rsidR="00305799">
          <w:rPr>
            <w:noProof/>
            <w:webHidden/>
          </w:rPr>
        </w:r>
        <w:r w:rsidR="00305799">
          <w:rPr>
            <w:noProof/>
            <w:webHidden/>
          </w:rPr>
          <w:fldChar w:fldCharType="separate"/>
        </w:r>
        <w:r w:rsidR="00305799">
          <w:rPr>
            <w:noProof/>
            <w:webHidden/>
          </w:rPr>
          <w:t>27</w:t>
        </w:r>
        <w:r w:rsidR="00305799">
          <w:rPr>
            <w:noProof/>
            <w:webHidden/>
          </w:rPr>
          <w:fldChar w:fldCharType="end"/>
        </w:r>
      </w:hyperlink>
    </w:p>
    <w:p w14:paraId="6D549F4E" w14:textId="6C9417D3"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2" w:history="1">
        <w:r w:rsidR="00305799" w:rsidRPr="00542E01">
          <w:rPr>
            <w:rStyle w:val="Lienhypertexte"/>
            <w:noProof/>
          </w:rPr>
          <w:t>4.5.1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Layout</w:t>
        </w:r>
        <w:r w:rsidR="00305799">
          <w:rPr>
            <w:noProof/>
            <w:webHidden/>
          </w:rPr>
          <w:tab/>
        </w:r>
        <w:r w:rsidR="00305799">
          <w:rPr>
            <w:noProof/>
            <w:webHidden/>
          </w:rPr>
          <w:fldChar w:fldCharType="begin"/>
        </w:r>
        <w:r w:rsidR="00305799">
          <w:rPr>
            <w:noProof/>
            <w:webHidden/>
          </w:rPr>
          <w:instrText xml:space="preserve"> PAGEREF _Toc168302572 \h </w:instrText>
        </w:r>
        <w:r w:rsidR="00305799">
          <w:rPr>
            <w:noProof/>
            <w:webHidden/>
          </w:rPr>
        </w:r>
        <w:r w:rsidR="00305799">
          <w:rPr>
            <w:noProof/>
            <w:webHidden/>
          </w:rPr>
          <w:fldChar w:fldCharType="separate"/>
        </w:r>
        <w:r w:rsidR="00305799">
          <w:rPr>
            <w:noProof/>
            <w:webHidden/>
          </w:rPr>
          <w:t>27</w:t>
        </w:r>
        <w:r w:rsidR="00305799">
          <w:rPr>
            <w:noProof/>
            <w:webHidden/>
          </w:rPr>
          <w:fldChar w:fldCharType="end"/>
        </w:r>
      </w:hyperlink>
    </w:p>
    <w:p w14:paraId="62707662" w14:textId="76CC158E"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3" w:history="1">
        <w:r w:rsidR="00305799" w:rsidRPr="00542E01">
          <w:rPr>
            <w:rStyle w:val="Lienhypertexte"/>
            <w:noProof/>
          </w:rPr>
          <w:t>4.5.2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Composant réutilisable pour l’affichage des membres</w:t>
        </w:r>
        <w:r w:rsidR="00305799">
          <w:rPr>
            <w:noProof/>
            <w:webHidden/>
          </w:rPr>
          <w:tab/>
        </w:r>
        <w:r w:rsidR="00305799">
          <w:rPr>
            <w:noProof/>
            <w:webHidden/>
          </w:rPr>
          <w:fldChar w:fldCharType="begin"/>
        </w:r>
        <w:r w:rsidR="00305799">
          <w:rPr>
            <w:noProof/>
            <w:webHidden/>
          </w:rPr>
          <w:instrText xml:space="preserve"> PAGEREF _Toc168302573 \h </w:instrText>
        </w:r>
        <w:r w:rsidR="00305799">
          <w:rPr>
            <w:noProof/>
            <w:webHidden/>
          </w:rPr>
        </w:r>
        <w:r w:rsidR="00305799">
          <w:rPr>
            <w:noProof/>
            <w:webHidden/>
          </w:rPr>
          <w:fldChar w:fldCharType="separate"/>
        </w:r>
        <w:r w:rsidR="00305799">
          <w:rPr>
            <w:noProof/>
            <w:webHidden/>
          </w:rPr>
          <w:t>28</w:t>
        </w:r>
        <w:r w:rsidR="00305799">
          <w:rPr>
            <w:noProof/>
            <w:webHidden/>
          </w:rPr>
          <w:fldChar w:fldCharType="end"/>
        </w:r>
      </w:hyperlink>
    </w:p>
    <w:p w14:paraId="0F7A81F8" w14:textId="1B82D0B1"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4" w:history="1">
        <w:r w:rsidR="00305799" w:rsidRPr="00542E01">
          <w:rPr>
            <w:rStyle w:val="Lienhypertexte"/>
            <w:noProof/>
          </w:rPr>
          <w:t>4.5.3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Utilisation du même formulaire pour la création et la modification</w:t>
        </w:r>
        <w:r w:rsidR="00305799">
          <w:rPr>
            <w:noProof/>
            <w:webHidden/>
          </w:rPr>
          <w:tab/>
        </w:r>
        <w:r w:rsidR="00305799">
          <w:rPr>
            <w:noProof/>
            <w:webHidden/>
          </w:rPr>
          <w:fldChar w:fldCharType="begin"/>
        </w:r>
        <w:r w:rsidR="00305799">
          <w:rPr>
            <w:noProof/>
            <w:webHidden/>
          </w:rPr>
          <w:instrText xml:space="preserve"> PAGEREF _Toc168302574 \h </w:instrText>
        </w:r>
        <w:r w:rsidR="00305799">
          <w:rPr>
            <w:noProof/>
            <w:webHidden/>
          </w:rPr>
        </w:r>
        <w:r w:rsidR="00305799">
          <w:rPr>
            <w:noProof/>
            <w:webHidden/>
          </w:rPr>
          <w:fldChar w:fldCharType="separate"/>
        </w:r>
        <w:r w:rsidR="00305799">
          <w:rPr>
            <w:noProof/>
            <w:webHidden/>
          </w:rPr>
          <w:t>28</w:t>
        </w:r>
        <w:r w:rsidR="00305799">
          <w:rPr>
            <w:noProof/>
            <w:webHidden/>
          </w:rPr>
          <w:fldChar w:fldCharType="end"/>
        </w:r>
      </w:hyperlink>
    </w:p>
    <w:p w14:paraId="69D8BDF0" w14:textId="4B2138D2"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5" w:history="1">
        <w:r w:rsidR="00305799" w:rsidRPr="00542E01">
          <w:rPr>
            <w:rStyle w:val="Lienhypertexte"/>
            <w:noProof/>
          </w:rPr>
          <w:t>4.5.4</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Affichage des groupes</w:t>
        </w:r>
        <w:r w:rsidR="00305799">
          <w:rPr>
            <w:noProof/>
            <w:webHidden/>
          </w:rPr>
          <w:tab/>
        </w:r>
        <w:r w:rsidR="00305799">
          <w:rPr>
            <w:noProof/>
            <w:webHidden/>
          </w:rPr>
          <w:fldChar w:fldCharType="begin"/>
        </w:r>
        <w:r w:rsidR="00305799">
          <w:rPr>
            <w:noProof/>
            <w:webHidden/>
          </w:rPr>
          <w:instrText xml:space="preserve"> PAGEREF _Toc168302575 \h </w:instrText>
        </w:r>
        <w:r w:rsidR="00305799">
          <w:rPr>
            <w:noProof/>
            <w:webHidden/>
          </w:rPr>
        </w:r>
        <w:r w:rsidR="00305799">
          <w:rPr>
            <w:noProof/>
            <w:webHidden/>
          </w:rPr>
          <w:fldChar w:fldCharType="separate"/>
        </w:r>
        <w:r w:rsidR="00305799">
          <w:rPr>
            <w:noProof/>
            <w:webHidden/>
          </w:rPr>
          <w:t>29</w:t>
        </w:r>
        <w:r w:rsidR="00305799">
          <w:rPr>
            <w:noProof/>
            <w:webHidden/>
          </w:rPr>
          <w:fldChar w:fldCharType="end"/>
        </w:r>
      </w:hyperlink>
    </w:p>
    <w:p w14:paraId="3AFB9EE4" w14:textId="08C1AB2D"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6" w:history="1">
        <w:r w:rsidR="00305799" w:rsidRPr="00542E01">
          <w:rPr>
            <w:rStyle w:val="Lienhypertexte"/>
            <w:noProof/>
          </w:rPr>
          <w:t>4.5.5</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Difficultés rencontrées</w:t>
        </w:r>
        <w:r w:rsidR="00305799">
          <w:rPr>
            <w:noProof/>
            <w:webHidden/>
          </w:rPr>
          <w:tab/>
        </w:r>
        <w:r w:rsidR="00305799">
          <w:rPr>
            <w:noProof/>
            <w:webHidden/>
          </w:rPr>
          <w:fldChar w:fldCharType="begin"/>
        </w:r>
        <w:r w:rsidR="00305799">
          <w:rPr>
            <w:noProof/>
            <w:webHidden/>
          </w:rPr>
          <w:instrText xml:space="preserve"> PAGEREF _Toc168302576 \h </w:instrText>
        </w:r>
        <w:r w:rsidR="00305799">
          <w:rPr>
            <w:noProof/>
            <w:webHidden/>
          </w:rPr>
        </w:r>
        <w:r w:rsidR="00305799">
          <w:rPr>
            <w:noProof/>
            <w:webHidden/>
          </w:rPr>
          <w:fldChar w:fldCharType="separate"/>
        </w:r>
        <w:r w:rsidR="00305799">
          <w:rPr>
            <w:noProof/>
            <w:webHidden/>
          </w:rPr>
          <w:t>30</w:t>
        </w:r>
        <w:r w:rsidR="00305799">
          <w:rPr>
            <w:noProof/>
            <w:webHidden/>
          </w:rPr>
          <w:fldChar w:fldCharType="end"/>
        </w:r>
      </w:hyperlink>
    </w:p>
    <w:p w14:paraId="620B7096" w14:textId="6C7E9774"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77" w:history="1">
        <w:r w:rsidR="00305799" w:rsidRPr="00542E01">
          <w:rPr>
            <w:rStyle w:val="Lienhypertexte"/>
            <w:noProof/>
          </w:rPr>
          <w:t>4.6</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Formulaires de création d’une équipe avec les membres</w:t>
        </w:r>
        <w:r w:rsidR="00305799">
          <w:rPr>
            <w:noProof/>
            <w:webHidden/>
          </w:rPr>
          <w:tab/>
        </w:r>
        <w:r w:rsidR="00305799">
          <w:rPr>
            <w:noProof/>
            <w:webHidden/>
          </w:rPr>
          <w:fldChar w:fldCharType="begin"/>
        </w:r>
        <w:r w:rsidR="00305799">
          <w:rPr>
            <w:noProof/>
            <w:webHidden/>
          </w:rPr>
          <w:instrText xml:space="preserve"> PAGEREF _Toc168302577 \h </w:instrText>
        </w:r>
        <w:r w:rsidR="00305799">
          <w:rPr>
            <w:noProof/>
            <w:webHidden/>
          </w:rPr>
        </w:r>
        <w:r w:rsidR="00305799">
          <w:rPr>
            <w:noProof/>
            <w:webHidden/>
          </w:rPr>
          <w:fldChar w:fldCharType="separate"/>
        </w:r>
        <w:r w:rsidR="00305799">
          <w:rPr>
            <w:noProof/>
            <w:webHidden/>
          </w:rPr>
          <w:t>31</w:t>
        </w:r>
        <w:r w:rsidR="00305799">
          <w:rPr>
            <w:noProof/>
            <w:webHidden/>
          </w:rPr>
          <w:fldChar w:fldCharType="end"/>
        </w:r>
      </w:hyperlink>
    </w:p>
    <w:p w14:paraId="6BEB0993" w14:textId="53ED8730"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78" w:history="1">
        <w:r w:rsidR="00305799" w:rsidRPr="00542E01">
          <w:rPr>
            <w:rStyle w:val="Lienhypertexte"/>
            <w:noProof/>
          </w:rPr>
          <w:t>4.7</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Authentification</w:t>
        </w:r>
        <w:r w:rsidR="00305799">
          <w:rPr>
            <w:noProof/>
            <w:webHidden/>
          </w:rPr>
          <w:tab/>
        </w:r>
        <w:r w:rsidR="00305799">
          <w:rPr>
            <w:noProof/>
            <w:webHidden/>
          </w:rPr>
          <w:fldChar w:fldCharType="begin"/>
        </w:r>
        <w:r w:rsidR="00305799">
          <w:rPr>
            <w:noProof/>
            <w:webHidden/>
          </w:rPr>
          <w:instrText xml:space="preserve"> PAGEREF _Toc168302578 \h </w:instrText>
        </w:r>
        <w:r w:rsidR="00305799">
          <w:rPr>
            <w:noProof/>
            <w:webHidden/>
          </w:rPr>
        </w:r>
        <w:r w:rsidR="00305799">
          <w:rPr>
            <w:noProof/>
            <w:webHidden/>
          </w:rPr>
          <w:fldChar w:fldCharType="separate"/>
        </w:r>
        <w:r w:rsidR="00305799">
          <w:rPr>
            <w:noProof/>
            <w:webHidden/>
          </w:rPr>
          <w:t>32</w:t>
        </w:r>
        <w:r w:rsidR="00305799">
          <w:rPr>
            <w:noProof/>
            <w:webHidden/>
          </w:rPr>
          <w:fldChar w:fldCharType="end"/>
        </w:r>
      </w:hyperlink>
    </w:p>
    <w:p w14:paraId="32DB3980" w14:textId="2051E306"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9" w:history="1">
        <w:r w:rsidR="00305799" w:rsidRPr="00542E01">
          <w:rPr>
            <w:rStyle w:val="Lienhypertexte"/>
            <w:noProof/>
          </w:rPr>
          <w:t>4.7.1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Formulaire d’authentification</w:t>
        </w:r>
        <w:r w:rsidR="00305799">
          <w:rPr>
            <w:noProof/>
            <w:webHidden/>
          </w:rPr>
          <w:tab/>
        </w:r>
        <w:r w:rsidR="00305799">
          <w:rPr>
            <w:noProof/>
            <w:webHidden/>
          </w:rPr>
          <w:fldChar w:fldCharType="begin"/>
        </w:r>
        <w:r w:rsidR="00305799">
          <w:rPr>
            <w:noProof/>
            <w:webHidden/>
          </w:rPr>
          <w:instrText xml:space="preserve"> PAGEREF _Toc168302579 \h </w:instrText>
        </w:r>
        <w:r w:rsidR="00305799">
          <w:rPr>
            <w:noProof/>
            <w:webHidden/>
          </w:rPr>
        </w:r>
        <w:r w:rsidR="00305799">
          <w:rPr>
            <w:noProof/>
            <w:webHidden/>
          </w:rPr>
          <w:fldChar w:fldCharType="separate"/>
        </w:r>
        <w:r w:rsidR="00305799">
          <w:rPr>
            <w:noProof/>
            <w:webHidden/>
          </w:rPr>
          <w:t>32</w:t>
        </w:r>
        <w:r w:rsidR="00305799">
          <w:rPr>
            <w:noProof/>
            <w:webHidden/>
          </w:rPr>
          <w:fldChar w:fldCharType="end"/>
        </w:r>
      </w:hyperlink>
    </w:p>
    <w:p w14:paraId="1F39A8F6" w14:textId="58FC3EC8"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0" w:history="1">
        <w:r w:rsidR="00305799" w:rsidRPr="00542E01">
          <w:rPr>
            <w:rStyle w:val="Lienhypertexte"/>
            <w:noProof/>
          </w:rPr>
          <w:t>4.7.2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Traitement de l’authentification</w:t>
        </w:r>
        <w:r w:rsidR="00305799">
          <w:rPr>
            <w:noProof/>
            <w:webHidden/>
          </w:rPr>
          <w:tab/>
        </w:r>
        <w:r w:rsidR="00305799">
          <w:rPr>
            <w:noProof/>
            <w:webHidden/>
          </w:rPr>
          <w:fldChar w:fldCharType="begin"/>
        </w:r>
        <w:r w:rsidR="00305799">
          <w:rPr>
            <w:noProof/>
            <w:webHidden/>
          </w:rPr>
          <w:instrText xml:space="preserve"> PAGEREF _Toc168302580 \h </w:instrText>
        </w:r>
        <w:r w:rsidR="00305799">
          <w:rPr>
            <w:noProof/>
            <w:webHidden/>
          </w:rPr>
        </w:r>
        <w:r w:rsidR="00305799">
          <w:rPr>
            <w:noProof/>
            <w:webHidden/>
          </w:rPr>
          <w:fldChar w:fldCharType="separate"/>
        </w:r>
        <w:r w:rsidR="00305799">
          <w:rPr>
            <w:noProof/>
            <w:webHidden/>
          </w:rPr>
          <w:t>33</w:t>
        </w:r>
        <w:r w:rsidR="00305799">
          <w:rPr>
            <w:noProof/>
            <w:webHidden/>
          </w:rPr>
          <w:fldChar w:fldCharType="end"/>
        </w:r>
      </w:hyperlink>
    </w:p>
    <w:p w14:paraId="0213A775" w14:textId="64006A9D"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1" w:history="1">
        <w:r w:rsidR="00305799" w:rsidRPr="00542E01">
          <w:rPr>
            <w:rStyle w:val="Lienhypertexte"/>
            <w:noProof/>
          </w:rPr>
          <w:t>4.7.3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Déconnexion</w:t>
        </w:r>
        <w:r w:rsidR="00305799">
          <w:rPr>
            <w:noProof/>
            <w:webHidden/>
          </w:rPr>
          <w:tab/>
        </w:r>
        <w:r w:rsidR="00305799">
          <w:rPr>
            <w:noProof/>
            <w:webHidden/>
          </w:rPr>
          <w:fldChar w:fldCharType="begin"/>
        </w:r>
        <w:r w:rsidR="00305799">
          <w:rPr>
            <w:noProof/>
            <w:webHidden/>
          </w:rPr>
          <w:instrText xml:space="preserve"> PAGEREF _Toc168302581 \h </w:instrText>
        </w:r>
        <w:r w:rsidR="00305799">
          <w:rPr>
            <w:noProof/>
            <w:webHidden/>
          </w:rPr>
        </w:r>
        <w:r w:rsidR="00305799">
          <w:rPr>
            <w:noProof/>
            <w:webHidden/>
          </w:rPr>
          <w:fldChar w:fldCharType="separate"/>
        </w:r>
        <w:r w:rsidR="00305799">
          <w:rPr>
            <w:noProof/>
            <w:webHidden/>
          </w:rPr>
          <w:t>34</w:t>
        </w:r>
        <w:r w:rsidR="00305799">
          <w:rPr>
            <w:noProof/>
            <w:webHidden/>
          </w:rPr>
          <w:fldChar w:fldCharType="end"/>
        </w:r>
      </w:hyperlink>
    </w:p>
    <w:p w14:paraId="470BEEEC" w14:textId="4A59993A"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82" w:history="1">
        <w:r w:rsidR="00305799" w:rsidRPr="00542E01">
          <w:rPr>
            <w:rStyle w:val="Lienhypertexte"/>
            <w:noProof/>
          </w:rPr>
          <w:t>4.8</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Droits des utilisateurs</w:t>
        </w:r>
        <w:r w:rsidR="00305799">
          <w:rPr>
            <w:noProof/>
            <w:webHidden/>
          </w:rPr>
          <w:tab/>
        </w:r>
        <w:r w:rsidR="00305799">
          <w:rPr>
            <w:noProof/>
            <w:webHidden/>
          </w:rPr>
          <w:fldChar w:fldCharType="begin"/>
        </w:r>
        <w:r w:rsidR="00305799">
          <w:rPr>
            <w:noProof/>
            <w:webHidden/>
          </w:rPr>
          <w:instrText xml:space="preserve"> PAGEREF _Toc168302582 \h </w:instrText>
        </w:r>
        <w:r w:rsidR="00305799">
          <w:rPr>
            <w:noProof/>
            <w:webHidden/>
          </w:rPr>
        </w:r>
        <w:r w:rsidR="00305799">
          <w:rPr>
            <w:noProof/>
            <w:webHidden/>
          </w:rPr>
          <w:fldChar w:fldCharType="separate"/>
        </w:r>
        <w:r w:rsidR="00305799">
          <w:rPr>
            <w:noProof/>
            <w:webHidden/>
          </w:rPr>
          <w:t>34</w:t>
        </w:r>
        <w:r w:rsidR="00305799">
          <w:rPr>
            <w:noProof/>
            <w:webHidden/>
          </w:rPr>
          <w:fldChar w:fldCharType="end"/>
        </w:r>
      </w:hyperlink>
    </w:p>
    <w:p w14:paraId="2FD9AF27" w14:textId="5856568B"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3" w:history="1">
        <w:r w:rsidR="00305799" w:rsidRPr="00542E01">
          <w:rPr>
            <w:rStyle w:val="Lienhypertexte"/>
            <w:noProof/>
          </w:rPr>
          <w:t>4.8.1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Création d’une Policy</w:t>
        </w:r>
        <w:r w:rsidR="00305799">
          <w:rPr>
            <w:noProof/>
            <w:webHidden/>
          </w:rPr>
          <w:tab/>
        </w:r>
        <w:r w:rsidR="00305799">
          <w:rPr>
            <w:noProof/>
            <w:webHidden/>
          </w:rPr>
          <w:fldChar w:fldCharType="begin"/>
        </w:r>
        <w:r w:rsidR="00305799">
          <w:rPr>
            <w:noProof/>
            <w:webHidden/>
          </w:rPr>
          <w:instrText xml:space="preserve"> PAGEREF _Toc168302583 \h </w:instrText>
        </w:r>
        <w:r w:rsidR="00305799">
          <w:rPr>
            <w:noProof/>
            <w:webHidden/>
          </w:rPr>
        </w:r>
        <w:r w:rsidR="00305799">
          <w:rPr>
            <w:noProof/>
            <w:webHidden/>
          </w:rPr>
          <w:fldChar w:fldCharType="separate"/>
        </w:r>
        <w:r w:rsidR="00305799">
          <w:rPr>
            <w:noProof/>
            <w:webHidden/>
          </w:rPr>
          <w:t>34</w:t>
        </w:r>
        <w:r w:rsidR="00305799">
          <w:rPr>
            <w:noProof/>
            <w:webHidden/>
          </w:rPr>
          <w:fldChar w:fldCharType="end"/>
        </w:r>
      </w:hyperlink>
    </w:p>
    <w:p w14:paraId="4D21265C" w14:textId="1CA09F08"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4" w:history="1">
        <w:r w:rsidR="00305799" w:rsidRPr="00542E01">
          <w:rPr>
            <w:rStyle w:val="Lienhypertexte"/>
            <w:noProof/>
          </w:rPr>
          <w:t>4.8.2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Utilisation des Policies dans les vues</w:t>
        </w:r>
        <w:r w:rsidR="00305799">
          <w:rPr>
            <w:noProof/>
            <w:webHidden/>
          </w:rPr>
          <w:tab/>
        </w:r>
        <w:r w:rsidR="00305799">
          <w:rPr>
            <w:noProof/>
            <w:webHidden/>
          </w:rPr>
          <w:fldChar w:fldCharType="begin"/>
        </w:r>
        <w:r w:rsidR="00305799">
          <w:rPr>
            <w:noProof/>
            <w:webHidden/>
          </w:rPr>
          <w:instrText xml:space="preserve"> PAGEREF _Toc168302584 \h </w:instrText>
        </w:r>
        <w:r w:rsidR="00305799">
          <w:rPr>
            <w:noProof/>
            <w:webHidden/>
          </w:rPr>
        </w:r>
        <w:r w:rsidR="00305799">
          <w:rPr>
            <w:noProof/>
            <w:webHidden/>
          </w:rPr>
          <w:fldChar w:fldCharType="separate"/>
        </w:r>
        <w:r w:rsidR="00305799">
          <w:rPr>
            <w:noProof/>
            <w:webHidden/>
          </w:rPr>
          <w:t>35</w:t>
        </w:r>
        <w:r w:rsidR="00305799">
          <w:rPr>
            <w:noProof/>
            <w:webHidden/>
          </w:rPr>
          <w:fldChar w:fldCharType="end"/>
        </w:r>
      </w:hyperlink>
    </w:p>
    <w:p w14:paraId="0BC9844C" w14:textId="28501354"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5" w:history="1">
        <w:r w:rsidR="00305799" w:rsidRPr="00542E01">
          <w:rPr>
            <w:rStyle w:val="Lienhypertexte"/>
            <w:noProof/>
          </w:rPr>
          <w:t>4.8.3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Utilisation des Policies dans les contrôleurs</w:t>
        </w:r>
        <w:r w:rsidR="00305799">
          <w:rPr>
            <w:noProof/>
            <w:webHidden/>
          </w:rPr>
          <w:tab/>
        </w:r>
        <w:r w:rsidR="00305799">
          <w:rPr>
            <w:noProof/>
            <w:webHidden/>
          </w:rPr>
          <w:fldChar w:fldCharType="begin"/>
        </w:r>
        <w:r w:rsidR="00305799">
          <w:rPr>
            <w:noProof/>
            <w:webHidden/>
          </w:rPr>
          <w:instrText xml:space="preserve"> PAGEREF _Toc168302585 \h </w:instrText>
        </w:r>
        <w:r w:rsidR="00305799">
          <w:rPr>
            <w:noProof/>
            <w:webHidden/>
          </w:rPr>
        </w:r>
        <w:r w:rsidR="00305799">
          <w:rPr>
            <w:noProof/>
            <w:webHidden/>
          </w:rPr>
          <w:fldChar w:fldCharType="separate"/>
        </w:r>
        <w:r w:rsidR="00305799">
          <w:rPr>
            <w:noProof/>
            <w:webHidden/>
          </w:rPr>
          <w:t>36</w:t>
        </w:r>
        <w:r w:rsidR="00305799">
          <w:rPr>
            <w:noProof/>
            <w:webHidden/>
          </w:rPr>
          <w:fldChar w:fldCharType="end"/>
        </w:r>
      </w:hyperlink>
    </w:p>
    <w:p w14:paraId="4CE5082A" w14:textId="3ECF8DC3"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86" w:history="1">
        <w:r w:rsidR="00305799" w:rsidRPr="00542E01">
          <w:rPr>
            <w:rStyle w:val="Lienhypertexte"/>
            <w:noProof/>
          </w:rPr>
          <w:t>4.9</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Algorithme de répartition des membres</w:t>
        </w:r>
        <w:r w:rsidR="00305799">
          <w:rPr>
            <w:noProof/>
            <w:webHidden/>
          </w:rPr>
          <w:tab/>
        </w:r>
        <w:r w:rsidR="00305799">
          <w:rPr>
            <w:noProof/>
            <w:webHidden/>
          </w:rPr>
          <w:fldChar w:fldCharType="begin"/>
        </w:r>
        <w:r w:rsidR="00305799">
          <w:rPr>
            <w:noProof/>
            <w:webHidden/>
          </w:rPr>
          <w:instrText xml:space="preserve"> PAGEREF _Toc168302586 \h </w:instrText>
        </w:r>
        <w:r w:rsidR="00305799">
          <w:rPr>
            <w:noProof/>
            <w:webHidden/>
          </w:rPr>
        </w:r>
        <w:r w:rsidR="00305799">
          <w:rPr>
            <w:noProof/>
            <w:webHidden/>
          </w:rPr>
          <w:fldChar w:fldCharType="separate"/>
        </w:r>
        <w:r w:rsidR="00305799">
          <w:rPr>
            <w:noProof/>
            <w:webHidden/>
          </w:rPr>
          <w:t>36</w:t>
        </w:r>
        <w:r w:rsidR="00305799">
          <w:rPr>
            <w:noProof/>
            <w:webHidden/>
          </w:rPr>
          <w:fldChar w:fldCharType="end"/>
        </w:r>
      </w:hyperlink>
    </w:p>
    <w:p w14:paraId="097701B6" w14:textId="4A229AB6"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7" w:history="1">
        <w:r w:rsidR="00305799" w:rsidRPr="00542E01">
          <w:rPr>
            <w:rStyle w:val="Lienhypertexte"/>
            <w:noProof/>
          </w:rPr>
          <w:t>4.9.1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Mise en place</w:t>
        </w:r>
        <w:r w:rsidR="00305799">
          <w:rPr>
            <w:noProof/>
            <w:webHidden/>
          </w:rPr>
          <w:tab/>
        </w:r>
        <w:r w:rsidR="00305799">
          <w:rPr>
            <w:noProof/>
            <w:webHidden/>
          </w:rPr>
          <w:fldChar w:fldCharType="begin"/>
        </w:r>
        <w:r w:rsidR="00305799">
          <w:rPr>
            <w:noProof/>
            <w:webHidden/>
          </w:rPr>
          <w:instrText xml:space="preserve"> PAGEREF _Toc168302587 \h </w:instrText>
        </w:r>
        <w:r w:rsidR="00305799">
          <w:rPr>
            <w:noProof/>
            <w:webHidden/>
          </w:rPr>
        </w:r>
        <w:r w:rsidR="00305799">
          <w:rPr>
            <w:noProof/>
            <w:webHidden/>
          </w:rPr>
          <w:fldChar w:fldCharType="separate"/>
        </w:r>
        <w:r w:rsidR="00305799">
          <w:rPr>
            <w:noProof/>
            <w:webHidden/>
          </w:rPr>
          <w:t>36</w:t>
        </w:r>
        <w:r w:rsidR="00305799">
          <w:rPr>
            <w:noProof/>
            <w:webHidden/>
          </w:rPr>
          <w:fldChar w:fldCharType="end"/>
        </w:r>
      </w:hyperlink>
    </w:p>
    <w:p w14:paraId="35895D6A" w14:textId="2C99B12B"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8" w:history="1">
        <w:r w:rsidR="00305799" w:rsidRPr="00542E01">
          <w:rPr>
            <w:rStyle w:val="Lienhypertexte"/>
            <w:noProof/>
          </w:rPr>
          <w:t>4.9.2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Pistes d’améliorations</w:t>
        </w:r>
        <w:r w:rsidR="00305799">
          <w:rPr>
            <w:noProof/>
            <w:webHidden/>
          </w:rPr>
          <w:tab/>
        </w:r>
        <w:r w:rsidR="00305799">
          <w:rPr>
            <w:noProof/>
            <w:webHidden/>
          </w:rPr>
          <w:fldChar w:fldCharType="begin"/>
        </w:r>
        <w:r w:rsidR="00305799">
          <w:rPr>
            <w:noProof/>
            <w:webHidden/>
          </w:rPr>
          <w:instrText xml:space="preserve"> PAGEREF _Toc168302588 \h </w:instrText>
        </w:r>
        <w:r w:rsidR="00305799">
          <w:rPr>
            <w:noProof/>
            <w:webHidden/>
          </w:rPr>
        </w:r>
        <w:r w:rsidR="00305799">
          <w:rPr>
            <w:noProof/>
            <w:webHidden/>
          </w:rPr>
          <w:fldChar w:fldCharType="separate"/>
        </w:r>
        <w:r w:rsidR="00305799">
          <w:rPr>
            <w:noProof/>
            <w:webHidden/>
          </w:rPr>
          <w:t>39</w:t>
        </w:r>
        <w:r w:rsidR="00305799">
          <w:rPr>
            <w:noProof/>
            <w:webHidden/>
          </w:rPr>
          <w:fldChar w:fldCharType="end"/>
        </w:r>
      </w:hyperlink>
    </w:p>
    <w:p w14:paraId="71D16B1F" w14:textId="617DA42A" w:rsidR="00305799" w:rsidRDefault="00000000">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89" w:history="1">
        <w:r w:rsidR="00305799" w:rsidRPr="00542E01">
          <w:rPr>
            <w:rStyle w:val="Lienhypertexte"/>
            <w:noProof/>
          </w:rPr>
          <w:t>4.10</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Mise en place du QR Code</w:t>
        </w:r>
        <w:r w:rsidR="00305799">
          <w:rPr>
            <w:noProof/>
            <w:webHidden/>
          </w:rPr>
          <w:tab/>
        </w:r>
        <w:r w:rsidR="00305799">
          <w:rPr>
            <w:noProof/>
            <w:webHidden/>
          </w:rPr>
          <w:fldChar w:fldCharType="begin"/>
        </w:r>
        <w:r w:rsidR="00305799">
          <w:rPr>
            <w:noProof/>
            <w:webHidden/>
          </w:rPr>
          <w:instrText xml:space="preserve"> PAGEREF _Toc168302589 \h </w:instrText>
        </w:r>
        <w:r w:rsidR="00305799">
          <w:rPr>
            <w:noProof/>
            <w:webHidden/>
          </w:rPr>
        </w:r>
        <w:r w:rsidR="00305799">
          <w:rPr>
            <w:noProof/>
            <w:webHidden/>
          </w:rPr>
          <w:fldChar w:fldCharType="separate"/>
        </w:r>
        <w:r w:rsidR="00305799">
          <w:rPr>
            <w:noProof/>
            <w:webHidden/>
          </w:rPr>
          <w:t>39</w:t>
        </w:r>
        <w:r w:rsidR="00305799">
          <w:rPr>
            <w:noProof/>
            <w:webHidden/>
          </w:rPr>
          <w:fldChar w:fldCharType="end"/>
        </w:r>
      </w:hyperlink>
    </w:p>
    <w:p w14:paraId="0A076646" w14:textId="653C90A9"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0" w:history="1">
        <w:r w:rsidR="00305799" w:rsidRPr="00542E01">
          <w:rPr>
            <w:rStyle w:val="Lienhypertexte"/>
            <w:noProof/>
          </w:rPr>
          <w:t>4.10.1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Installation</w:t>
        </w:r>
        <w:r w:rsidR="00305799">
          <w:rPr>
            <w:noProof/>
            <w:webHidden/>
          </w:rPr>
          <w:tab/>
        </w:r>
        <w:r w:rsidR="00305799">
          <w:rPr>
            <w:noProof/>
            <w:webHidden/>
          </w:rPr>
          <w:fldChar w:fldCharType="begin"/>
        </w:r>
        <w:r w:rsidR="00305799">
          <w:rPr>
            <w:noProof/>
            <w:webHidden/>
          </w:rPr>
          <w:instrText xml:space="preserve"> PAGEREF _Toc168302590 \h </w:instrText>
        </w:r>
        <w:r w:rsidR="00305799">
          <w:rPr>
            <w:noProof/>
            <w:webHidden/>
          </w:rPr>
        </w:r>
        <w:r w:rsidR="00305799">
          <w:rPr>
            <w:noProof/>
            <w:webHidden/>
          </w:rPr>
          <w:fldChar w:fldCharType="separate"/>
        </w:r>
        <w:r w:rsidR="00305799">
          <w:rPr>
            <w:noProof/>
            <w:webHidden/>
          </w:rPr>
          <w:t>39</w:t>
        </w:r>
        <w:r w:rsidR="00305799">
          <w:rPr>
            <w:noProof/>
            <w:webHidden/>
          </w:rPr>
          <w:fldChar w:fldCharType="end"/>
        </w:r>
      </w:hyperlink>
    </w:p>
    <w:p w14:paraId="58EB2F05" w14:textId="3E109C9F"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1" w:history="1">
        <w:r w:rsidR="00305799" w:rsidRPr="00542E01">
          <w:rPr>
            <w:rStyle w:val="Lienhypertexte"/>
            <w:noProof/>
          </w:rPr>
          <w:t>4.10.2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Intégration de la génération de QR codes</w:t>
        </w:r>
        <w:r w:rsidR="00305799">
          <w:rPr>
            <w:noProof/>
            <w:webHidden/>
          </w:rPr>
          <w:tab/>
        </w:r>
        <w:r w:rsidR="00305799">
          <w:rPr>
            <w:noProof/>
            <w:webHidden/>
          </w:rPr>
          <w:fldChar w:fldCharType="begin"/>
        </w:r>
        <w:r w:rsidR="00305799">
          <w:rPr>
            <w:noProof/>
            <w:webHidden/>
          </w:rPr>
          <w:instrText xml:space="preserve"> PAGEREF _Toc168302591 \h </w:instrText>
        </w:r>
        <w:r w:rsidR="00305799">
          <w:rPr>
            <w:noProof/>
            <w:webHidden/>
          </w:rPr>
        </w:r>
        <w:r w:rsidR="00305799">
          <w:rPr>
            <w:noProof/>
            <w:webHidden/>
          </w:rPr>
          <w:fldChar w:fldCharType="separate"/>
        </w:r>
        <w:r w:rsidR="00305799">
          <w:rPr>
            <w:noProof/>
            <w:webHidden/>
          </w:rPr>
          <w:t>39</w:t>
        </w:r>
        <w:r w:rsidR="00305799">
          <w:rPr>
            <w:noProof/>
            <w:webHidden/>
          </w:rPr>
          <w:fldChar w:fldCharType="end"/>
        </w:r>
      </w:hyperlink>
    </w:p>
    <w:p w14:paraId="5177B75F" w14:textId="21DB51DC"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2" w:history="1">
        <w:r w:rsidR="00305799" w:rsidRPr="00542E01">
          <w:rPr>
            <w:rStyle w:val="Lienhypertexte"/>
            <w:noProof/>
          </w:rPr>
          <w:t>4.10.3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Remarque</w:t>
        </w:r>
        <w:r w:rsidR="00305799">
          <w:rPr>
            <w:noProof/>
            <w:webHidden/>
          </w:rPr>
          <w:tab/>
        </w:r>
        <w:r w:rsidR="00305799">
          <w:rPr>
            <w:noProof/>
            <w:webHidden/>
          </w:rPr>
          <w:fldChar w:fldCharType="begin"/>
        </w:r>
        <w:r w:rsidR="00305799">
          <w:rPr>
            <w:noProof/>
            <w:webHidden/>
          </w:rPr>
          <w:instrText xml:space="preserve"> PAGEREF _Toc168302592 \h </w:instrText>
        </w:r>
        <w:r w:rsidR="00305799">
          <w:rPr>
            <w:noProof/>
            <w:webHidden/>
          </w:rPr>
        </w:r>
        <w:r w:rsidR="00305799">
          <w:rPr>
            <w:noProof/>
            <w:webHidden/>
          </w:rPr>
          <w:fldChar w:fldCharType="separate"/>
        </w:r>
        <w:r w:rsidR="00305799">
          <w:rPr>
            <w:noProof/>
            <w:webHidden/>
          </w:rPr>
          <w:t>40</w:t>
        </w:r>
        <w:r w:rsidR="00305799">
          <w:rPr>
            <w:noProof/>
            <w:webHidden/>
          </w:rPr>
          <w:fldChar w:fldCharType="end"/>
        </w:r>
      </w:hyperlink>
    </w:p>
    <w:p w14:paraId="78C28835" w14:textId="748FDB50" w:rsidR="00305799" w:rsidRDefault="00000000">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93" w:history="1">
        <w:r w:rsidR="00305799" w:rsidRPr="00542E01">
          <w:rPr>
            <w:rStyle w:val="Lienhypertexte"/>
            <w:noProof/>
          </w:rPr>
          <w:t>4.11</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Importation depuis un fichier CSV</w:t>
        </w:r>
        <w:r w:rsidR="00305799">
          <w:rPr>
            <w:noProof/>
            <w:webHidden/>
          </w:rPr>
          <w:tab/>
        </w:r>
        <w:r w:rsidR="00305799">
          <w:rPr>
            <w:noProof/>
            <w:webHidden/>
          </w:rPr>
          <w:fldChar w:fldCharType="begin"/>
        </w:r>
        <w:r w:rsidR="00305799">
          <w:rPr>
            <w:noProof/>
            <w:webHidden/>
          </w:rPr>
          <w:instrText xml:space="preserve"> PAGEREF _Toc168302593 \h </w:instrText>
        </w:r>
        <w:r w:rsidR="00305799">
          <w:rPr>
            <w:noProof/>
            <w:webHidden/>
          </w:rPr>
        </w:r>
        <w:r w:rsidR="00305799">
          <w:rPr>
            <w:noProof/>
            <w:webHidden/>
          </w:rPr>
          <w:fldChar w:fldCharType="separate"/>
        </w:r>
        <w:r w:rsidR="00305799">
          <w:rPr>
            <w:noProof/>
            <w:webHidden/>
          </w:rPr>
          <w:t>40</w:t>
        </w:r>
        <w:r w:rsidR="00305799">
          <w:rPr>
            <w:noProof/>
            <w:webHidden/>
          </w:rPr>
          <w:fldChar w:fldCharType="end"/>
        </w:r>
      </w:hyperlink>
    </w:p>
    <w:p w14:paraId="59F04B25" w14:textId="3D5066AD"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4" w:history="1">
        <w:r w:rsidR="00305799" w:rsidRPr="00542E01">
          <w:rPr>
            <w:rStyle w:val="Lienhypertexte"/>
            <w:noProof/>
          </w:rPr>
          <w:t>4.11.1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Mise en place</w:t>
        </w:r>
        <w:r w:rsidR="00305799">
          <w:rPr>
            <w:noProof/>
            <w:webHidden/>
          </w:rPr>
          <w:tab/>
        </w:r>
        <w:r w:rsidR="00305799">
          <w:rPr>
            <w:noProof/>
            <w:webHidden/>
          </w:rPr>
          <w:fldChar w:fldCharType="begin"/>
        </w:r>
        <w:r w:rsidR="00305799">
          <w:rPr>
            <w:noProof/>
            <w:webHidden/>
          </w:rPr>
          <w:instrText xml:space="preserve"> PAGEREF _Toc168302594 \h </w:instrText>
        </w:r>
        <w:r w:rsidR="00305799">
          <w:rPr>
            <w:noProof/>
            <w:webHidden/>
          </w:rPr>
        </w:r>
        <w:r w:rsidR="00305799">
          <w:rPr>
            <w:noProof/>
            <w:webHidden/>
          </w:rPr>
          <w:fldChar w:fldCharType="separate"/>
        </w:r>
        <w:r w:rsidR="00305799">
          <w:rPr>
            <w:noProof/>
            <w:webHidden/>
          </w:rPr>
          <w:t>40</w:t>
        </w:r>
        <w:r w:rsidR="00305799">
          <w:rPr>
            <w:noProof/>
            <w:webHidden/>
          </w:rPr>
          <w:fldChar w:fldCharType="end"/>
        </w:r>
      </w:hyperlink>
    </w:p>
    <w:p w14:paraId="727FA7E0" w14:textId="0D947D68"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5" w:history="1">
        <w:r w:rsidR="00305799" w:rsidRPr="00542E01">
          <w:rPr>
            <w:rStyle w:val="Lienhypertexte"/>
            <w:noProof/>
          </w:rPr>
          <w:t>4.11.2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Téléchargement d’un fichier d’exemple</w:t>
        </w:r>
        <w:r w:rsidR="00305799">
          <w:rPr>
            <w:noProof/>
            <w:webHidden/>
          </w:rPr>
          <w:tab/>
        </w:r>
        <w:r w:rsidR="00305799">
          <w:rPr>
            <w:noProof/>
            <w:webHidden/>
          </w:rPr>
          <w:fldChar w:fldCharType="begin"/>
        </w:r>
        <w:r w:rsidR="00305799">
          <w:rPr>
            <w:noProof/>
            <w:webHidden/>
          </w:rPr>
          <w:instrText xml:space="preserve"> PAGEREF _Toc168302595 \h </w:instrText>
        </w:r>
        <w:r w:rsidR="00305799">
          <w:rPr>
            <w:noProof/>
            <w:webHidden/>
          </w:rPr>
        </w:r>
        <w:r w:rsidR="00305799">
          <w:rPr>
            <w:noProof/>
            <w:webHidden/>
          </w:rPr>
          <w:fldChar w:fldCharType="separate"/>
        </w:r>
        <w:r w:rsidR="00305799">
          <w:rPr>
            <w:noProof/>
            <w:webHidden/>
          </w:rPr>
          <w:t>41</w:t>
        </w:r>
        <w:r w:rsidR="00305799">
          <w:rPr>
            <w:noProof/>
            <w:webHidden/>
          </w:rPr>
          <w:fldChar w:fldCharType="end"/>
        </w:r>
      </w:hyperlink>
    </w:p>
    <w:p w14:paraId="2658299F" w14:textId="1C59F35F"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6" w:history="1">
        <w:r w:rsidR="00305799" w:rsidRPr="00542E01">
          <w:rPr>
            <w:rStyle w:val="Lienhypertexte"/>
            <w:noProof/>
          </w:rPr>
          <w:t>4.11.3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Difficulté rencontrée</w:t>
        </w:r>
        <w:r w:rsidR="00305799">
          <w:rPr>
            <w:noProof/>
            <w:webHidden/>
          </w:rPr>
          <w:tab/>
        </w:r>
        <w:r w:rsidR="00305799">
          <w:rPr>
            <w:noProof/>
            <w:webHidden/>
          </w:rPr>
          <w:fldChar w:fldCharType="begin"/>
        </w:r>
        <w:r w:rsidR="00305799">
          <w:rPr>
            <w:noProof/>
            <w:webHidden/>
          </w:rPr>
          <w:instrText xml:space="preserve"> PAGEREF _Toc168302596 \h </w:instrText>
        </w:r>
        <w:r w:rsidR="00305799">
          <w:rPr>
            <w:noProof/>
            <w:webHidden/>
          </w:rPr>
        </w:r>
        <w:r w:rsidR="00305799">
          <w:rPr>
            <w:noProof/>
            <w:webHidden/>
          </w:rPr>
          <w:fldChar w:fldCharType="separate"/>
        </w:r>
        <w:r w:rsidR="00305799">
          <w:rPr>
            <w:noProof/>
            <w:webHidden/>
          </w:rPr>
          <w:t>41</w:t>
        </w:r>
        <w:r w:rsidR="00305799">
          <w:rPr>
            <w:noProof/>
            <w:webHidden/>
          </w:rPr>
          <w:fldChar w:fldCharType="end"/>
        </w:r>
      </w:hyperlink>
    </w:p>
    <w:p w14:paraId="1F418C4F" w14:textId="2607F6D7" w:rsidR="00305799" w:rsidRDefault="00000000">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97" w:history="1">
        <w:r w:rsidR="00305799" w:rsidRPr="00542E01">
          <w:rPr>
            <w:rStyle w:val="Lienhypertexte"/>
            <w:noProof/>
          </w:rPr>
          <w:t>4.12</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Procédure utilisée pour le déploiement</w:t>
        </w:r>
        <w:r w:rsidR="00305799">
          <w:rPr>
            <w:noProof/>
            <w:webHidden/>
          </w:rPr>
          <w:tab/>
        </w:r>
        <w:r w:rsidR="00305799">
          <w:rPr>
            <w:noProof/>
            <w:webHidden/>
          </w:rPr>
          <w:fldChar w:fldCharType="begin"/>
        </w:r>
        <w:r w:rsidR="00305799">
          <w:rPr>
            <w:noProof/>
            <w:webHidden/>
          </w:rPr>
          <w:instrText xml:space="preserve"> PAGEREF _Toc168302597 \h </w:instrText>
        </w:r>
        <w:r w:rsidR="00305799">
          <w:rPr>
            <w:noProof/>
            <w:webHidden/>
          </w:rPr>
        </w:r>
        <w:r w:rsidR="00305799">
          <w:rPr>
            <w:noProof/>
            <w:webHidden/>
          </w:rPr>
          <w:fldChar w:fldCharType="separate"/>
        </w:r>
        <w:r w:rsidR="00305799">
          <w:rPr>
            <w:noProof/>
            <w:webHidden/>
          </w:rPr>
          <w:t>41</w:t>
        </w:r>
        <w:r w:rsidR="00305799">
          <w:rPr>
            <w:noProof/>
            <w:webHidden/>
          </w:rPr>
          <w:fldChar w:fldCharType="end"/>
        </w:r>
      </w:hyperlink>
    </w:p>
    <w:p w14:paraId="30B07A7B" w14:textId="07E61E48"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8" w:history="1">
        <w:r w:rsidR="00305799" w:rsidRPr="00542E01">
          <w:rPr>
            <w:rStyle w:val="Lienhypertexte"/>
            <w:noProof/>
          </w:rPr>
          <w:t>4.12.1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Contraintes</w:t>
        </w:r>
        <w:r w:rsidR="00305799">
          <w:rPr>
            <w:noProof/>
            <w:webHidden/>
          </w:rPr>
          <w:tab/>
        </w:r>
        <w:r w:rsidR="00305799">
          <w:rPr>
            <w:noProof/>
            <w:webHidden/>
          </w:rPr>
          <w:fldChar w:fldCharType="begin"/>
        </w:r>
        <w:r w:rsidR="00305799">
          <w:rPr>
            <w:noProof/>
            <w:webHidden/>
          </w:rPr>
          <w:instrText xml:space="preserve"> PAGEREF _Toc168302598 \h </w:instrText>
        </w:r>
        <w:r w:rsidR="00305799">
          <w:rPr>
            <w:noProof/>
            <w:webHidden/>
          </w:rPr>
        </w:r>
        <w:r w:rsidR="00305799">
          <w:rPr>
            <w:noProof/>
            <w:webHidden/>
          </w:rPr>
          <w:fldChar w:fldCharType="separate"/>
        </w:r>
        <w:r w:rsidR="00305799">
          <w:rPr>
            <w:noProof/>
            <w:webHidden/>
          </w:rPr>
          <w:t>41</w:t>
        </w:r>
        <w:r w:rsidR="00305799">
          <w:rPr>
            <w:noProof/>
            <w:webHidden/>
          </w:rPr>
          <w:fldChar w:fldCharType="end"/>
        </w:r>
      </w:hyperlink>
    </w:p>
    <w:p w14:paraId="7D579AF8" w14:textId="0FA011F2"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9" w:history="1">
        <w:r w:rsidR="00305799" w:rsidRPr="00542E01">
          <w:rPr>
            <w:rStyle w:val="Lienhypertexte"/>
            <w:noProof/>
          </w:rPr>
          <w:t>4.12.2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Procédure</w:t>
        </w:r>
        <w:r w:rsidR="00305799">
          <w:rPr>
            <w:noProof/>
            <w:webHidden/>
          </w:rPr>
          <w:tab/>
        </w:r>
        <w:r w:rsidR="00305799">
          <w:rPr>
            <w:noProof/>
            <w:webHidden/>
          </w:rPr>
          <w:fldChar w:fldCharType="begin"/>
        </w:r>
        <w:r w:rsidR="00305799">
          <w:rPr>
            <w:noProof/>
            <w:webHidden/>
          </w:rPr>
          <w:instrText xml:space="preserve"> PAGEREF _Toc168302599 \h </w:instrText>
        </w:r>
        <w:r w:rsidR="00305799">
          <w:rPr>
            <w:noProof/>
            <w:webHidden/>
          </w:rPr>
        </w:r>
        <w:r w:rsidR="00305799">
          <w:rPr>
            <w:noProof/>
            <w:webHidden/>
          </w:rPr>
          <w:fldChar w:fldCharType="separate"/>
        </w:r>
        <w:r w:rsidR="00305799">
          <w:rPr>
            <w:noProof/>
            <w:webHidden/>
          </w:rPr>
          <w:t>42</w:t>
        </w:r>
        <w:r w:rsidR="00305799">
          <w:rPr>
            <w:noProof/>
            <w:webHidden/>
          </w:rPr>
          <w:fldChar w:fldCharType="end"/>
        </w:r>
      </w:hyperlink>
    </w:p>
    <w:p w14:paraId="24E11794" w14:textId="492112BB"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0" w:history="1">
        <w:r w:rsidR="00305799" w:rsidRPr="00542E01">
          <w:rPr>
            <w:rStyle w:val="Lienhypertexte"/>
            <w:noProof/>
          </w:rPr>
          <w:t>4.12.3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Exécuter des commandes Artisan depuis une URL</w:t>
        </w:r>
        <w:r w:rsidR="00305799">
          <w:rPr>
            <w:noProof/>
            <w:webHidden/>
          </w:rPr>
          <w:tab/>
        </w:r>
        <w:r w:rsidR="00305799">
          <w:rPr>
            <w:noProof/>
            <w:webHidden/>
          </w:rPr>
          <w:fldChar w:fldCharType="begin"/>
        </w:r>
        <w:r w:rsidR="00305799">
          <w:rPr>
            <w:noProof/>
            <w:webHidden/>
          </w:rPr>
          <w:instrText xml:space="preserve"> PAGEREF _Toc168302600 \h </w:instrText>
        </w:r>
        <w:r w:rsidR="00305799">
          <w:rPr>
            <w:noProof/>
            <w:webHidden/>
          </w:rPr>
        </w:r>
        <w:r w:rsidR="00305799">
          <w:rPr>
            <w:noProof/>
            <w:webHidden/>
          </w:rPr>
          <w:fldChar w:fldCharType="separate"/>
        </w:r>
        <w:r w:rsidR="00305799">
          <w:rPr>
            <w:noProof/>
            <w:webHidden/>
          </w:rPr>
          <w:t>44</w:t>
        </w:r>
        <w:r w:rsidR="00305799">
          <w:rPr>
            <w:noProof/>
            <w:webHidden/>
          </w:rPr>
          <w:fldChar w:fldCharType="end"/>
        </w:r>
      </w:hyperlink>
    </w:p>
    <w:p w14:paraId="6A52496D" w14:textId="1968EEED" w:rsidR="00305799" w:rsidRDefault="00000000">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01" w:history="1">
        <w:r w:rsidR="00305799" w:rsidRPr="00542E01">
          <w:rPr>
            <w:rStyle w:val="Lienhypertexte"/>
            <w:noProof/>
          </w:rPr>
          <w:t>4.13</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Trois mesures de sécurité</w:t>
        </w:r>
        <w:r w:rsidR="00305799">
          <w:rPr>
            <w:noProof/>
            <w:webHidden/>
          </w:rPr>
          <w:tab/>
        </w:r>
        <w:r w:rsidR="00305799">
          <w:rPr>
            <w:noProof/>
            <w:webHidden/>
          </w:rPr>
          <w:fldChar w:fldCharType="begin"/>
        </w:r>
        <w:r w:rsidR="00305799">
          <w:rPr>
            <w:noProof/>
            <w:webHidden/>
          </w:rPr>
          <w:instrText xml:space="preserve"> PAGEREF _Toc168302601 \h </w:instrText>
        </w:r>
        <w:r w:rsidR="00305799">
          <w:rPr>
            <w:noProof/>
            <w:webHidden/>
          </w:rPr>
        </w:r>
        <w:r w:rsidR="00305799">
          <w:rPr>
            <w:noProof/>
            <w:webHidden/>
          </w:rPr>
          <w:fldChar w:fldCharType="separate"/>
        </w:r>
        <w:r w:rsidR="00305799">
          <w:rPr>
            <w:noProof/>
            <w:webHidden/>
          </w:rPr>
          <w:t>44</w:t>
        </w:r>
        <w:r w:rsidR="00305799">
          <w:rPr>
            <w:noProof/>
            <w:webHidden/>
          </w:rPr>
          <w:fldChar w:fldCharType="end"/>
        </w:r>
      </w:hyperlink>
    </w:p>
    <w:p w14:paraId="71D7D16E" w14:textId="479F953A"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2" w:history="1">
        <w:r w:rsidR="00305799" w:rsidRPr="00542E01">
          <w:rPr>
            <w:rStyle w:val="Lienhypertexte"/>
            <w:noProof/>
          </w:rPr>
          <w:t>4.13.1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Token CSRF</w:t>
        </w:r>
        <w:r w:rsidR="00305799">
          <w:rPr>
            <w:noProof/>
            <w:webHidden/>
          </w:rPr>
          <w:tab/>
        </w:r>
        <w:r w:rsidR="00305799">
          <w:rPr>
            <w:noProof/>
            <w:webHidden/>
          </w:rPr>
          <w:fldChar w:fldCharType="begin"/>
        </w:r>
        <w:r w:rsidR="00305799">
          <w:rPr>
            <w:noProof/>
            <w:webHidden/>
          </w:rPr>
          <w:instrText xml:space="preserve"> PAGEREF _Toc168302602 \h </w:instrText>
        </w:r>
        <w:r w:rsidR="00305799">
          <w:rPr>
            <w:noProof/>
            <w:webHidden/>
          </w:rPr>
        </w:r>
        <w:r w:rsidR="00305799">
          <w:rPr>
            <w:noProof/>
            <w:webHidden/>
          </w:rPr>
          <w:fldChar w:fldCharType="separate"/>
        </w:r>
        <w:r w:rsidR="00305799">
          <w:rPr>
            <w:noProof/>
            <w:webHidden/>
          </w:rPr>
          <w:t>44</w:t>
        </w:r>
        <w:r w:rsidR="00305799">
          <w:rPr>
            <w:noProof/>
            <w:webHidden/>
          </w:rPr>
          <w:fldChar w:fldCharType="end"/>
        </w:r>
      </w:hyperlink>
    </w:p>
    <w:p w14:paraId="7F8A6C4F" w14:textId="4CC33361"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3" w:history="1">
        <w:r w:rsidR="00305799" w:rsidRPr="00542E01">
          <w:rPr>
            <w:rStyle w:val="Lienhypertexte"/>
            <w:noProof/>
          </w:rPr>
          <w:t>4.13.2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Validation des formulaires</w:t>
        </w:r>
        <w:r w:rsidR="00305799">
          <w:rPr>
            <w:noProof/>
            <w:webHidden/>
          </w:rPr>
          <w:tab/>
        </w:r>
        <w:r w:rsidR="00305799">
          <w:rPr>
            <w:noProof/>
            <w:webHidden/>
          </w:rPr>
          <w:fldChar w:fldCharType="begin"/>
        </w:r>
        <w:r w:rsidR="00305799">
          <w:rPr>
            <w:noProof/>
            <w:webHidden/>
          </w:rPr>
          <w:instrText xml:space="preserve"> PAGEREF _Toc168302603 \h </w:instrText>
        </w:r>
        <w:r w:rsidR="00305799">
          <w:rPr>
            <w:noProof/>
            <w:webHidden/>
          </w:rPr>
        </w:r>
        <w:r w:rsidR="00305799">
          <w:rPr>
            <w:noProof/>
            <w:webHidden/>
          </w:rPr>
          <w:fldChar w:fldCharType="separate"/>
        </w:r>
        <w:r w:rsidR="00305799">
          <w:rPr>
            <w:noProof/>
            <w:webHidden/>
          </w:rPr>
          <w:t>45</w:t>
        </w:r>
        <w:r w:rsidR="00305799">
          <w:rPr>
            <w:noProof/>
            <w:webHidden/>
          </w:rPr>
          <w:fldChar w:fldCharType="end"/>
        </w:r>
      </w:hyperlink>
    </w:p>
    <w:p w14:paraId="7C69FC92" w14:textId="07ED436B"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4" w:history="1">
        <w:r w:rsidR="00305799" w:rsidRPr="00542E01">
          <w:rPr>
            <w:rStyle w:val="Lienhypertexte"/>
            <w:noProof/>
          </w:rPr>
          <w:t>4.13.3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Hachage des mots de passe</w:t>
        </w:r>
        <w:r w:rsidR="00305799">
          <w:rPr>
            <w:noProof/>
            <w:webHidden/>
          </w:rPr>
          <w:tab/>
        </w:r>
        <w:r w:rsidR="00305799">
          <w:rPr>
            <w:noProof/>
            <w:webHidden/>
          </w:rPr>
          <w:fldChar w:fldCharType="begin"/>
        </w:r>
        <w:r w:rsidR="00305799">
          <w:rPr>
            <w:noProof/>
            <w:webHidden/>
          </w:rPr>
          <w:instrText xml:space="preserve"> PAGEREF _Toc168302604 \h </w:instrText>
        </w:r>
        <w:r w:rsidR="00305799">
          <w:rPr>
            <w:noProof/>
            <w:webHidden/>
          </w:rPr>
        </w:r>
        <w:r w:rsidR="00305799">
          <w:rPr>
            <w:noProof/>
            <w:webHidden/>
          </w:rPr>
          <w:fldChar w:fldCharType="separate"/>
        </w:r>
        <w:r w:rsidR="00305799">
          <w:rPr>
            <w:noProof/>
            <w:webHidden/>
          </w:rPr>
          <w:t>47</w:t>
        </w:r>
        <w:r w:rsidR="00305799">
          <w:rPr>
            <w:noProof/>
            <w:webHidden/>
          </w:rPr>
          <w:fldChar w:fldCharType="end"/>
        </w:r>
      </w:hyperlink>
    </w:p>
    <w:p w14:paraId="090B6035" w14:textId="5936CB3E" w:rsidR="00305799" w:rsidRDefault="00000000">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05" w:history="1">
        <w:r w:rsidR="00305799" w:rsidRPr="00542E01">
          <w:rPr>
            <w:rStyle w:val="Lienhypertexte"/>
            <w:noProof/>
          </w:rPr>
          <w:t>4.14</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Trois mesures pour le « Responsive design »</w:t>
        </w:r>
        <w:r w:rsidR="00305799">
          <w:rPr>
            <w:noProof/>
            <w:webHidden/>
          </w:rPr>
          <w:tab/>
        </w:r>
        <w:r w:rsidR="00305799">
          <w:rPr>
            <w:noProof/>
            <w:webHidden/>
          </w:rPr>
          <w:fldChar w:fldCharType="begin"/>
        </w:r>
        <w:r w:rsidR="00305799">
          <w:rPr>
            <w:noProof/>
            <w:webHidden/>
          </w:rPr>
          <w:instrText xml:space="preserve"> PAGEREF _Toc168302605 \h </w:instrText>
        </w:r>
        <w:r w:rsidR="00305799">
          <w:rPr>
            <w:noProof/>
            <w:webHidden/>
          </w:rPr>
        </w:r>
        <w:r w:rsidR="00305799">
          <w:rPr>
            <w:noProof/>
            <w:webHidden/>
          </w:rPr>
          <w:fldChar w:fldCharType="separate"/>
        </w:r>
        <w:r w:rsidR="00305799">
          <w:rPr>
            <w:noProof/>
            <w:webHidden/>
          </w:rPr>
          <w:t>47</w:t>
        </w:r>
        <w:r w:rsidR="00305799">
          <w:rPr>
            <w:noProof/>
            <w:webHidden/>
          </w:rPr>
          <w:fldChar w:fldCharType="end"/>
        </w:r>
      </w:hyperlink>
    </w:p>
    <w:p w14:paraId="14768BC7" w14:textId="30E6AF5C"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6" w:history="1">
        <w:r w:rsidR="00305799" w:rsidRPr="00542E01">
          <w:rPr>
            <w:rStyle w:val="Lienhypertexte"/>
            <w:noProof/>
          </w:rPr>
          <w:t>4.14.1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Affichage des cartes en fonction de la largeur de l’écran</w:t>
        </w:r>
        <w:r w:rsidR="00305799">
          <w:rPr>
            <w:noProof/>
            <w:webHidden/>
          </w:rPr>
          <w:tab/>
        </w:r>
        <w:r w:rsidR="00305799">
          <w:rPr>
            <w:noProof/>
            <w:webHidden/>
          </w:rPr>
          <w:fldChar w:fldCharType="begin"/>
        </w:r>
        <w:r w:rsidR="00305799">
          <w:rPr>
            <w:noProof/>
            <w:webHidden/>
          </w:rPr>
          <w:instrText xml:space="preserve"> PAGEREF _Toc168302606 \h </w:instrText>
        </w:r>
        <w:r w:rsidR="00305799">
          <w:rPr>
            <w:noProof/>
            <w:webHidden/>
          </w:rPr>
        </w:r>
        <w:r w:rsidR="00305799">
          <w:rPr>
            <w:noProof/>
            <w:webHidden/>
          </w:rPr>
          <w:fldChar w:fldCharType="separate"/>
        </w:r>
        <w:r w:rsidR="00305799">
          <w:rPr>
            <w:noProof/>
            <w:webHidden/>
          </w:rPr>
          <w:t>47</w:t>
        </w:r>
        <w:r w:rsidR="00305799">
          <w:rPr>
            <w:noProof/>
            <w:webHidden/>
          </w:rPr>
          <w:fldChar w:fldCharType="end"/>
        </w:r>
      </w:hyperlink>
    </w:p>
    <w:p w14:paraId="22DCFF73" w14:textId="0A51F4B0"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7" w:history="1">
        <w:r w:rsidR="00305799" w:rsidRPr="00542E01">
          <w:rPr>
            <w:rStyle w:val="Lienhypertexte"/>
            <w:noProof/>
          </w:rPr>
          <w:t>4.14.2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Barre de navigation</w:t>
        </w:r>
        <w:r w:rsidR="00305799">
          <w:rPr>
            <w:noProof/>
            <w:webHidden/>
          </w:rPr>
          <w:tab/>
        </w:r>
        <w:r w:rsidR="00305799">
          <w:rPr>
            <w:noProof/>
            <w:webHidden/>
          </w:rPr>
          <w:fldChar w:fldCharType="begin"/>
        </w:r>
        <w:r w:rsidR="00305799">
          <w:rPr>
            <w:noProof/>
            <w:webHidden/>
          </w:rPr>
          <w:instrText xml:space="preserve"> PAGEREF _Toc168302607 \h </w:instrText>
        </w:r>
        <w:r w:rsidR="00305799">
          <w:rPr>
            <w:noProof/>
            <w:webHidden/>
          </w:rPr>
        </w:r>
        <w:r w:rsidR="00305799">
          <w:rPr>
            <w:noProof/>
            <w:webHidden/>
          </w:rPr>
          <w:fldChar w:fldCharType="separate"/>
        </w:r>
        <w:r w:rsidR="00305799">
          <w:rPr>
            <w:noProof/>
            <w:webHidden/>
          </w:rPr>
          <w:t>48</w:t>
        </w:r>
        <w:r w:rsidR="00305799">
          <w:rPr>
            <w:noProof/>
            <w:webHidden/>
          </w:rPr>
          <w:fldChar w:fldCharType="end"/>
        </w:r>
      </w:hyperlink>
    </w:p>
    <w:p w14:paraId="1340B46C" w14:textId="74FA8325"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8" w:history="1">
        <w:r w:rsidR="00305799" w:rsidRPr="00542E01">
          <w:rPr>
            <w:rStyle w:val="Lienhypertexte"/>
            <w:noProof/>
          </w:rPr>
          <w:t>4.14.3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Boutons de gestion des membres</w:t>
        </w:r>
        <w:r w:rsidR="00305799">
          <w:rPr>
            <w:noProof/>
            <w:webHidden/>
          </w:rPr>
          <w:tab/>
        </w:r>
        <w:r w:rsidR="00305799">
          <w:rPr>
            <w:noProof/>
            <w:webHidden/>
          </w:rPr>
          <w:fldChar w:fldCharType="begin"/>
        </w:r>
        <w:r w:rsidR="00305799">
          <w:rPr>
            <w:noProof/>
            <w:webHidden/>
          </w:rPr>
          <w:instrText xml:space="preserve"> PAGEREF _Toc168302608 \h </w:instrText>
        </w:r>
        <w:r w:rsidR="00305799">
          <w:rPr>
            <w:noProof/>
            <w:webHidden/>
          </w:rPr>
        </w:r>
        <w:r w:rsidR="00305799">
          <w:rPr>
            <w:noProof/>
            <w:webHidden/>
          </w:rPr>
          <w:fldChar w:fldCharType="separate"/>
        </w:r>
        <w:r w:rsidR="00305799">
          <w:rPr>
            <w:noProof/>
            <w:webHidden/>
          </w:rPr>
          <w:t>49</w:t>
        </w:r>
        <w:r w:rsidR="00305799">
          <w:rPr>
            <w:noProof/>
            <w:webHidden/>
          </w:rPr>
          <w:fldChar w:fldCharType="end"/>
        </w:r>
      </w:hyperlink>
    </w:p>
    <w:p w14:paraId="34565E50" w14:textId="3452CE79" w:rsidR="00305799" w:rsidRDefault="00000000">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09" w:history="1">
        <w:r w:rsidR="00305799" w:rsidRPr="00542E01">
          <w:rPr>
            <w:rStyle w:val="Lienhypertexte"/>
            <w:noProof/>
          </w:rPr>
          <w:t>4.15</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Mise en place des tests Laravel Dusk dans GitHub Actions</w:t>
        </w:r>
        <w:r w:rsidR="00305799">
          <w:rPr>
            <w:noProof/>
            <w:webHidden/>
          </w:rPr>
          <w:tab/>
        </w:r>
        <w:r w:rsidR="00305799">
          <w:rPr>
            <w:noProof/>
            <w:webHidden/>
          </w:rPr>
          <w:fldChar w:fldCharType="begin"/>
        </w:r>
        <w:r w:rsidR="00305799">
          <w:rPr>
            <w:noProof/>
            <w:webHidden/>
          </w:rPr>
          <w:instrText xml:space="preserve"> PAGEREF _Toc168302609 \h </w:instrText>
        </w:r>
        <w:r w:rsidR="00305799">
          <w:rPr>
            <w:noProof/>
            <w:webHidden/>
          </w:rPr>
        </w:r>
        <w:r w:rsidR="00305799">
          <w:rPr>
            <w:noProof/>
            <w:webHidden/>
          </w:rPr>
          <w:fldChar w:fldCharType="separate"/>
        </w:r>
        <w:r w:rsidR="00305799">
          <w:rPr>
            <w:noProof/>
            <w:webHidden/>
          </w:rPr>
          <w:t>50</w:t>
        </w:r>
        <w:r w:rsidR="00305799">
          <w:rPr>
            <w:noProof/>
            <w:webHidden/>
          </w:rPr>
          <w:fldChar w:fldCharType="end"/>
        </w:r>
      </w:hyperlink>
    </w:p>
    <w:p w14:paraId="706CFD0C" w14:textId="3FF12EF0"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0" w:history="1">
        <w:r w:rsidR="00305799" w:rsidRPr="00542E01">
          <w:rPr>
            <w:rStyle w:val="Lienhypertexte"/>
            <w:noProof/>
          </w:rPr>
          <w:t>4.15.1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Installation de Laravel Dusk</w:t>
        </w:r>
        <w:r w:rsidR="00305799">
          <w:rPr>
            <w:noProof/>
            <w:webHidden/>
          </w:rPr>
          <w:tab/>
        </w:r>
        <w:r w:rsidR="00305799">
          <w:rPr>
            <w:noProof/>
            <w:webHidden/>
          </w:rPr>
          <w:fldChar w:fldCharType="begin"/>
        </w:r>
        <w:r w:rsidR="00305799">
          <w:rPr>
            <w:noProof/>
            <w:webHidden/>
          </w:rPr>
          <w:instrText xml:space="preserve"> PAGEREF _Toc168302610 \h </w:instrText>
        </w:r>
        <w:r w:rsidR="00305799">
          <w:rPr>
            <w:noProof/>
            <w:webHidden/>
          </w:rPr>
        </w:r>
        <w:r w:rsidR="00305799">
          <w:rPr>
            <w:noProof/>
            <w:webHidden/>
          </w:rPr>
          <w:fldChar w:fldCharType="separate"/>
        </w:r>
        <w:r w:rsidR="00305799">
          <w:rPr>
            <w:noProof/>
            <w:webHidden/>
          </w:rPr>
          <w:t>50</w:t>
        </w:r>
        <w:r w:rsidR="00305799">
          <w:rPr>
            <w:noProof/>
            <w:webHidden/>
          </w:rPr>
          <w:fldChar w:fldCharType="end"/>
        </w:r>
      </w:hyperlink>
    </w:p>
    <w:p w14:paraId="2034BB55" w14:textId="3CF3A9BF"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1" w:history="1">
        <w:r w:rsidR="00305799" w:rsidRPr="00542E01">
          <w:rPr>
            <w:rStyle w:val="Lienhypertexte"/>
            <w:noProof/>
          </w:rPr>
          <w:t>4.15.2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Mise en place de GitHub Action</w:t>
        </w:r>
        <w:r w:rsidR="00305799">
          <w:rPr>
            <w:noProof/>
            <w:webHidden/>
          </w:rPr>
          <w:tab/>
        </w:r>
        <w:r w:rsidR="00305799">
          <w:rPr>
            <w:noProof/>
            <w:webHidden/>
          </w:rPr>
          <w:fldChar w:fldCharType="begin"/>
        </w:r>
        <w:r w:rsidR="00305799">
          <w:rPr>
            <w:noProof/>
            <w:webHidden/>
          </w:rPr>
          <w:instrText xml:space="preserve"> PAGEREF _Toc168302611 \h </w:instrText>
        </w:r>
        <w:r w:rsidR="00305799">
          <w:rPr>
            <w:noProof/>
            <w:webHidden/>
          </w:rPr>
        </w:r>
        <w:r w:rsidR="00305799">
          <w:rPr>
            <w:noProof/>
            <w:webHidden/>
          </w:rPr>
          <w:fldChar w:fldCharType="separate"/>
        </w:r>
        <w:r w:rsidR="00305799">
          <w:rPr>
            <w:noProof/>
            <w:webHidden/>
          </w:rPr>
          <w:t>51</w:t>
        </w:r>
        <w:r w:rsidR="00305799">
          <w:rPr>
            <w:noProof/>
            <w:webHidden/>
          </w:rPr>
          <w:fldChar w:fldCharType="end"/>
        </w:r>
      </w:hyperlink>
    </w:p>
    <w:p w14:paraId="22037D07" w14:textId="2054603E"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2" w:history="1">
        <w:r w:rsidR="00305799" w:rsidRPr="00542E01">
          <w:rPr>
            <w:rStyle w:val="Lienhypertexte"/>
            <w:noProof/>
          </w:rPr>
          <w:t>4.15.3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Création d’un test Laravel Dusk</w:t>
        </w:r>
        <w:r w:rsidR="00305799">
          <w:rPr>
            <w:noProof/>
            <w:webHidden/>
          </w:rPr>
          <w:tab/>
        </w:r>
        <w:r w:rsidR="00305799">
          <w:rPr>
            <w:noProof/>
            <w:webHidden/>
          </w:rPr>
          <w:fldChar w:fldCharType="begin"/>
        </w:r>
        <w:r w:rsidR="00305799">
          <w:rPr>
            <w:noProof/>
            <w:webHidden/>
          </w:rPr>
          <w:instrText xml:space="preserve"> PAGEREF _Toc168302612 \h </w:instrText>
        </w:r>
        <w:r w:rsidR="00305799">
          <w:rPr>
            <w:noProof/>
            <w:webHidden/>
          </w:rPr>
        </w:r>
        <w:r w:rsidR="00305799">
          <w:rPr>
            <w:noProof/>
            <w:webHidden/>
          </w:rPr>
          <w:fldChar w:fldCharType="separate"/>
        </w:r>
        <w:r w:rsidR="00305799">
          <w:rPr>
            <w:noProof/>
            <w:webHidden/>
          </w:rPr>
          <w:t>52</w:t>
        </w:r>
        <w:r w:rsidR="00305799">
          <w:rPr>
            <w:noProof/>
            <w:webHidden/>
          </w:rPr>
          <w:fldChar w:fldCharType="end"/>
        </w:r>
      </w:hyperlink>
    </w:p>
    <w:p w14:paraId="7AE04484" w14:textId="47E0F6C1"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3" w:history="1">
        <w:r w:rsidR="00305799" w:rsidRPr="00542E01">
          <w:rPr>
            <w:rStyle w:val="Lienhypertexte"/>
            <w:noProof/>
          </w:rPr>
          <w:t>4.15.4</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Risque de sécurité</w:t>
        </w:r>
        <w:r w:rsidR="00305799">
          <w:rPr>
            <w:noProof/>
            <w:webHidden/>
          </w:rPr>
          <w:tab/>
        </w:r>
        <w:r w:rsidR="00305799">
          <w:rPr>
            <w:noProof/>
            <w:webHidden/>
          </w:rPr>
          <w:fldChar w:fldCharType="begin"/>
        </w:r>
        <w:r w:rsidR="00305799">
          <w:rPr>
            <w:noProof/>
            <w:webHidden/>
          </w:rPr>
          <w:instrText xml:space="preserve"> PAGEREF _Toc168302613 \h </w:instrText>
        </w:r>
        <w:r w:rsidR="00305799">
          <w:rPr>
            <w:noProof/>
            <w:webHidden/>
          </w:rPr>
        </w:r>
        <w:r w:rsidR="00305799">
          <w:rPr>
            <w:noProof/>
            <w:webHidden/>
          </w:rPr>
          <w:fldChar w:fldCharType="separate"/>
        </w:r>
        <w:r w:rsidR="00305799">
          <w:rPr>
            <w:noProof/>
            <w:webHidden/>
          </w:rPr>
          <w:t>54</w:t>
        </w:r>
        <w:r w:rsidR="00305799">
          <w:rPr>
            <w:noProof/>
            <w:webHidden/>
          </w:rPr>
          <w:fldChar w:fldCharType="end"/>
        </w:r>
      </w:hyperlink>
    </w:p>
    <w:p w14:paraId="08B16708" w14:textId="5AFD91CA" w:rsidR="00305799" w:rsidRDefault="00000000">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4" w:history="1">
        <w:r w:rsidR="00305799" w:rsidRPr="00542E01">
          <w:rPr>
            <w:rStyle w:val="Lienhypertexte"/>
            <w:noProof/>
          </w:rPr>
          <w:t>4.15.5</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Difficultés rencontrées</w:t>
        </w:r>
        <w:r w:rsidR="00305799">
          <w:rPr>
            <w:noProof/>
            <w:webHidden/>
          </w:rPr>
          <w:tab/>
        </w:r>
        <w:r w:rsidR="00305799">
          <w:rPr>
            <w:noProof/>
            <w:webHidden/>
          </w:rPr>
          <w:fldChar w:fldCharType="begin"/>
        </w:r>
        <w:r w:rsidR="00305799">
          <w:rPr>
            <w:noProof/>
            <w:webHidden/>
          </w:rPr>
          <w:instrText xml:space="preserve"> PAGEREF _Toc168302614 \h </w:instrText>
        </w:r>
        <w:r w:rsidR="00305799">
          <w:rPr>
            <w:noProof/>
            <w:webHidden/>
          </w:rPr>
        </w:r>
        <w:r w:rsidR="00305799">
          <w:rPr>
            <w:noProof/>
            <w:webHidden/>
          </w:rPr>
          <w:fldChar w:fldCharType="separate"/>
        </w:r>
        <w:r w:rsidR="00305799">
          <w:rPr>
            <w:noProof/>
            <w:webHidden/>
          </w:rPr>
          <w:t>54</w:t>
        </w:r>
        <w:r w:rsidR="00305799">
          <w:rPr>
            <w:noProof/>
            <w:webHidden/>
          </w:rPr>
          <w:fldChar w:fldCharType="end"/>
        </w:r>
      </w:hyperlink>
    </w:p>
    <w:p w14:paraId="18CA40C0" w14:textId="58278D39" w:rsidR="00305799" w:rsidRDefault="00000000">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615" w:history="1">
        <w:r w:rsidR="00305799" w:rsidRPr="00542E01">
          <w:rPr>
            <w:rStyle w:val="Lienhypertexte"/>
            <w:noProof/>
          </w:rPr>
          <w:t>5</w:t>
        </w:r>
        <w:r w:rsidR="00305799">
          <w:rPr>
            <w:rFonts w:asciiTheme="minorHAnsi" w:eastAsiaTheme="minorEastAsia" w:hAnsiTheme="minorHAnsi" w:cstheme="minorBidi"/>
            <w:b w:val="0"/>
            <w:bCs w:val="0"/>
            <w:caps w:val="0"/>
            <w:noProof/>
            <w:kern w:val="2"/>
            <w:sz w:val="22"/>
            <w:szCs w:val="22"/>
            <w14:ligatures w14:val="standardContextual"/>
          </w:rPr>
          <w:tab/>
        </w:r>
        <w:r w:rsidR="00305799" w:rsidRPr="00542E01">
          <w:rPr>
            <w:rStyle w:val="Lienhypertexte"/>
            <w:noProof/>
          </w:rPr>
          <w:t>Tests</w:t>
        </w:r>
        <w:r w:rsidR="00305799">
          <w:rPr>
            <w:noProof/>
            <w:webHidden/>
          </w:rPr>
          <w:tab/>
        </w:r>
        <w:r w:rsidR="00305799">
          <w:rPr>
            <w:noProof/>
            <w:webHidden/>
          </w:rPr>
          <w:fldChar w:fldCharType="begin"/>
        </w:r>
        <w:r w:rsidR="00305799">
          <w:rPr>
            <w:noProof/>
            <w:webHidden/>
          </w:rPr>
          <w:instrText xml:space="preserve"> PAGEREF _Toc168302615 \h </w:instrText>
        </w:r>
        <w:r w:rsidR="00305799">
          <w:rPr>
            <w:noProof/>
            <w:webHidden/>
          </w:rPr>
        </w:r>
        <w:r w:rsidR="00305799">
          <w:rPr>
            <w:noProof/>
            <w:webHidden/>
          </w:rPr>
          <w:fldChar w:fldCharType="separate"/>
        </w:r>
        <w:r w:rsidR="00305799">
          <w:rPr>
            <w:noProof/>
            <w:webHidden/>
          </w:rPr>
          <w:t>56</w:t>
        </w:r>
        <w:r w:rsidR="00305799">
          <w:rPr>
            <w:noProof/>
            <w:webHidden/>
          </w:rPr>
          <w:fldChar w:fldCharType="end"/>
        </w:r>
      </w:hyperlink>
    </w:p>
    <w:p w14:paraId="2222CAFC" w14:textId="70E15BBA"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16" w:history="1">
        <w:r w:rsidR="00305799" w:rsidRPr="00542E01">
          <w:rPr>
            <w:rStyle w:val="Lienhypertexte"/>
            <w:noProof/>
          </w:rPr>
          <w:t>5.1</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Dossier des tests</w:t>
        </w:r>
        <w:r w:rsidR="00305799">
          <w:rPr>
            <w:noProof/>
            <w:webHidden/>
          </w:rPr>
          <w:tab/>
        </w:r>
        <w:r w:rsidR="00305799">
          <w:rPr>
            <w:noProof/>
            <w:webHidden/>
          </w:rPr>
          <w:fldChar w:fldCharType="begin"/>
        </w:r>
        <w:r w:rsidR="00305799">
          <w:rPr>
            <w:noProof/>
            <w:webHidden/>
          </w:rPr>
          <w:instrText xml:space="preserve"> PAGEREF _Toc168302616 \h </w:instrText>
        </w:r>
        <w:r w:rsidR="00305799">
          <w:rPr>
            <w:noProof/>
            <w:webHidden/>
          </w:rPr>
        </w:r>
        <w:r w:rsidR="00305799">
          <w:rPr>
            <w:noProof/>
            <w:webHidden/>
          </w:rPr>
          <w:fldChar w:fldCharType="separate"/>
        </w:r>
        <w:r w:rsidR="00305799">
          <w:rPr>
            <w:noProof/>
            <w:webHidden/>
          </w:rPr>
          <w:t>56</w:t>
        </w:r>
        <w:r w:rsidR="00305799">
          <w:rPr>
            <w:noProof/>
            <w:webHidden/>
          </w:rPr>
          <w:fldChar w:fldCharType="end"/>
        </w:r>
      </w:hyperlink>
    </w:p>
    <w:p w14:paraId="2BD1F918" w14:textId="0341C9C4" w:rsidR="00305799" w:rsidRDefault="00000000">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617" w:history="1">
        <w:r w:rsidR="00305799" w:rsidRPr="00542E01">
          <w:rPr>
            <w:rStyle w:val="Lienhypertexte"/>
            <w:noProof/>
          </w:rPr>
          <w:t>6</w:t>
        </w:r>
        <w:r w:rsidR="00305799">
          <w:rPr>
            <w:rFonts w:asciiTheme="minorHAnsi" w:eastAsiaTheme="minorEastAsia" w:hAnsiTheme="minorHAnsi" w:cstheme="minorBidi"/>
            <w:b w:val="0"/>
            <w:bCs w:val="0"/>
            <w:caps w:val="0"/>
            <w:noProof/>
            <w:kern w:val="2"/>
            <w:sz w:val="22"/>
            <w:szCs w:val="22"/>
            <w14:ligatures w14:val="standardContextual"/>
          </w:rPr>
          <w:tab/>
        </w:r>
        <w:r w:rsidR="00305799" w:rsidRPr="00542E01">
          <w:rPr>
            <w:rStyle w:val="Lienhypertexte"/>
            <w:noProof/>
          </w:rPr>
          <w:t>Conclusion</w:t>
        </w:r>
        <w:r w:rsidR="00305799">
          <w:rPr>
            <w:noProof/>
            <w:webHidden/>
          </w:rPr>
          <w:tab/>
        </w:r>
        <w:r w:rsidR="00305799">
          <w:rPr>
            <w:noProof/>
            <w:webHidden/>
          </w:rPr>
          <w:fldChar w:fldCharType="begin"/>
        </w:r>
        <w:r w:rsidR="00305799">
          <w:rPr>
            <w:noProof/>
            <w:webHidden/>
          </w:rPr>
          <w:instrText xml:space="preserve"> PAGEREF _Toc168302617 \h </w:instrText>
        </w:r>
        <w:r w:rsidR="00305799">
          <w:rPr>
            <w:noProof/>
            <w:webHidden/>
          </w:rPr>
        </w:r>
        <w:r w:rsidR="00305799">
          <w:rPr>
            <w:noProof/>
            <w:webHidden/>
          </w:rPr>
          <w:fldChar w:fldCharType="separate"/>
        </w:r>
        <w:r w:rsidR="00305799">
          <w:rPr>
            <w:noProof/>
            <w:webHidden/>
          </w:rPr>
          <w:t>57</w:t>
        </w:r>
        <w:r w:rsidR="00305799">
          <w:rPr>
            <w:noProof/>
            <w:webHidden/>
          </w:rPr>
          <w:fldChar w:fldCharType="end"/>
        </w:r>
      </w:hyperlink>
    </w:p>
    <w:p w14:paraId="314DD580" w14:textId="1DB3C411"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18" w:history="1">
        <w:r w:rsidR="00305799" w:rsidRPr="00542E01">
          <w:rPr>
            <w:rStyle w:val="Lienhypertexte"/>
            <w:noProof/>
          </w:rPr>
          <w:t>6.1</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Bilan des fonctionnalités demandées</w:t>
        </w:r>
        <w:r w:rsidR="00305799">
          <w:rPr>
            <w:noProof/>
            <w:webHidden/>
          </w:rPr>
          <w:tab/>
        </w:r>
        <w:r w:rsidR="00305799">
          <w:rPr>
            <w:noProof/>
            <w:webHidden/>
          </w:rPr>
          <w:fldChar w:fldCharType="begin"/>
        </w:r>
        <w:r w:rsidR="00305799">
          <w:rPr>
            <w:noProof/>
            <w:webHidden/>
          </w:rPr>
          <w:instrText xml:space="preserve"> PAGEREF _Toc168302618 \h </w:instrText>
        </w:r>
        <w:r w:rsidR="00305799">
          <w:rPr>
            <w:noProof/>
            <w:webHidden/>
          </w:rPr>
        </w:r>
        <w:r w:rsidR="00305799">
          <w:rPr>
            <w:noProof/>
            <w:webHidden/>
          </w:rPr>
          <w:fldChar w:fldCharType="separate"/>
        </w:r>
        <w:r w:rsidR="00305799">
          <w:rPr>
            <w:noProof/>
            <w:webHidden/>
          </w:rPr>
          <w:t>57</w:t>
        </w:r>
        <w:r w:rsidR="00305799">
          <w:rPr>
            <w:noProof/>
            <w:webHidden/>
          </w:rPr>
          <w:fldChar w:fldCharType="end"/>
        </w:r>
      </w:hyperlink>
    </w:p>
    <w:p w14:paraId="120469CB" w14:textId="5DD71100"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9" w:history="1">
        <w:r w:rsidR="00305799" w:rsidRPr="00542E01">
          <w:rPr>
            <w:rStyle w:val="Lienhypertexte"/>
            <w:noProof/>
          </w:rPr>
          <w:t>6.1.1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Génération des groupes</w:t>
        </w:r>
        <w:r w:rsidR="00305799">
          <w:rPr>
            <w:noProof/>
            <w:webHidden/>
          </w:rPr>
          <w:tab/>
        </w:r>
        <w:r w:rsidR="00305799">
          <w:rPr>
            <w:noProof/>
            <w:webHidden/>
          </w:rPr>
          <w:fldChar w:fldCharType="begin"/>
        </w:r>
        <w:r w:rsidR="00305799">
          <w:rPr>
            <w:noProof/>
            <w:webHidden/>
          </w:rPr>
          <w:instrText xml:space="preserve"> PAGEREF _Toc168302619 \h </w:instrText>
        </w:r>
        <w:r w:rsidR="00305799">
          <w:rPr>
            <w:noProof/>
            <w:webHidden/>
          </w:rPr>
        </w:r>
        <w:r w:rsidR="00305799">
          <w:rPr>
            <w:noProof/>
            <w:webHidden/>
          </w:rPr>
          <w:fldChar w:fldCharType="separate"/>
        </w:r>
        <w:r w:rsidR="00305799">
          <w:rPr>
            <w:noProof/>
            <w:webHidden/>
          </w:rPr>
          <w:t>57</w:t>
        </w:r>
        <w:r w:rsidR="00305799">
          <w:rPr>
            <w:noProof/>
            <w:webHidden/>
          </w:rPr>
          <w:fldChar w:fldCharType="end"/>
        </w:r>
      </w:hyperlink>
    </w:p>
    <w:p w14:paraId="4E5B3F80" w14:textId="4C814289"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0" w:history="1">
        <w:r w:rsidR="00305799" w:rsidRPr="00542E01">
          <w:rPr>
            <w:rStyle w:val="Lienhypertexte"/>
            <w:noProof/>
          </w:rPr>
          <w:t>6.2</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Bilan de la planification</w:t>
        </w:r>
        <w:r w:rsidR="00305799">
          <w:rPr>
            <w:noProof/>
            <w:webHidden/>
          </w:rPr>
          <w:tab/>
        </w:r>
        <w:r w:rsidR="00305799">
          <w:rPr>
            <w:noProof/>
            <w:webHidden/>
          </w:rPr>
          <w:fldChar w:fldCharType="begin"/>
        </w:r>
        <w:r w:rsidR="00305799">
          <w:rPr>
            <w:noProof/>
            <w:webHidden/>
          </w:rPr>
          <w:instrText xml:space="preserve"> PAGEREF _Toc168302620 \h </w:instrText>
        </w:r>
        <w:r w:rsidR="00305799">
          <w:rPr>
            <w:noProof/>
            <w:webHidden/>
          </w:rPr>
        </w:r>
        <w:r w:rsidR="00305799">
          <w:rPr>
            <w:noProof/>
            <w:webHidden/>
          </w:rPr>
          <w:fldChar w:fldCharType="separate"/>
        </w:r>
        <w:r w:rsidR="00305799">
          <w:rPr>
            <w:noProof/>
            <w:webHidden/>
          </w:rPr>
          <w:t>57</w:t>
        </w:r>
        <w:r w:rsidR="00305799">
          <w:rPr>
            <w:noProof/>
            <w:webHidden/>
          </w:rPr>
          <w:fldChar w:fldCharType="end"/>
        </w:r>
      </w:hyperlink>
    </w:p>
    <w:p w14:paraId="1D9FF887" w14:textId="4FE56E6E"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1" w:history="1">
        <w:r w:rsidR="00305799" w:rsidRPr="00542E01">
          <w:rPr>
            <w:rStyle w:val="Lienhypertexte"/>
            <w:noProof/>
          </w:rPr>
          <w:t>6.3</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Bilan personnel</w:t>
        </w:r>
        <w:r w:rsidR="00305799">
          <w:rPr>
            <w:noProof/>
            <w:webHidden/>
          </w:rPr>
          <w:tab/>
        </w:r>
        <w:r w:rsidR="00305799">
          <w:rPr>
            <w:noProof/>
            <w:webHidden/>
          </w:rPr>
          <w:fldChar w:fldCharType="begin"/>
        </w:r>
        <w:r w:rsidR="00305799">
          <w:rPr>
            <w:noProof/>
            <w:webHidden/>
          </w:rPr>
          <w:instrText xml:space="preserve"> PAGEREF _Toc168302621 \h </w:instrText>
        </w:r>
        <w:r w:rsidR="00305799">
          <w:rPr>
            <w:noProof/>
            <w:webHidden/>
          </w:rPr>
        </w:r>
        <w:r w:rsidR="00305799">
          <w:rPr>
            <w:noProof/>
            <w:webHidden/>
          </w:rPr>
          <w:fldChar w:fldCharType="separate"/>
        </w:r>
        <w:r w:rsidR="00305799">
          <w:rPr>
            <w:noProof/>
            <w:webHidden/>
          </w:rPr>
          <w:t>58</w:t>
        </w:r>
        <w:r w:rsidR="00305799">
          <w:rPr>
            <w:noProof/>
            <w:webHidden/>
          </w:rPr>
          <w:fldChar w:fldCharType="end"/>
        </w:r>
      </w:hyperlink>
    </w:p>
    <w:p w14:paraId="1D0E2385" w14:textId="4FDDA51B" w:rsidR="00305799" w:rsidRDefault="00000000">
      <w:pPr>
        <w:pStyle w:val="TM10"/>
        <w:tabs>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622" w:history="1">
        <w:r w:rsidR="00305799" w:rsidRPr="00542E01">
          <w:rPr>
            <w:rStyle w:val="Lienhypertexte"/>
            <w:noProof/>
          </w:rPr>
          <w:t>Glossaire</w:t>
        </w:r>
        <w:r w:rsidR="00305799">
          <w:rPr>
            <w:noProof/>
            <w:webHidden/>
          </w:rPr>
          <w:tab/>
        </w:r>
        <w:r w:rsidR="00305799">
          <w:rPr>
            <w:noProof/>
            <w:webHidden/>
          </w:rPr>
          <w:fldChar w:fldCharType="begin"/>
        </w:r>
        <w:r w:rsidR="00305799">
          <w:rPr>
            <w:noProof/>
            <w:webHidden/>
          </w:rPr>
          <w:instrText xml:space="preserve"> PAGEREF _Toc168302622 \h </w:instrText>
        </w:r>
        <w:r w:rsidR="00305799">
          <w:rPr>
            <w:noProof/>
            <w:webHidden/>
          </w:rPr>
        </w:r>
        <w:r w:rsidR="00305799">
          <w:rPr>
            <w:noProof/>
            <w:webHidden/>
          </w:rPr>
          <w:fldChar w:fldCharType="separate"/>
        </w:r>
        <w:r w:rsidR="00305799">
          <w:rPr>
            <w:noProof/>
            <w:webHidden/>
          </w:rPr>
          <w:t>59</w:t>
        </w:r>
        <w:r w:rsidR="00305799">
          <w:rPr>
            <w:noProof/>
            <w:webHidden/>
          </w:rPr>
          <w:fldChar w:fldCharType="end"/>
        </w:r>
      </w:hyperlink>
    </w:p>
    <w:p w14:paraId="42755BF0" w14:textId="395696CC" w:rsidR="00305799" w:rsidRDefault="00000000">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623" w:history="1">
        <w:r w:rsidR="00305799" w:rsidRPr="00542E01">
          <w:rPr>
            <w:rStyle w:val="Lienhypertexte"/>
            <w:noProof/>
          </w:rPr>
          <w:t>7</w:t>
        </w:r>
        <w:r w:rsidR="00305799">
          <w:rPr>
            <w:rFonts w:asciiTheme="minorHAnsi" w:eastAsiaTheme="minorEastAsia" w:hAnsiTheme="minorHAnsi" w:cstheme="minorBidi"/>
            <w:b w:val="0"/>
            <w:bCs w:val="0"/>
            <w:caps w:val="0"/>
            <w:noProof/>
            <w:kern w:val="2"/>
            <w:sz w:val="22"/>
            <w:szCs w:val="22"/>
            <w14:ligatures w14:val="standardContextual"/>
          </w:rPr>
          <w:tab/>
        </w:r>
        <w:r w:rsidR="00305799" w:rsidRPr="00542E01">
          <w:rPr>
            <w:rStyle w:val="Lienhypertexte"/>
            <w:noProof/>
          </w:rPr>
          <w:t>Annexes</w:t>
        </w:r>
        <w:r w:rsidR="00305799">
          <w:rPr>
            <w:noProof/>
            <w:webHidden/>
          </w:rPr>
          <w:tab/>
        </w:r>
        <w:r w:rsidR="00305799">
          <w:rPr>
            <w:noProof/>
            <w:webHidden/>
          </w:rPr>
          <w:fldChar w:fldCharType="begin"/>
        </w:r>
        <w:r w:rsidR="00305799">
          <w:rPr>
            <w:noProof/>
            <w:webHidden/>
          </w:rPr>
          <w:instrText xml:space="preserve"> PAGEREF _Toc168302623 \h </w:instrText>
        </w:r>
        <w:r w:rsidR="00305799">
          <w:rPr>
            <w:noProof/>
            <w:webHidden/>
          </w:rPr>
        </w:r>
        <w:r w:rsidR="00305799">
          <w:rPr>
            <w:noProof/>
            <w:webHidden/>
          </w:rPr>
          <w:fldChar w:fldCharType="separate"/>
        </w:r>
        <w:r w:rsidR="00305799">
          <w:rPr>
            <w:noProof/>
            <w:webHidden/>
          </w:rPr>
          <w:t>61</w:t>
        </w:r>
        <w:r w:rsidR="00305799">
          <w:rPr>
            <w:noProof/>
            <w:webHidden/>
          </w:rPr>
          <w:fldChar w:fldCharType="end"/>
        </w:r>
      </w:hyperlink>
    </w:p>
    <w:p w14:paraId="2B54EFFD" w14:textId="0A58EBD3"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4" w:history="1">
        <w:r w:rsidR="00305799" w:rsidRPr="00542E01">
          <w:rPr>
            <w:rStyle w:val="Lienhypertexte"/>
            <w:noProof/>
          </w:rPr>
          <w:t>7.1</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Résumé du rapport de TPI</w:t>
        </w:r>
        <w:r w:rsidR="00305799">
          <w:rPr>
            <w:noProof/>
            <w:webHidden/>
          </w:rPr>
          <w:tab/>
        </w:r>
        <w:r w:rsidR="00305799">
          <w:rPr>
            <w:noProof/>
            <w:webHidden/>
          </w:rPr>
          <w:fldChar w:fldCharType="begin"/>
        </w:r>
        <w:r w:rsidR="00305799">
          <w:rPr>
            <w:noProof/>
            <w:webHidden/>
          </w:rPr>
          <w:instrText xml:space="preserve"> PAGEREF _Toc168302624 \h </w:instrText>
        </w:r>
        <w:r w:rsidR="00305799">
          <w:rPr>
            <w:noProof/>
            <w:webHidden/>
          </w:rPr>
        </w:r>
        <w:r w:rsidR="00305799">
          <w:rPr>
            <w:noProof/>
            <w:webHidden/>
          </w:rPr>
          <w:fldChar w:fldCharType="separate"/>
        </w:r>
        <w:r w:rsidR="00305799">
          <w:rPr>
            <w:noProof/>
            <w:webHidden/>
          </w:rPr>
          <w:t>61</w:t>
        </w:r>
        <w:r w:rsidR="00305799">
          <w:rPr>
            <w:noProof/>
            <w:webHidden/>
          </w:rPr>
          <w:fldChar w:fldCharType="end"/>
        </w:r>
      </w:hyperlink>
    </w:p>
    <w:p w14:paraId="748782AA" w14:textId="1C261087"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25" w:history="1">
        <w:r w:rsidR="00305799" w:rsidRPr="00542E01">
          <w:rPr>
            <w:rStyle w:val="Lienhypertexte"/>
            <w:noProof/>
          </w:rPr>
          <w:t>7.1.1</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Situation de départ</w:t>
        </w:r>
        <w:r w:rsidR="00305799">
          <w:rPr>
            <w:noProof/>
            <w:webHidden/>
          </w:rPr>
          <w:tab/>
        </w:r>
        <w:r w:rsidR="00305799">
          <w:rPr>
            <w:noProof/>
            <w:webHidden/>
          </w:rPr>
          <w:fldChar w:fldCharType="begin"/>
        </w:r>
        <w:r w:rsidR="00305799">
          <w:rPr>
            <w:noProof/>
            <w:webHidden/>
          </w:rPr>
          <w:instrText xml:space="preserve"> PAGEREF _Toc168302625 \h </w:instrText>
        </w:r>
        <w:r w:rsidR="00305799">
          <w:rPr>
            <w:noProof/>
            <w:webHidden/>
          </w:rPr>
        </w:r>
        <w:r w:rsidR="00305799">
          <w:rPr>
            <w:noProof/>
            <w:webHidden/>
          </w:rPr>
          <w:fldChar w:fldCharType="separate"/>
        </w:r>
        <w:r w:rsidR="00305799">
          <w:rPr>
            <w:noProof/>
            <w:webHidden/>
          </w:rPr>
          <w:t>61</w:t>
        </w:r>
        <w:r w:rsidR="00305799">
          <w:rPr>
            <w:noProof/>
            <w:webHidden/>
          </w:rPr>
          <w:fldChar w:fldCharType="end"/>
        </w:r>
      </w:hyperlink>
    </w:p>
    <w:p w14:paraId="0DACB816" w14:textId="5876D214"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26" w:history="1">
        <w:r w:rsidR="00305799" w:rsidRPr="00542E01">
          <w:rPr>
            <w:rStyle w:val="Lienhypertexte"/>
            <w:noProof/>
          </w:rPr>
          <w:t>7.1.2</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Mise en œuvre</w:t>
        </w:r>
        <w:r w:rsidR="00305799">
          <w:rPr>
            <w:noProof/>
            <w:webHidden/>
          </w:rPr>
          <w:tab/>
        </w:r>
        <w:r w:rsidR="00305799">
          <w:rPr>
            <w:noProof/>
            <w:webHidden/>
          </w:rPr>
          <w:fldChar w:fldCharType="begin"/>
        </w:r>
        <w:r w:rsidR="00305799">
          <w:rPr>
            <w:noProof/>
            <w:webHidden/>
          </w:rPr>
          <w:instrText xml:space="preserve"> PAGEREF _Toc168302626 \h </w:instrText>
        </w:r>
        <w:r w:rsidR="00305799">
          <w:rPr>
            <w:noProof/>
            <w:webHidden/>
          </w:rPr>
        </w:r>
        <w:r w:rsidR="00305799">
          <w:rPr>
            <w:noProof/>
            <w:webHidden/>
          </w:rPr>
          <w:fldChar w:fldCharType="separate"/>
        </w:r>
        <w:r w:rsidR="00305799">
          <w:rPr>
            <w:noProof/>
            <w:webHidden/>
          </w:rPr>
          <w:t>61</w:t>
        </w:r>
        <w:r w:rsidR="00305799">
          <w:rPr>
            <w:noProof/>
            <w:webHidden/>
          </w:rPr>
          <w:fldChar w:fldCharType="end"/>
        </w:r>
      </w:hyperlink>
    </w:p>
    <w:p w14:paraId="361ECF14" w14:textId="021AF4B7" w:rsidR="00305799" w:rsidRDefault="00000000">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27" w:history="1">
        <w:r w:rsidR="00305799" w:rsidRPr="00542E01">
          <w:rPr>
            <w:rStyle w:val="Lienhypertexte"/>
            <w:noProof/>
          </w:rPr>
          <w:t>7.1.3</w:t>
        </w:r>
        <w:r w:rsidR="00305799">
          <w:rPr>
            <w:rFonts w:asciiTheme="minorHAnsi" w:eastAsiaTheme="minorEastAsia" w:hAnsiTheme="minorHAnsi" w:cstheme="minorBidi"/>
            <w:i w:val="0"/>
            <w:iCs w:val="0"/>
            <w:noProof/>
            <w:kern w:val="2"/>
            <w:sz w:val="22"/>
            <w:szCs w:val="22"/>
            <w14:ligatures w14:val="standardContextual"/>
          </w:rPr>
          <w:tab/>
        </w:r>
        <w:r w:rsidR="00305799" w:rsidRPr="00542E01">
          <w:rPr>
            <w:rStyle w:val="Lienhypertexte"/>
            <w:noProof/>
          </w:rPr>
          <w:t>Résultats</w:t>
        </w:r>
        <w:r w:rsidR="00305799">
          <w:rPr>
            <w:noProof/>
            <w:webHidden/>
          </w:rPr>
          <w:tab/>
        </w:r>
        <w:r w:rsidR="00305799">
          <w:rPr>
            <w:noProof/>
            <w:webHidden/>
          </w:rPr>
          <w:fldChar w:fldCharType="begin"/>
        </w:r>
        <w:r w:rsidR="00305799">
          <w:rPr>
            <w:noProof/>
            <w:webHidden/>
          </w:rPr>
          <w:instrText xml:space="preserve"> PAGEREF _Toc168302627 \h </w:instrText>
        </w:r>
        <w:r w:rsidR="00305799">
          <w:rPr>
            <w:noProof/>
            <w:webHidden/>
          </w:rPr>
        </w:r>
        <w:r w:rsidR="00305799">
          <w:rPr>
            <w:noProof/>
            <w:webHidden/>
          </w:rPr>
          <w:fldChar w:fldCharType="separate"/>
        </w:r>
        <w:r w:rsidR="00305799">
          <w:rPr>
            <w:noProof/>
            <w:webHidden/>
          </w:rPr>
          <w:t>61</w:t>
        </w:r>
        <w:r w:rsidR="00305799">
          <w:rPr>
            <w:noProof/>
            <w:webHidden/>
          </w:rPr>
          <w:fldChar w:fldCharType="end"/>
        </w:r>
      </w:hyperlink>
    </w:p>
    <w:p w14:paraId="56FAF6C0" w14:textId="11DA7653"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8" w:history="1">
        <w:r w:rsidR="00305799" w:rsidRPr="00542E01">
          <w:rPr>
            <w:rStyle w:val="Lienhypertexte"/>
            <w:noProof/>
          </w:rPr>
          <w:t>7.2</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Accès au repository GitHub</w:t>
        </w:r>
        <w:r w:rsidR="00305799">
          <w:rPr>
            <w:noProof/>
            <w:webHidden/>
          </w:rPr>
          <w:tab/>
        </w:r>
        <w:r w:rsidR="00305799">
          <w:rPr>
            <w:noProof/>
            <w:webHidden/>
          </w:rPr>
          <w:fldChar w:fldCharType="begin"/>
        </w:r>
        <w:r w:rsidR="00305799">
          <w:rPr>
            <w:noProof/>
            <w:webHidden/>
          </w:rPr>
          <w:instrText xml:space="preserve"> PAGEREF _Toc168302628 \h </w:instrText>
        </w:r>
        <w:r w:rsidR="00305799">
          <w:rPr>
            <w:noProof/>
            <w:webHidden/>
          </w:rPr>
        </w:r>
        <w:r w:rsidR="00305799">
          <w:rPr>
            <w:noProof/>
            <w:webHidden/>
          </w:rPr>
          <w:fldChar w:fldCharType="separate"/>
        </w:r>
        <w:r w:rsidR="00305799">
          <w:rPr>
            <w:noProof/>
            <w:webHidden/>
          </w:rPr>
          <w:t>62</w:t>
        </w:r>
        <w:r w:rsidR="00305799">
          <w:rPr>
            <w:noProof/>
            <w:webHidden/>
          </w:rPr>
          <w:fldChar w:fldCharType="end"/>
        </w:r>
      </w:hyperlink>
    </w:p>
    <w:p w14:paraId="74D8FE56" w14:textId="0D6FF5E0"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9" w:history="1">
        <w:r w:rsidR="00305799" w:rsidRPr="00542E01">
          <w:rPr>
            <w:rStyle w:val="Lienhypertexte"/>
            <w:noProof/>
          </w:rPr>
          <w:t>7.3</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Bibliographie</w:t>
        </w:r>
        <w:r w:rsidR="00305799">
          <w:rPr>
            <w:noProof/>
            <w:webHidden/>
          </w:rPr>
          <w:tab/>
        </w:r>
        <w:r w:rsidR="00305799">
          <w:rPr>
            <w:noProof/>
            <w:webHidden/>
          </w:rPr>
          <w:fldChar w:fldCharType="begin"/>
        </w:r>
        <w:r w:rsidR="00305799">
          <w:rPr>
            <w:noProof/>
            <w:webHidden/>
          </w:rPr>
          <w:instrText xml:space="preserve"> PAGEREF _Toc168302629 \h </w:instrText>
        </w:r>
        <w:r w:rsidR="00305799">
          <w:rPr>
            <w:noProof/>
            <w:webHidden/>
          </w:rPr>
        </w:r>
        <w:r w:rsidR="00305799">
          <w:rPr>
            <w:noProof/>
            <w:webHidden/>
          </w:rPr>
          <w:fldChar w:fldCharType="separate"/>
        </w:r>
        <w:r w:rsidR="00305799">
          <w:rPr>
            <w:noProof/>
            <w:webHidden/>
          </w:rPr>
          <w:t>62</w:t>
        </w:r>
        <w:r w:rsidR="00305799">
          <w:rPr>
            <w:noProof/>
            <w:webHidden/>
          </w:rPr>
          <w:fldChar w:fldCharType="end"/>
        </w:r>
      </w:hyperlink>
    </w:p>
    <w:p w14:paraId="43A21A3C" w14:textId="21E400E4"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30" w:history="1">
        <w:r w:rsidR="00305799" w:rsidRPr="00542E01">
          <w:rPr>
            <w:rStyle w:val="Lienhypertexte"/>
            <w:noProof/>
          </w:rPr>
          <w:t>7.4</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Planning</w:t>
        </w:r>
        <w:r w:rsidR="00305799">
          <w:rPr>
            <w:noProof/>
            <w:webHidden/>
          </w:rPr>
          <w:tab/>
        </w:r>
        <w:r w:rsidR="00305799">
          <w:rPr>
            <w:noProof/>
            <w:webHidden/>
          </w:rPr>
          <w:fldChar w:fldCharType="begin"/>
        </w:r>
        <w:r w:rsidR="00305799">
          <w:rPr>
            <w:noProof/>
            <w:webHidden/>
          </w:rPr>
          <w:instrText xml:space="preserve"> PAGEREF _Toc168302630 \h </w:instrText>
        </w:r>
        <w:r w:rsidR="00305799">
          <w:rPr>
            <w:noProof/>
            <w:webHidden/>
          </w:rPr>
        </w:r>
        <w:r w:rsidR="00305799">
          <w:rPr>
            <w:noProof/>
            <w:webHidden/>
          </w:rPr>
          <w:fldChar w:fldCharType="separate"/>
        </w:r>
        <w:r w:rsidR="00305799">
          <w:rPr>
            <w:noProof/>
            <w:webHidden/>
          </w:rPr>
          <w:t>63</w:t>
        </w:r>
        <w:r w:rsidR="00305799">
          <w:rPr>
            <w:noProof/>
            <w:webHidden/>
          </w:rPr>
          <w:fldChar w:fldCharType="end"/>
        </w:r>
      </w:hyperlink>
    </w:p>
    <w:p w14:paraId="3CD54657" w14:textId="2A3C1A4C" w:rsidR="00305799" w:rsidRDefault="00000000">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31" w:history="1">
        <w:r w:rsidR="00305799" w:rsidRPr="00542E01">
          <w:rPr>
            <w:rStyle w:val="Lienhypertexte"/>
            <w:noProof/>
          </w:rPr>
          <w:t>7.6</w:t>
        </w:r>
        <w:r w:rsidR="00305799">
          <w:rPr>
            <w:rFonts w:asciiTheme="minorHAnsi" w:eastAsiaTheme="minorEastAsia" w:hAnsiTheme="minorHAnsi" w:cstheme="minorBidi"/>
            <w:smallCaps w:val="0"/>
            <w:noProof/>
            <w:kern w:val="2"/>
            <w:sz w:val="22"/>
            <w:szCs w:val="22"/>
            <w14:ligatures w14:val="standardContextual"/>
          </w:rPr>
          <w:tab/>
        </w:r>
        <w:r w:rsidR="00305799" w:rsidRPr="00542E01">
          <w:rPr>
            <w:rStyle w:val="Lienhypertexte"/>
            <w:noProof/>
          </w:rPr>
          <w:t>Journal de travail</w:t>
        </w:r>
        <w:r w:rsidR="00305799">
          <w:rPr>
            <w:noProof/>
            <w:webHidden/>
          </w:rPr>
          <w:tab/>
        </w:r>
        <w:r w:rsidR="00305799">
          <w:rPr>
            <w:noProof/>
            <w:webHidden/>
          </w:rPr>
          <w:fldChar w:fldCharType="begin"/>
        </w:r>
        <w:r w:rsidR="00305799">
          <w:rPr>
            <w:noProof/>
            <w:webHidden/>
          </w:rPr>
          <w:instrText xml:space="preserve"> PAGEREF _Toc168302631 \h </w:instrText>
        </w:r>
        <w:r w:rsidR="00305799">
          <w:rPr>
            <w:noProof/>
            <w:webHidden/>
          </w:rPr>
        </w:r>
        <w:r w:rsidR="00305799">
          <w:rPr>
            <w:noProof/>
            <w:webHidden/>
          </w:rPr>
          <w:fldChar w:fldCharType="separate"/>
        </w:r>
        <w:r w:rsidR="00305799">
          <w:rPr>
            <w:noProof/>
            <w:webHidden/>
          </w:rPr>
          <w:t>72</w:t>
        </w:r>
        <w:r w:rsidR="00305799">
          <w:rPr>
            <w:noProof/>
            <w:webHidden/>
          </w:rPr>
          <w:fldChar w:fldCharType="end"/>
        </w:r>
      </w:hyperlink>
    </w:p>
    <w:p w14:paraId="36912894" w14:textId="5CF84993"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1" w:name="_Toc532179955"/>
      <w:bookmarkStart w:id="2" w:name="_Toc165969637"/>
      <w:bookmarkStart w:id="3" w:name="_Toc168302527"/>
      <w:r w:rsidRPr="00AD4192">
        <w:lastRenderedPageBreak/>
        <w:t>Spécifications</w:t>
      </w:r>
      <w:bookmarkEnd w:id="1"/>
      <w:bookmarkEnd w:id="2"/>
      <w:bookmarkEnd w:id="3"/>
    </w:p>
    <w:p w14:paraId="05A3EA18" w14:textId="77777777" w:rsidR="00D160DD" w:rsidRPr="00AD4192" w:rsidRDefault="00753A51" w:rsidP="00A26E71">
      <w:pPr>
        <w:pStyle w:val="Titre2"/>
      </w:pPr>
      <w:bookmarkStart w:id="4" w:name="_Toc168302528"/>
      <w:bookmarkStart w:id="5" w:name="_Toc532179969"/>
      <w:bookmarkStart w:id="6" w:name="_Toc165969639"/>
      <w:r w:rsidRPr="00AD4192">
        <w:t>T</w:t>
      </w:r>
      <w:r w:rsidR="00902523" w:rsidRPr="00AD4192">
        <w:t>itr</w:t>
      </w:r>
      <w:r w:rsidR="0015167D" w:rsidRPr="00AD4192">
        <w:t>e</w:t>
      </w:r>
      <w:bookmarkEnd w:id="4"/>
    </w:p>
    <w:p w14:paraId="52288071" w14:textId="77777777" w:rsidR="0015167D" w:rsidRPr="00AD4192" w:rsidRDefault="0015167D" w:rsidP="007D234C">
      <w:pPr>
        <w:pStyle w:val="Retraitcorpsdetexte"/>
        <w:ind w:left="0"/>
      </w:pPr>
    </w:p>
    <w:p w14:paraId="0E9EDD7A" w14:textId="17E9D3A2" w:rsidR="007D234C" w:rsidRPr="00AD4192" w:rsidRDefault="007D234C" w:rsidP="007D234C">
      <w:pPr>
        <w:pStyle w:val="Retraitcorpsdetexte"/>
        <w:ind w:left="0"/>
      </w:pPr>
      <w:r w:rsidRPr="00AD4192">
        <w:t xml:space="preserve">Réalisation de l’application web SocialShuffle </w:t>
      </w:r>
      <w:r w:rsidR="00305799">
        <w:t>ayant</w:t>
      </w:r>
      <w:r w:rsidRPr="00AD4192">
        <w:t xml:space="preserve"> pour but de mélanger des participants </w:t>
      </w:r>
      <w:r w:rsidR="00305799">
        <w:t>afin de</w:t>
      </w:r>
      <w:r w:rsidRPr="00AD4192">
        <w:t xml:space="preserve"> favoriser les interactions sociales.</w:t>
      </w:r>
    </w:p>
    <w:p w14:paraId="1A4905D2" w14:textId="3056E723" w:rsidR="00C9084A" w:rsidRPr="00AD4192" w:rsidRDefault="00074638" w:rsidP="00A26E71">
      <w:pPr>
        <w:pStyle w:val="Titre2"/>
      </w:pPr>
      <w:bookmarkStart w:id="7" w:name="_Toc168302529"/>
      <w:r w:rsidRPr="00AD4192">
        <w:t>Introduction</w:t>
      </w:r>
      <w:bookmarkEnd w:id="7"/>
    </w:p>
    <w:p w14:paraId="14F73CAD" w14:textId="77777777" w:rsidR="00C9084A" w:rsidRPr="00AD4192" w:rsidRDefault="00C9084A" w:rsidP="00C9084A">
      <w:pPr>
        <w:pStyle w:val="Retraitcorpsdetexte"/>
        <w:ind w:left="0"/>
      </w:pPr>
    </w:p>
    <w:p w14:paraId="16E59236" w14:textId="6F6BCADD" w:rsidR="00074638" w:rsidRPr="00AD4192" w:rsidRDefault="00074638" w:rsidP="00074638">
      <w:r w:rsidRPr="00AD4192">
        <w:t xml:space="preserve">Ce projet a pour but de réaliser une application Web ayant pour but de mélanger des membres d’une équipe dans des groupes hétérogènes </w:t>
      </w:r>
      <w:r w:rsidR="00305799">
        <w:t>afin</w:t>
      </w:r>
      <w:r w:rsidRPr="00AD4192">
        <w:t xml:space="preserve"> de favoriser les interactions sociales.</w:t>
      </w:r>
    </w:p>
    <w:p w14:paraId="248B85F5" w14:textId="77777777" w:rsidR="00C9084A" w:rsidRPr="00AD4192" w:rsidRDefault="00C9084A" w:rsidP="00074638"/>
    <w:p w14:paraId="0026E548" w14:textId="71D4E49A" w:rsidR="00074638" w:rsidRPr="00AD4192" w:rsidRDefault="00074638" w:rsidP="00074638">
      <w:r w:rsidRPr="00AD4192">
        <w:t>Un des cas d’utilisation possible est lors du début d’une année scolaire,</w:t>
      </w:r>
      <w:r w:rsidR="00305799">
        <w:t xml:space="preserve"> où les élèves ne se connaissent pas encore entre eux,</w:t>
      </w:r>
      <w:r w:rsidRPr="00AD4192">
        <w:t xml:space="preserve"> de proposer des activités de team building en faisant en sorte que tous les participants </w:t>
      </w:r>
      <w:r w:rsidR="00305799">
        <w:t>puissent se rencontrer et interagir.</w:t>
      </w:r>
    </w:p>
    <w:p w14:paraId="6F36AF74" w14:textId="623B9B00" w:rsidR="00074638" w:rsidRPr="00AD4192" w:rsidRDefault="00074638" w:rsidP="00074638">
      <w:r w:rsidRPr="00AD4192">
        <w:t xml:space="preserve">Cette application permettra donc de retirer la </w:t>
      </w:r>
      <w:r w:rsidR="00305799">
        <w:t>contrainte</w:t>
      </w:r>
      <w:r w:rsidRPr="00AD4192">
        <w:t xml:space="preserve"> de devoir créer </w:t>
      </w:r>
      <w:r w:rsidR="00305799">
        <w:t>des</w:t>
      </w:r>
      <w:r w:rsidRPr="00AD4192">
        <w:t xml:space="preserve">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8" w:name="_Toc168302530"/>
      <w:r w:rsidRPr="00AD4192">
        <w:t>Objectifs</w:t>
      </w:r>
      <w:bookmarkEnd w:id="8"/>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5259C176"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r w:rsidR="00347C75">
        <w:rPr>
          <w:szCs w:val="14"/>
        </w:rPr>
        <w:t>permet</w:t>
      </w:r>
      <w:r w:rsidR="00347C75" w:rsidRPr="00AD4192">
        <w:rPr>
          <w:szCs w:val="14"/>
        </w:rPr>
        <w:t xml:space="preserve"> :</w:t>
      </w:r>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6B28029C" w14:textId="77777777" w:rsidR="00347C75" w:rsidRDefault="00347C75">
      <w:pPr>
        <w:jc w:val="left"/>
        <w:rPr>
          <w:rFonts w:asciiTheme="majorHAnsi" w:hAnsiTheme="majorHAnsi" w:cs="Arial"/>
          <w:b/>
          <w:bCs/>
          <w:iCs/>
          <w:sz w:val="28"/>
          <w:szCs w:val="28"/>
        </w:rPr>
      </w:pPr>
      <w:r>
        <w:br w:type="page"/>
      </w:r>
    </w:p>
    <w:p w14:paraId="7837DC7C" w14:textId="585FB823" w:rsidR="00C9084A" w:rsidRPr="00AD4192" w:rsidRDefault="00C9084A" w:rsidP="00A26E71">
      <w:pPr>
        <w:pStyle w:val="Titre2"/>
      </w:pPr>
      <w:bookmarkStart w:id="9" w:name="_Toc168302531"/>
      <w:r w:rsidRPr="00AD4192">
        <w:lastRenderedPageBreak/>
        <w:t>Points techniques</w:t>
      </w:r>
      <w:bookmarkEnd w:id="9"/>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r w:rsidRPr="00AD4192">
        <w:rPr>
          <w:b/>
          <w:bCs/>
          <w:lang w:val="fr-CH"/>
        </w:rPr>
        <w:instrText>Laravel:</w:instrText>
      </w:r>
      <w:r w:rsidRPr="00AD4192">
        <w:rPr>
          <w:lang w:val="fr-CH"/>
        </w:rPr>
        <w:instrText xml:space="preserve">Framework PHP basé sur une architechture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t>L’interface de l’application devra être responsive</w:t>
      </w:r>
      <w:r w:rsidR="00E5549D" w:rsidRPr="00AD4192">
        <w:rPr>
          <w:lang w:val="fr-CH"/>
        </w:rPr>
        <w:fldChar w:fldCharType="begin"/>
      </w:r>
      <w:r w:rsidR="00E5549D" w:rsidRPr="00AD4192">
        <w:rPr>
          <w:lang w:val="fr-CH"/>
        </w:rPr>
        <w:instrText xml:space="preserve"> XE "Responsive Design:Adaptation automaqtique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10" w:name="_Toc168302532"/>
      <w:r w:rsidRPr="00AD4192">
        <w:t>Matériel et logiciels à disposition</w:t>
      </w:r>
      <w:bookmarkEnd w:id="10"/>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Default="00301C76">
      <w:pPr>
        <w:pStyle w:val="Retraitcorpsdetexte"/>
        <w:numPr>
          <w:ilvl w:val="0"/>
          <w:numId w:val="12"/>
        </w:numPr>
      </w:pPr>
      <w:r w:rsidRPr="00AD4192">
        <w:t>Visual Studio avec des extensions facilitant le développement en Laravel</w:t>
      </w:r>
    </w:p>
    <w:p w14:paraId="23349922" w14:textId="69A7D241" w:rsidR="00305799" w:rsidRDefault="00305799" w:rsidP="00305799">
      <w:pPr>
        <w:pStyle w:val="Retraitcorpsdetexte"/>
        <w:numPr>
          <w:ilvl w:val="1"/>
          <w:numId w:val="12"/>
        </w:numPr>
      </w:pPr>
      <w:r>
        <w:t>PHP</w:t>
      </w:r>
    </w:p>
    <w:p w14:paraId="54AFCEBD" w14:textId="0AE5FEE4" w:rsidR="005F52D7" w:rsidRDefault="005F52D7" w:rsidP="00305799">
      <w:pPr>
        <w:pStyle w:val="Retraitcorpsdetexte"/>
        <w:numPr>
          <w:ilvl w:val="1"/>
          <w:numId w:val="12"/>
        </w:numPr>
      </w:pPr>
      <w:r>
        <w:t xml:space="preserve">PHP </w:t>
      </w:r>
      <w:proofErr w:type="spellStart"/>
      <w:r>
        <w:t>Intelephense</w:t>
      </w:r>
      <w:proofErr w:type="spellEnd"/>
    </w:p>
    <w:p w14:paraId="571A7ED6" w14:textId="41D5E6CF" w:rsidR="00305799" w:rsidRDefault="00305799" w:rsidP="00305799">
      <w:pPr>
        <w:pStyle w:val="Retraitcorpsdetexte"/>
        <w:numPr>
          <w:ilvl w:val="1"/>
          <w:numId w:val="12"/>
        </w:numPr>
      </w:pPr>
      <w:r>
        <w:t xml:space="preserve">PHP </w:t>
      </w:r>
      <w:proofErr w:type="spellStart"/>
      <w:r>
        <w:t>Namespace</w:t>
      </w:r>
      <w:proofErr w:type="spellEnd"/>
      <w:r>
        <w:t xml:space="preserve"> </w:t>
      </w:r>
      <w:proofErr w:type="spellStart"/>
      <w:r>
        <w:t>Resolver</w:t>
      </w:r>
      <w:proofErr w:type="spellEnd"/>
    </w:p>
    <w:p w14:paraId="35394EE3" w14:textId="55619874" w:rsidR="00305799" w:rsidRDefault="00305799" w:rsidP="00305799">
      <w:pPr>
        <w:pStyle w:val="Retraitcorpsdetexte"/>
        <w:numPr>
          <w:ilvl w:val="1"/>
          <w:numId w:val="12"/>
        </w:numPr>
      </w:pPr>
      <w:r>
        <w:t xml:space="preserve">Laravel Extra </w:t>
      </w:r>
      <w:proofErr w:type="spellStart"/>
      <w:r>
        <w:t>Intellisense</w:t>
      </w:r>
      <w:proofErr w:type="spellEnd"/>
    </w:p>
    <w:p w14:paraId="7015FDDF" w14:textId="2CD5F634" w:rsidR="00305799" w:rsidRDefault="00305799" w:rsidP="00305799">
      <w:pPr>
        <w:pStyle w:val="Retraitcorpsdetexte"/>
        <w:numPr>
          <w:ilvl w:val="1"/>
          <w:numId w:val="12"/>
        </w:numPr>
      </w:pPr>
      <w:r>
        <w:t>Laravel Blade formatter</w:t>
      </w:r>
    </w:p>
    <w:p w14:paraId="319D6B28" w14:textId="0AE5E5BE" w:rsidR="00305799" w:rsidRPr="00AD4192" w:rsidRDefault="00305799" w:rsidP="00305799">
      <w:pPr>
        <w:pStyle w:val="Retraitcorpsdetexte"/>
        <w:numPr>
          <w:ilvl w:val="1"/>
          <w:numId w:val="12"/>
        </w:numPr>
      </w:pPr>
      <w:proofErr w:type="spellStart"/>
      <w:r>
        <w:t>Beautify</w:t>
      </w:r>
      <w:proofErr w:type="spellEnd"/>
      <w:r>
        <w:t xml:space="preserve"> Blade</w:t>
      </w:r>
    </w:p>
    <w:p w14:paraId="37B62F6B" w14:textId="39B22AD3" w:rsidR="00301C76" w:rsidRPr="00AD4192" w:rsidRDefault="00301C76">
      <w:pPr>
        <w:pStyle w:val="Retraitcorpsdetexte"/>
        <w:numPr>
          <w:ilvl w:val="0"/>
          <w:numId w:val="12"/>
        </w:numPr>
      </w:pPr>
      <w:r w:rsidRPr="00AD4192">
        <w:t>PHP 8.3</w:t>
      </w:r>
      <w:r w:rsidR="00241DD9">
        <w:t xml:space="preserve"> pour l’environnement</w:t>
      </w:r>
      <w:r w:rsidR="005F52D7">
        <w:t xml:space="preserve"> de développement</w:t>
      </w:r>
      <w:r w:rsidR="00241DD9">
        <w:t xml:space="preserve"> local</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7F61D355" w14:textId="5A00732C" w:rsidR="00875046" w:rsidRPr="00AD4192" w:rsidRDefault="00875046">
      <w:pPr>
        <w:pStyle w:val="Retraitcorpsdetexte"/>
        <w:numPr>
          <w:ilvl w:val="0"/>
          <w:numId w:val="12"/>
        </w:numPr>
      </w:pPr>
      <w:r>
        <w:t>node.js</w:t>
      </w:r>
    </w:p>
    <w:p w14:paraId="2E74038C" w14:textId="77777777" w:rsidR="00753A51" w:rsidRPr="00AD4192" w:rsidRDefault="00753A51" w:rsidP="00A26E71">
      <w:pPr>
        <w:pStyle w:val="Titre2"/>
      </w:pPr>
      <w:bookmarkStart w:id="11" w:name="_Toc168302533"/>
      <w:r w:rsidRPr="00AD4192">
        <w:t>P</w:t>
      </w:r>
      <w:r w:rsidR="00902523" w:rsidRPr="00AD4192">
        <w:t>rérequis</w:t>
      </w:r>
      <w:bookmarkEnd w:id="11"/>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415AF5AB" w:rsidR="00301C76" w:rsidRDefault="00301C76">
      <w:pPr>
        <w:pStyle w:val="Retraitcorpsdetexte"/>
        <w:numPr>
          <w:ilvl w:val="0"/>
          <w:numId w:val="13"/>
        </w:numPr>
      </w:pPr>
      <w:r w:rsidRPr="00AD4192">
        <w:t>Savoir coder en PH</w:t>
      </w:r>
      <w:r w:rsidR="005F52D7">
        <w:t>P</w:t>
      </w:r>
    </w:p>
    <w:p w14:paraId="6FC09FCD" w14:textId="691E98E9" w:rsidR="005F52D7" w:rsidRDefault="005F52D7">
      <w:pPr>
        <w:pStyle w:val="Retraitcorpsdetexte"/>
        <w:numPr>
          <w:ilvl w:val="0"/>
          <w:numId w:val="13"/>
        </w:numPr>
      </w:pPr>
      <w:r>
        <w:t>Connaitre les principes de développement avec le Framework Laravel</w:t>
      </w:r>
    </w:p>
    <w:p w14:paraId="1A224EF9" w14:textId="07F6CA16" w:rsidR="005F52D7" w:rsidRDefault="005F52D7" w:rsidP="005F52D7">
      <w:pPr>
        <w:pStyle w:val="Retraitcorpsdetexte"/>
        <w:numPr>
          <w:ilvl w:val="1"/>
          <w:numId w:val="13"/>
        </w:numPr>
      </w:pPr>
      <w:r>
        <w:t>Les routes</w:t>
      </w:r>
    </w:p>
    <w:p w14:paraId="79A38AC8" w14:textId="2382852A" w:rsidR="005F52D7" w:rsidRDefault="005F52D7" w:rsidP="005F52D7">
      <w:pPr>
        <w:pStyle w:val="Retraitcorpsdetexte"/>
        <w:numPr>
          <w:ilvl w:val="1"/>
          <w:numId w:val="13"/>
        </w:numPr>
      </w:pPr>
      <w:r>
        <w:t>MVC avec Laravel</w:t>
      </w:r>
    </w:p>
    <w:p w14:paraId="3C4EE6E2" w14:textId="187917C5" w:rsidR="005F52D7" w:rsidRDefault="005F52D7" w:rsidP="005F52D7">
      <w:pPr>
        <w:pStyle w:val="Retraitcorpsdetexte"/>
        <w:numPr>
          <w:ilvl w:val="1"/>
          <w:numId w:val="13"/>
        </w:numPr>
      </w:pPr>
      <w:r>
        <w:t>CLI Artisan</w:t>
      </w:r>
    </w:p>
    <w:p w14:paraId="0725166D" w14:textId="18576EA5" w:rsidR="005F52D7" w:rsidRDefault="005F52D7" w:rsidP="005F52D7">
      <w:pPr>
        <w:pStyle w:val="Retraitcorpsdetexte"/>
        <w:numPr>
          <w:ilvl w:val="1"/>
          <w:numId w:val="13"/>
        </w:numPr>
      </w:pPr>
      <w:r>
        <w:t>Migrations</w:t>
      </w:r>
    </w:p>
    <w:p w14:paraId="114F4748" w14:textId="2E5890D9" w:rsidR="005F52D7" w:rsidRDefault="005F52D7" w:rsidP="005F52D7">
      <w:pPr>
        <w:pStyle w:val="Retraitcorpsdetexte"/>
        <w:numPr>
          <w:ilvl w:val="1"/>
          <w:numId w:val="13"/>
        </w:numPr>
      </w:pPr>
      <w:r>
        <w:t>Moteur de templating Blade</w:t>
      </w:r>
    </w:p>
    <w:p w14:paraId="6CDC093D" w14:textId="77777777" w:rsidR="005F52D7" w:rsidRPr="00AD4192" w:rsidRDefault="005F52D7" w:rsidP="005F52D7">
      <w:pPr>
        <w:pStyle w:val="Retraitcorpsdetexte"/>
        <w:ind w:left="0"/>
      </w:pPr>
    </w:p>
    <w:p w14:paraId="2DC6B219" w14:textId="0A96371C" w:rsidR="00753A51" w:rsidRPr="00AD4192" w:rsidRDefault="00C9084A" w:rsidP="00A26E71">
      <w:pPr>
        <w:pStyle w:val="Titre2"/>
      </w:pPr>
      <w:bookmarkStart w:id="12" w:name="_Toc168302534"/>
      <w:r w:rsidRPr="00AD4192">
        <w:t>Livrables</w:t>
      </w:r>
      <w:bookmarkEnd w:id="12"/>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Default="007A7225" w:rsidP="007A7225">
      <w:pPr>
        <w:pStyle w:val="Paragraphedeliste"/>
        <w:numPr>
          <w:ilvl w:val="0"/>
          <w:numId w:val="16"/>
        </w:numPr>
        <w:rPr>
          <w:lang w:val="fr-CH"/>
        </w:rPr>
      </w:pPr>
      <w:r w:rsidRPr="00AD4192">
        <w:rPr>
          <w:lang w:val="fr-CH"/>
        </w:rPr>
        <w:t>Journal de travail</w:t>
      </w:r>
    </w:p>
    <w:p w14:paraId="55E55293" w14:textId="6869C8D8" w:rsidR="005F52D7" w:rsidRPr="00AD4192" w:rsidRDefault="005F52D7" w:rsidP="007A7225">
      <w:pPr>
        <w:pStyle w:val="Paragraphedeliste"/>
        <w:numPr>
          <w:ilvl w:val="0"/>
          <w:numId w:val="16"/>
        </w:numPr>
        <w:rPr>
          <w:lang w:val="fr-CH"/>
        </w:rPr>
      </w:pPr>
      <w:r>
        <w:rPr>
          <w:lang w:val="fr-CH"/>
        </w:rPr>
        <w:t>Le code de l’application fourni en annexe</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3" w:name="_Toc168302535"/>
      <w:r w:rsidRPr="00AD4192">
        <w:lastRenderedPageBreak/>
        <w:t>Planification</w:t>
      </w:r>
      <w:bookmarkEnd w:id="5"/>
      <w:bookmarkEnd w:id="6"/>
      <w:r w:rsidR="008E53F9" w:rsidRPr="00AD4192">
        <w:t xml:space="preserve"> Initiale</w:t>
      </w:r>
      <w:bookmarkEnd w:id="13"/>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4" w:name="_Toc532179957"/>
      <w:bookmarkStart w:id="15" w:name="_Toc165969641"/>
      <w:bookmarkStart w:id="16" w:name="_Toc168302536"/>
      <w:r w:rsidRPr="00AD4192">
        <w:lastRenderedPageBreak/>
        <w:t>Analyse</w:t>
      </w:r>
      <w:bookmarkEnd w:id="14"/>
      <w:bookmarkEnd w:id="15"/>
      <w:bookmarkEnd w:id="16"/>
    </w:p>
    <w:p w14:paraId="6E12DE1F" w14:textId="4E16F059" w:rsidR="00C9084A" w:rsidRPr="00AD4192" w:rsidRDefault="00C9084A" w:rsidP="00A26E71">
      <w:pPr>
        <w:pStyle w:val="Titre2"/>
      </w:pPr>
      <w:bookmarkStart w:id="17" w:name="_Toc168302537"/>
      <w:r w:rsidRPr="00AD4192">
        <w:t>Méthodologie de travail</w:t>
      </w:r>
      <w:bookmarkEnd w:id="17"/>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8" w:name="_Toc168302538"/>
      <w:r w:rsidRPr="00AD4192">
        <w:t>Organisation des résultats du travail</w:t>
      </w:r>
      <w:bookmarkEnd w:id="18"/>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7C649F4C"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r w:rsidR="005F52D7">
        <w:rPr>
          <w:lang w:val="fr-CH"/>
        </w:rPr>
        <w:t xml:space="preserve"> effectué</w:t>
      </w:r>
    </w:p>
    <w:p w14:paraId="0C66DF72" w14:textId="32FB72A2" w:rsidR="00A924E9"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6E377B3A" w14:textId="77777777" w:rsidR="00347C75" w:rsidRDefault="00347C75" w:rsidP="00347C75"/>
    <w:p w14:paraId="18C24DBA" w14:textId="7201C926" w:rsidR="00347C75" w:rsidRDefault="00347C75" w:rsidP="00347C75">
      <w:r>
        <w:t xml:space="preserve">Voici donc la structure </w:t>
      </w:r>
      <w:r w:rsidR="005F52D7">
        <w:t xml:space="preserve">du </w:t>
      </w:r>
      <w:proofErr w:type="spellStart"/>
      <w:r w:rsidR="005F52D7">
        <w:t>repossitory</w:t>
      </w:r>
      <w:proofErr w:type="spellEnd"/>
      <w:r>
        <w:t xml:space="preserve"> liés au projet :</w:t>
      </w:r>
    </w:p>
    <w:p w14:paraId="1A23083D" w14:textId="77777777" w:rsidR="00347C75" w:rsidRDefault="00347C75" w:rsidP="00347C75"/>
    <w:p w14:paraId="07442961" w14:textId="77777777" w:rsidR="00347C75" w:rsidRDefault="00347C75" w:rsidP="00347C75">
      <w:pPr>
        <w:keepNext/>
      </w:pPr>
      <w:r>
        <w:rPr>
          <w:noProof/>
        </w:rPr>
        <w:drawing>
          <wp:inline distT="0" distB="0" distL="0" distR="0" wp14:anchorId="3B9BC0CE" wp14:editId="4CFC01CC">
            <wp:extent cx="2052084" cy="1863709"/>
            <wp:effectExtent l="0" t="0" r="5715" b="3810"/>
            <wp:docPr id="1117389666" name="Image 2"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9666" name="Image 2" descr="Une image contenant texte, Police, capture d’écran, concepti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2272" cy="1882044"/>
                    </a:xfrm>
                    <a:prstGeom prst="rect">
                      <a:avLst/>
                    </a:prstGeom>
                  </pic:spPr>
                </pic:pic>
              </a:graphicData>
            </a:graphic>
          </wp:inline>
        </w:drawing>
      </w:r>
    </w:p>
    <w:p w14:paraId="0BB23305" w14:textId="419E634F" w:rsidR="00347C75" w:rsidRDefault="00000000" w:rsidP="00347C75">
      <w:pPr>
        <w:pStyle w:val="Lgende"/>
      </w:pPr>
      <w:fldSimple w:instr=" SEQ Figure \* ARABIC ">
        <w:r w:rsidR="00C54E4E">
          <w:rPr>
            <w:noProof/>
          </w:rPr>
          <w:t>1</w:t>
        </w:r>
      </w:fldSimple>
      <w:r w:rsidR="00347C75">
        <w:t>. Organisation du projet</w:t>
      </w:r>
      <w:r w:rsidR="00AE7DED">
        <w:t xml:space="preserve"> </w:t>
      </w:r>
    </w:p>
    <w:p w14:paraId="6EB1BA1D" w14:textId="77777777" w:rsidR="00347C75" w:rsidRPr="00347C75" w:rsidRDefault="00347C75" w:rsidP="00347C75"/>
    <w:p w14:paraId="0C3532EF" w14:textId="79897078" w:rsidR="00A924E9" w:rsidRPr="00AD4192" w:rsidRDefault="00A924E9" w:rsidP="00A26E71">
      <w:pPr>
        <w:pStyle w:val="Titre2"/>
      </w:pPr>
      <w:bookmarkStart w:id="19" w:name="_Toc168302539"/>
      <w:r w:rsidRPr="00AD4192">
        <w:t>Environnement</w:t>
      </w:r>
      <w:bookmarkEnd w:id="19"/>
    </w:p>
    <w:p w14:paraId="51DA015A" w14:textId="1A47D984" w:rsidR="00A924E9" w:rsidRPr="00AD4192" w:rsidRDefault="00A924E9" w:rsidP="00A924E9">
      <w:pPr>
        <w:pStyle w:val="Titre3"/>
      </w:pPr>
      <w:bookmarkStart w:id="20" w:name="_Toc168302540"/>
      <w:r w:rsidRPr="00AD4192">
        <w:t>Laravel</w:t>
      </w:r>
      <w:bookmarkEnd w:id="20"/>
    </w:p>
    <w:p w14:paraId="75C12CA4" w14:textId="77777777" w:rsidR="00A924E9" w:rsidRPr="00AD4192" w:rsidRDefault="00A924E9" w:rsidP="00A924E9"/>
    <w:p w14:paraId="5F9BDD2C" w14:textId="498E9BE2"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"MVC:Architechture Model - View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w:t>
      </w:r>
      <w:r w:rsidR="005F52D7">
        <w:t>,</w:t>
      </w:r>
      <w:r w:rsidRPr="00AD4192">
        <w:t xml:space="preserve"> Artisan</w:t>
      </w:r>
      <w:r w:rsidR="00E5549D" w:rsidRPr="00AD4192">
        <w:fldChar w:fldCharType="begin"/>
      </w:r>
      <w:r w:rsidR="00E5549D" w:rsidRPr="00AD4192">
        <w:instrText xml:space="preserve"> XE "Artisan:Interface en ligne de commande fourni avec Laravel permettant d'intéragir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1" w:name="_Toc168302541"/>
      <w:r w:rsidRPr="00AD4192">
        <w:lastRenderedPageBreak/>
        <w:t>MVC</w:t>
      </w:r>
      <w:bookmarkEnd w:id="21"/>
    </w:p>
    <w:p w14:paraId="7E6B9D91" w14:textId="77777777" w:rsidR="00A924E9" w:rsidRPr="00AD4192" w:rsidRDefault="00A924E9" w:rsidP="00A924E9"/>
    <w:p w14:paraId="07CE755A" w14:textId="7FDA92E2" w:rsidR="00A924E9" w:rsidRPr="00AD4192" w:rsidRDefault="00A924E9" w:rsidP="00A924E9">
      <w:r w:rsidRPr="00AD4192">
        <w:t>Le modèle MVC (Modèle</w:t>
      </w:r>
      <w:r w:rsidR="00E5549D" w:rsidRPr="00AD4192">
        <w:fldChar w:fldCharType="begin"/>
      </w:r>
      <w:r w:rsidR="00E5549D" w:rsidRPr="00AD4192">
        <w:instrText xml:space="preserve"> XE "Modèle:S'incrit dans l'architechture MVC. Il s'agit de la partie du code qui intérragit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"Vue:S'inscrit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"Contrôleur:S'inscrit dans l'architecture MVC. Permet de faire le lien entre le modèle et la vue. S'occuppe aussi de la pluspart des opérations de logique." </w:instrText>
      </w:r>
      <w:r w:rsidR="00C62B9D" w:rsidRPr="00AD4192">
        <w:fldChar w:fldCharType="end"/>
      </w:r>
      <w:r w:rsidR="00C62B9D" w:rsidRPr="00AD4192">
        <w:rPr>
          <w:color w:val="FF0000"/>
        </w:rPr>
        <w:t>*</w:t>
      </w:r>
      <w:r w:rsidRPr="00AD4192">
        <w:t xml:space="preserve">) vise à diviser la charge de travail d’une application. Le modèle a pour fonction d’interagir avec la base de données en créant ou en récupérant des enregistrements, la vue quant à elle sert à proposer un affichage </w:t>
      </w:r>
      <w:r w:rsidR="005F52D7">
        <w:t>pour</w:t>
      </w:r>
      <w:r w:rsidRPr="00AD4192">
        <w:t xml:space="preserve"> </w:t>
      </w:r>
      <w:proofErr w:type="gramStart"/>
      <w:r w:rsidR="005F52D7">
        <w:t xml:space="preserve">les </w:t>
      </w:r>
      <w:r w:rsidRPr="00AD4192">
        <w:t>application</w:t>
      </w:r>
      <w:proofErr w:type="gramEnd"/>
      <w:r w:rsidRPr="00AD4192">
        <w:t xml:space="preserve"> et le contrôleur permet de transporter les requêtes entre le modèle et la vue.</w:t>
      </w:r>
    </w:p>
    <w:p w14:paraId="271CF3DB" w14:textId="77777777" w:rsidR="00A924E9" w:rsidRPr="00AD4192" w:rsidRDefault="00A924E9" w:rsidP="00024209">
      <w:pPr>
        <w:keepNext/>
        <w:jc w:val="center"/>
      </w:pPr>
      <w:r w:rsidRPr="00AD4192">
        <w:rPr>
          <w:noProof/>
        </w:rPr>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23D98E6C" w:rsidR="00A924E9" w:rsidRPr="00AD4192" w:rsidRDefault="00000000" w:rsidP="00024209">
      <w:pPr>
        <w:pStyle w:val="Lgende"/>
        <w:jc w:val="center"/>
      </w:pPr>
      <w:fldSimple w:instr=" SEQ Figure \* ARABIC ">
        <w:r w:rsidR="00C54E4E">
          <w:rPr>
            <w:noProof/>
          </w:rPr>
          <w:t>2</w:t>
        </w:r>
      </w:fldSimple>
      <w:r w:rsidR="00A924E9" w:rsidRPr="00AD4192">
        <w:t>. Représentation schématique du modèle M</w:t>
      </w:r>
      <w:r w:rsidR="00024209" w:rsidRPr="00AD4192">
        <w:t>VC</w:t>
      </w:r>
    </w:p>
    <w:p w14:paraId="2B8D8DDB" w14:textId="5DB9A48D"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"Routes:Permet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w:t>
      </w:r>
      <w:r w:rsidR="005F52D7">
        <w:t xml:space="preserve"> et le type de requête effectuée,</w:t>
      </w:r>
      <w:r w:rsidRPr="00AD4192">
        <w:t xml:space="preserve"> de rediriger vers une fonction spécifique d’un contrôleur</w:t>
      </w:r>
      <w:r w:rsidR="00301C76" w:rsidRPr="00AD4192">
        <w:t>, ou plus globalement, d’exécuter</w:t>
      </w:r>
      <w:r w:rsidR="005F52D7">
        <w:t xml:space="preserve"> directement</w:t>
      </w:r>
      <w:r w:rsidR="00301C76" w:rsidRPr="00AD4192">
        <w:t xml:space="preserve">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419A63F3" w:rsidR="00A924E9" w:rsidRPr="00AD4192" w:rsidRDefault="00000000" w:rsidP="00A924E9">
      <w:pPr>
        <w:pStyle w:val="Lgende"/>
      </w:pPr>
      <w:fldSimple w:instr=" SEQ Figure \* ARABIC ">
        <w:r w:rsidR="00C54E4E">
          <w:rPr>
            <w:noProof/>
          </w:rPr>
          <w:t>3</w:t>
        </w:r>
      </w:fldSimple>
      <w:r w:rsidR="00A924E9" w:rsidRPr="00AD4192">
        <w:t>. Représentation schématique du modèle MVC appliqué à Laravel.</w:t>
      </w:r>
    </w:p>
    <w:p w14:paraId="02540C6E" w14:textId="77777777" w:rsidR="005F52D7" w:rsidRDefault="005F52D7">
      <w:pPr>
        <w:jc w:val="left"/>
        <w:rPr>
          <w:rFonts w:asciiTheme="majorHAnsi" w:hAnsiTheme="majorHAnsi" w:cs="Arial"/>
          <w:bCs/>
          <w:i/>
          <w:szCs w:val="26"/>
        </w:rPr>
      </w:pPr>
      <w:bookmarkStart w:id="22" w:name="_Toc168302542"/>
      <w:r>
        <w:br w:type="page"/>
      </w:r>
    </w:p>
    <w:p w14:paraId="262B28B5" w14:textId="35EA8DF0" w:rsidR="00A924E9" w:rsidRPr="00AD4192" w:rsidRDefault="00A924E9" w:rsidP="00A924E9">
      <w:pPr>
        <w:pStyle w:val="Titre3"/>
      </w:pPr>
      <w:r w:rsidRPr="00AD4192">
        <w:lastRenderedPageBreak/>
        <w:t>L’ORM Eloquent</w:t>
      </w:r>
      <w:bookmarkEnd w:id="22"/>
    </w:p>
    <w:p w14:paraId="0281A81B" w14:textId="77777777" w:rsidR="00A924E9" w:rsidRPr="00AD4192" w:rsidRDefault="00A924E9" w:rsidP="00A924E9"/>
    <w:p w14:paraId="6D8FEF48" w14:textId="034AFDBE" w:rsidR="00A924E9" w:rsidRPr="00AD4192" w:rsidRDefault="00A924E9" w:rsidP="00A924E9">
      <w:r w:rsidRPr="00AD4192">
        <w:t>Laravel, met à disposition un ORM</w:t>
      </w:r>
      <w:r w:rsidR="00695CBB" w:rsidRPr="00AD4192">
        <w:fldChar w:fldCharType="begin"/>
      </w:r>
      <w:r w:rsidR="00695CBB" w:rsidRPr="00AD4192">
        <w:instrText xml:space="preserve"> XE "ORM:(Object Relational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w:t>
      </w:r>
      <w:r w:rsidR="005F52D7">
        <w:t xml:space="preserve"> PHP</w:t>
      </w:r>
      <w:r w:rsidRPr="00AD4192">
        <w:t xml:space="preserve"> au lieu de taper directement des </w:t>
      </w:r>
      <w:r w:rsidR="005F52D7">
        <w:t>requêtes</w:t>
      </w:r>
      <w:r w:rsidRPr="00AD4192">
        <w:t xml:space="preserve"> SQL. L’utilisation de cet outil permet de rendre les interactions avec la base de données plus naturelles, ce qui est censé rendre le développement plus rapide et agréable.</w:t>
      </w:r>
    </w:p>
    <w:p w14:paraId="39908B0B" w14:textId="7B9A67B4" w:rsidR="00A924E9" w:rsidRPr="00AD4192" w:rsidRDefault="00A924E9">
      <w:pPr>
        <w:jc w:val="left"/>
      </w:pPr>
    </w:p>
    <w:p w14:paraId="4C7A3356" w14:textId="6DB8AA6F" w:rsidR="005F52D7" w:rsidRPr="005F52D7" w:rsidRDefault="00230651" w:rsidP="005F52D7">
      <w:pPr>
        <w:pStyle w:val="Titre2"/>
      </w:pPr>
      <w:bookmarkStart w:id="23" w:name="_Toc168302543"/>
      <w:r w:rsidRPr="00AD4192">
        <w:t>Conception et analyse</w:t>
      </w:r>
      <w:bookmarkEnd w:id="23"/>
    </w:p>
    <w:p w14:paraId="46EE8C24" w14:textId="50A50152" w:rsidR="00230651" w:rsidRDefault="00E178E6" w:rsidP="00230651">
      <w:pPr>
        <w:pStyle w:val="Titre3"/>
      </w:pPr>
      <w:bookmarkStart w:id="24" w:name="_Toc168302544"/>
      <w:r w:rsidRPr="00AD4192">
        <w:t>MCD / MLD</w:t>
      </w:r>
      <w:bookmarkEnd w:id="24"/>
    </w:p>
    <w:p w14:paraId="169AA519" w14:textId="77777777" w:rsidR="005F52D7" w:rsidRPr="005F52D7" w:rsidRDefault="005F52D7" w:rsidP="005F52D7"/>
    <w:p w14:paraId="22A3702A" w14:textId="606F63ED"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5F52D7">
        <w:t>.</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28950"/>
                    </a:xfrm>
                    <a:prstGeom prst="rect">
                      <a:avLst/>
                    </a:prstGeom>
                  </pic:spPr>
                </pic:pic>
              </a:graphicData>
            </a:graphic>
          </wp:inline>
        </w:drawing>
      </w:r>
    </w:p>
    <w:p w14:paraId="701413C7" w14:textId="67235A77" w:rsidR="00230651" w:rsidRPr="00AD4192" w:rsidRDefault="00000000" w:rsidP="00230651">
      <w:pPr>
        <w:pStyle w:val="Lgende"/>
      </w:pPr>
      <w:fldSimple w:instr=" SEQ Figure \* ARABIC ">
        <w:r w:rsidR="00C54E4E">
          <w:rPr>
            <w:noProof/>
          </w:rPr>
          <w:t>4</w:t>
        </w:r>
      </w:fldSimple>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lastRenderedPageBreak/>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40BC60BF" w14:textId="7E4A8D5F" w:rsidR="00E178E6" w:rsidRDefault="00000000" w:rsidP="00C64DFF">
      <w:pPr>
        <w:pStyle w:val="Lgende"/>
      </w:pPr>
      <w:fldSimple w:instr=" SEQ Figure \* ARABIC ">
        <w:r w:rsidR="00C54E4E">
          <w:rPr>
            <w:noProof/>
          </w:rPr>
          <w:t>5</w:t>
        </w:r>
      </w:fldSimple>
      <w:r w:rsidR="00E178E6" w:rsidRPr="00AD4192">
        <w:t>. Modèle Logique de Données (MLD) pour l’application SocialShuffle</w:t>
      </w:r>
    </w:p>
    <w:p w14:paraId="7C0AB69D" w14:textId="77777777" w:rsidR="005F52D7" w:rsidRPr="005F52D7" w:rsidRDefault="005F52D7" w:rsidP="005F52D7"/>
    <w:p w14:paraId="7A7C2309" w14:textId="341E9121" w:rsidR="00EC07A1" w:rsidRDefault="00EC07A1" w:rsidP="00EC07A1">
      <w:pPr>
        <w:pStyle w:val="Titre3"/>
      </w:pPr>
      <w:bookmarkStart w:id="25" w:name="_Toc168302545"/>
      <w:r w:rsidRPr="00AD4192">
        <w:t>Diagramme de flux</w:t>
      </w:r>
      <w:bookmarkEnd w:id="25"/>
    </w:p>
    <w:p w14:paraId="775D473C" w14:textId="77777777" w:rsidR="005F52D7" w:rsidRDefault="005F52D7" w:rsidP="005F52D7"/>
    <w:p w14:paraId="448B34FE" w14:textId="607B5396" w:rsidR="005F52D7" w:rsidRDefault="005F52D7" w:rsidP="005F52D7">
      <w:r>
        <w:t xml:space="preserve">Ici est démontré une vue </w:t>
      </w:r>
      <w:r w:rsidR="00A91BB4">
        <w:t>générale des interactions possibles avec le site, il y est notamment montré les différentes interactions nécessaires pour créer une équipe.</w:t>
      </w:r>
    </w:p>
    <w:p w14:paraId="6BA33B3C" w14:textId="77777777" w:rsidR="005F52D7" w:rsidRPr="005F52D7" w:rsidRDefault="005F52D7" w:rsidP="005F52D7"/>
    <w:p w14:paraId="3AFDDADB" w14:textId="77777777" w:rsidR="00EC07A1" w:rsidRPr="00AD4192" w:rsidRDefault="00EC07A1" w:rsidP="00EC07A1">
      <w:pPr>
        <w:keepNext/>
      </w:pPr>
      <w:r w:rsidRPr="00AD4192">
        <w:rPr>
          <w:noProof/>
        </w:rPr>
        <w:drawing>
          <wp:inline distT="0" distB="0" distL="0" distR="0" wp14:anchorId="4352CE5B" wp14:editId="1AA5581D">
            <wp:extent cx="5759450" cy="3763010"/>
            <wp:effectExtent l="19050" t="19050" r="12700" b="2794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59450" cy="3763010"/>
                    </a:xfrm>
                    <a:prstGeom prst="rect">
                      <a:avLst/>
                    </a:prstGeom>
                    <a:ln>
                      <a:solidFill>
                        <a:schemeClr val="bg2">
                          <a:lumMod val="50000"/>
                        </a:schemeClr>
                      </a:solidFill>
                    </a:ln>
                  </pic:spPr>
                </pic:pic>
              </a:graphicData>
            </a:graphic>
          </wp:inline>
        </w:drawing>
      </w:r>
    </w:p>
    <w:p w14:paraId="41D7C2EB" w14:textId="46C50743" w:rsidR="00EC07A1" w:rsidRPr="00AD4192" w:rsidRDefault="00000000" w:rsidP="00EC07A1">
      <w:pPr>
        <w:pStyle w:val="Lgende"/>
      </w:pPr>
      <w:fldSimple w:instr=" SEQ Figure \* ARABIC ">
        <w:r w:rsidR="00C54E4E">
          <w:rPr>
            <w:noProof/>
          </w:rPr>
          <w:t>6</w:t>
        </w:r>
      </w:fldSimple>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6" w:name="_Toc168302546"/>
      <w:r w:rsidRPr="00AD4192">
        <w:t>Maquettes graphiques</w:t>
      </w:r>
      <w:bookmarkEnd w:id="26"/>
    </w:p>
    <w:p w14:paraId="271D80AB" w14:textId="556525AC" w:rsidR="00E178E6" w:rsidRPr="00AD4192" w:rsidRDefault="00695CBB" w:rsidP="005D4EA9">
      <w:pPr>
        <w:pStyle w:val="Titre4"/>
      </w:pPr>
      <w:r w:rsidRPr="00AD4192">
        <w:t xml:space="preserve"> </w:t>
      </w:r>
      <w:r w:rsidR="005D4EA9" w:rsidRPr="00AD4192">
        <w:t>Page principale</w:t>
      </w:r>
    </w:p>
    <w:p w14:paraId="6DD9032D" w14:textId="269C1E33" w:rsidR="00AD173B"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w:t>
      </w:r>
      <w:r w:rsidR="00A91BB4">
        <w:t xml:space="preserve"> la version</w:t>
      </w:r>
      <w:r w:rsidR="00E15046" w:rsidRPr="00AD4192">
        <w:t xml:space="preserve">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59AAD2F7" w14:textId="77777777" w:rsidR="009C5B1C" w:rsidRPr="00AD4192" w:rsidRDefault="00AD173B" w:rsidP="009C5B1C">
      <w:pPr>
        <w:keepNext/>
        <w:jc w:val="center"/>
      </w:pPr>
      <w:r w:rsidRPr="00AD4192">
        <w:rPr>
          <w:noProof/>
        </w:rPr>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1">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2">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32295380"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C54E4E">
        <w:rPr>
          <w:noProof/>
        </w:rPr>
        <w:t>7</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6758F25C" w:rsidR="00AD173B" w:rsidRPr="00AD4192" w:rsidRDefault="00000000" w:rsidP="009C5B1C">
      <w:pPr>
        <w:pStyle w:val="Lgende"/>
        <w:jc w:val="center"/>
      </w:pPr>
      <w:fldSimple w:instr=" SEQ Figure \* ARABIC ">
        <w:r w:rsidR="00C54E4E">
          <w:rPr>
            <w:noProof/>
          </w:rPr>
          <w:t>8</w:t>
        </w:r>
      </w:fldSimple>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040EDFC2" w:rsidR="00B14024" w:rsidRPr="00AD4192" w:rsidRDefault="00000000" w:rsidP="001F125A">
      <w:pPr>
        <w:pStyle w:val="Lgende"/>
        <w:jc w:val="center"/>
      </w:pPr>
      <w:fldSimple w:instr=" SEQ Figure \* ARABIC ">
        <w:r w:rsidR="00C54E4E">
          <w:rPr>
            <w:noProof/>
          </w:rPr>
          <w:t>9</w:t>
        </w:r>
      </w:fldSimple>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r w:rsidR="005D4EA9" w:rsidRPr="00AD4192">
        <w:t>« </w:t>
      </w:r>
      <w:r w:rsidRPr="00AD4192">
        <w:t>email</w:t>
      </w:r>
      <w:r w:rsidR="005D4EA9" w:rsidRPr="00AD4192">
        <w:t> »</w:t>
      </w:r>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5E751F6F">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63180AC3" w:rsidR="005824CF" w:rsidRPr="00AD4192" w:rsidRDefault="00000000" w:rsidP="005824CF">
      <w:pPr>
        <w:pStyle w:val="Lgende"/>
      </w:pPr>
      <w:fldSimple w:instr=" SEQ Figure \* ARABIC ">
        <w:r w:rsidR="00C54E4E">
          <w:rPr>
            <w:noProof/>
          </w:rPr>
          <w:t>10</w:t>
        </w:r>
      </w:fldSimple>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580556A6" w:rsidR="0097321D" w:rsidRPr="00AD4192" w:rsidRDefault="00000000" w:rsidP="0097321D">
      <w:pPr>
        <w:pStyle w:val="Lgende"/>
        <w:jc w:val="center"/>
      </w:pPr>
      <w:fldSimple w:instr=" SEQ Figure \* ARABIC ">
        <w:r w:rsidR="00C54E4E">
          <w:rPr>
            <w:noProof/>
          </w:rPr>
          <w:t>11</w:t>
        </w:r>
      </w:fldSimple>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7" w:name="_Toc168302547"/>
      <w:r w:rsidRPr="00AD4192">
        <w:t>Stratégie de tests</w:t>
      </w:r>
      <w:bookmarkEnd w:id="27"/>
    </w:p>
    <w:p w14:paraId="6FAEA8DB" w14:textId="7C4B92C7" w:rsidR="00906A49" w:rsidRPr="00AD4192" w:rsidRDefault="00906A49" w:rsidP="00906A49">
      <w:pPr>
        <w:pStyle w:val="Titre3"/>
      </w:pPr>
      <w:bookmarkStart w:id="28" w:name="_Toc168302548"/>
      <w:r w:rsidRPr="00AD4192">
        <w:t>Tests de la base de données avec les Factories</w:t>
      </w:r>
      <w:bookmarkEnd w:id="28"/>
    </w:p>
    <w:p w14:paraId="25B49D68" w14:textId="43F99A32" w:rsidR="00906A49" w:rsidRDefault="00906A49" w:rsidP="00906A49">
      <w:r w:rsidRPr="00AD4192">
        <w:t>Les factories</w:t>
      </w:r>
      <w:r w:rsidR="00695CBB" w:rsidRPr="00AD4192">
        <w:fldChar w:fldCharType="begin"/>
      </w:r>
      <w:r w:rsidR="00695CBB" w:rsidRPr="00AD4192">
        <w:instrText xml:space="preserve"> XE "factories:Outil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rsidRPr="00AD4192">
        <w:lastRenderedPageBreak/>
        <w:t xml:space="preserve">dernières. Les factories sont utilisées en </w:t>
      </w:r>
      <w:r w:rsidR="00351221" w:rsidRPr="00AD4192">
        <w:t>parallèle des seeders</w:t>
      </w:r>
      <w:r w:rsidR="00695CBB" w:rsidRPr="00AD4192">
        <w:fldChar w:fldCharType="begin"/>
      </w:r>
      <w:r w:rsidR="00695CBB" w:rsidRPr="00AD4192">
        <w:instrText xml:space="preserve"> XE "Seeders:Outil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w:t>
      </w:r>
      <w:r w:rsidR="00A91BB4">
        <w:t>l’enregistrement dans la base de données</w:t>
      </w:r>
      <w:r w:rsidR="00351221" w:rsidRPr="00AD4192">
        <w:t>.</w:t>
      </w:r>
    </w:p>
    <w:p w14:paraId="03354E24" w14:textId="77777777" w:rsidR="00A91BB4" w:rsidRPr="00AD4192" w:rsidRDefault="00A91BB4" w:rsidP="00906A49"/>
    <w:p w14:paraId="053E0296" w14:textId="555030E5" w:rsidR="00906A49" w:rsidRDefault="00EC07A1" w:rsidP="00906A49">
      <w:pPr>
        <w:pStyle w:val="Titre3"/>
      </w:pPr>
      <w:bookmarkStart w:id="29" w:name="_Toc168302549"/>
      <w:r w:rsidRPr="00AD4192">
        <w:t>Laravel Dusk</w:t>
      </w:r>
      <w:bookmarkEnd w:id="29"/>
    </w:p>
    <w:p w14:paraId="32504847" w14:textId="77777777" w:rsidR="00A91BB4" w:rsidRPr="00A91BB4" w:rsidRDefault="00A91BB4" w:rsidP="00A91BB4"/>
    <w:p w14:paraId="17325A97" w14:textId="5553E1A9" w:rsidR="0085581B" w:rsidRPr="00AD4192" w:rsidRDefault="00351221" w:rsidP="00351221">
      <w:r w:rsidRPr="00AD4192">
        <w:t>Laravel Dusk</w:t>
      </w:r>
      <w:r w:rsidR="00695CBB" w:rsidRPr="00AD4192">
        <w:fldChar w:fldCharType="begin"/>
      </w:r>
      <w:r w:rsidR="00695CBB" w:rsidRPr="00AD4192">
        <w:instrText xml:space="preserve"> XE "Dusk:Outil de tests fonctionnant avec Laravel qui permet de simuler des intéractions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w:t>
      </w:r>
      <w:r w:rsidR="00680B49">
        <w:t>Cet outil</w:t>
      </w:r>
      <w:r w:rsidRPr="00AD4192">
        <w:t xml:space="preserve"> permet notamment de simuler des interactions</w:t>
      </w:r>
      <w:r w:rsidR="0085581B" w:rsidRPr="00AD4192">
        <w:t xml:space="preserve"> qu’effectuerai</w:t>
      </w:r>
      <w:r w:rsidRPr="00AD4192">
        <w:t xml:space="preserve"> un utilisateur avec </w:t>
      </w:r>
      <w:r w:rsidR="00A91BB4">
        <w:t>le</w:t>
      </w:r>
      <w:r w:rsidRPr="00AD4192">
        <w:t xml:space="preserve"> site</w:t>
      </w:r>
      <w:r w:rsidR="00680B49">
        <w:t>.</w:t>
      </w:r>
    </w:p>
    <w:p w14:paraId="41F6B34C" w14:textId="77777777" w:rsidR="0085581B" w:rsidRPr="00AD4192" w:rsidRDefault="0085581B" w:rsidP="00351221"/>
    <w:p w14:paraId="0375DDB6" w14:textId="77DF100F" w:rsidR="00351221" w:rsidRDefault="00351221" w:rsidP="00351221">
      <w:r w:rsidRPr="00AD4192">
        <w:t>Ce</w:t>
      </w:r>
      <w:r w:rsidR="00A91BB4">
        <w:t>s</w:t>
      </w:r>
      <w:r w:rsidRPr="00AD4192">
        <w:t xml:space="preserve"> type</w:t>
      </w:r>
      <w:r w:rsidR="00A91BB4">
        <w:t>s</w:t>
      </w:r>
      <w:r w:rsidRPr="00AD4192">
        <w:t xml:space="preserve"> de tests </w:t>
      </w:r>
      <w:r w:rsidR="00A91BB4">
        <w:t>sont</w:t>
      </w:r>
      <w:r w:rsidRPr="00AD4192">
        <w:t xml:space="preserve"> très intéressant</w:t>
      </w:r>
      <w:r w:rsidR="00A91BB4">
        <w:t>s</w:t>
      </w:r>
      <w:r w:rsidRPr="00AD4192">
        <w:t xml:space="preserve"> car ils sont effectués en </w:t>
      </w:r>
      <w:r w:rsidR="0085581B" w:rsidRPr="00AD4192">
        <w:t xml:space="preserve">interagissant directement avec </w:t>
      </w:r>
      <w:r w:rsidR="00680B49">
        <w:t>l’interface du site</w:t>
      </w:r>
      <w:r w:rsidR="00A91BB4">
        <w:t>,</w:t>
      </w:r>
      <w:r w:rsidR="00680B49">
        <w:t xml:space="preserve"> comme un utilisateur</w:t>
      </w:r>
      <w:r w:rsidR="0085581B" w:rsidRPr="00AD4192">
        <w:t>. Cela permet donc par exemple de tester le bon fonctionnement des différents formulaires. Il sera donc possible de tester la création des équipes avec leurs membres</w:t>
      </w:r>
      <w:r w:rsidR="00680B49">
        <w:t>.</w:t>
      </w:r>
    </w:p>
    <w:p w14:paraId="04A134D4" w14:textId="77777777" w:rsidR="00680B49" w:rsidRDefault="00680B49" w:rsidP="00351221"/>
    <w:p w14:paraId="05E20164" w14:textId="4CF19D77" w:rsidR="00680B49" w:rsidRDefault="00680B49" w:rsidP="00351221">
      <w:r>
        <w:t>Une fois Laravel Dusk installé et les différents scénarios de test configurés, il</w:t>
      </w:r>
      <w:r w:rsidR="00A91BB4">
        <w:t>s</w:t>
      </w:r>
      <w:r>
        <w:t xml:space="preserve"> peuvent être lancés depuis le CLI Artisan.</w:t>
      </w:r>
    </w:p>
    <w:p w14:paraId="5488B27D" w14:textId="77777777" w:rsidR="00680B49" w:rsidRDefault="00680B49" w:rsidP="00351221"/>
    <w:p w14:paraId="404E3632" w14:textId="46BF560F" w:rsidR="00680B49" w:rsidRPr="00B200A5" w:rsidRDefault="00680B49" w:rsidP="00680B49">
      <w:pPr>
        <w:pStyle w:val="Code"/>
        <w:rPr>
          <w:lang w:val="fr-CH"/>
        </w:rPr>
      </w:pPr>
      <w:r w:rsidRPr="00B200A5">
        <w:rPr>
          <w:lang w:val="fr-CH"/>
        </w:rPr>
        <w:t xml:space="preserve">$ </w:t>
      </w:r>
      <w:proofErr w:type="spellStart"/>
      <w:r w:rsidRPr="00B200A5">
        <w:rPr>
          <w:lang w:val="fr-CH"/>
        </w:rPr>
        <w:t>php</w:t>
      </w:r>
      <w:proofErr w:type="spellEnd"/>
      <w:r w:rsidRPr="00B200A5">
        <w:rPr>
          <w:lang w:val="fr-CH"/>
        </w:rPr>
        <w:t xml:space="preserve"> artisan </w:t>
      </w:r>
      <w:proofErr w:type="spellStart"/>
      <w:r w:rsidRPr="00B200A5">
        <w:rPr>
          <w:lang w:val="fr-CH"/>
        </w:rPr>
        <w:t>dusk</w:t>
      </w:r>
      <w:proofErr w:type="spellEnd"/>
    </w:p>
    <w:p w14:paraId="62A4A17C" w14:textId="77777777" w:rsidR="0085581B" w:rsidRPr="00B200A5" w:rsidRDefault="0085581B" w:rsidP="00351221"/>
    <w:p w14:paraId="25CCFC41" w14:textId="31B77105" w:rsidR="00351221" w:rsidRDefault="00680B49" w:rsidP="00351221">
      <w:r w:rsidRPr="00680B49">
        <w:t>Dusk doit être en me</w:t>
      </w:r>
      <w:r>
        <w:t>sure d’accéder à un navigateur Web, c’est pour cela que le pilote Chrome (</w:t>
      </w:r>
      <w:proofErr w:type="spellStart"/>
      <w:r>
        <w:t>ChromeDriver</w:t>
      </w:r>
      <w:proofErr w:type="spellEnd"/>
      <w:r>
        <w:fldChar w:fldCharType="begin"/>
      </w:r>
      <w:r>
        <w:instrText xml:space="preserve"> XE "</w:instrText>
      </w:r>
      <w:r w:rsidRPr="00474131">
        <w:instrText>ChromeDriver:Pilote permettant à Laravel Dusk d'intéragir avec un navigateru afin de performer des tests.</w:instrText>
      </w:r>
      <w:r>
        <w:instrText xml:space="preserve">" </w:instrText>
      </w:r>
      <w:r>
        <w:fldChar w:fldCharType="end"/>
      </w:r>
      <w:r w:rsidRPr="00680B49">
        <w:rPr>
          <w:color w:val="FF0000"/>
        </w:rPr>
        <w:t>*</w:t>
      </w:r>
      <w:r>
        <w:t>) doit également être installé.</w:t>
      </w:r>
    </w:p>
    <w:p w14:paraId="6EE67808" w14:textId="77777777" w:rsidR="00A91BB4" w:rsidRPr="00680B49" w:rsidRDefault="00A91BB4" w:rsidP="00351221"/>
    <w:p w14:paraId="50272761" w14:textId="43A52368" w:rsidR="00EC07A1" w:rsidRDefault="00906A49" w:rsidP="00EC07A1">
      <w:pPr>
        <w:pStyle w:val="Titre3"/>
      </w:pPr>
      <w:bookmarkStart w:id="30" w:name="_Toc168302550"/>
      <w:r w:rsidRPr="00AD4192">
        <w:t>Tests automatisés avec GitHub Action</w:t>
      </w:r>
      <w:bookmarkEnd w:id="30"/>
    </w:p>
    <w:p w14:paraId="4B077220" w14:textId="77777777" w:rsidR="00A91BB4" w:rsidRPr="00A91BB4" w:rsidRDefault="00A91BB4" w:rsidP="00A91BB4"/>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"Github Actions:Outil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Dusk.</w:t>
      </w:r>
    </w:p>
    <w:p w14:paraId="6868D255" w14:textId="77777777" w:rsidR="00C64DFF" w:rsidRPr="003E716A" w:rsidRDefault="00C64DFF">
      <w:pPr>
        <w:jc w:val="left"/>
        <w:rPr>
          <w:rFonts w:asciiTheme="majorHAnsi" w:hAnsiTheme="majorHAnsi" w:cs="Arial"/>
          <w:bCs/>
          <w:i/>
          <w:szCs w:val="26"/>
        </w:rPr>
      </w:pPr>
      <w:r w:rsidRPr="003E716A">
        <w:br w:type="page"/>
      </w:r>
    </w:p>
    <w:p w14:paraId="500563DB" w14:textId="56251A25" w:rsidR="00906A49" w:rsidRPr="009A220E" w:rsidRDefault="00906A49" w:rsidP="00906A49">
      <w:pPr>
        <w:pStyle w:val="Titre3"/>
        <w:rPr>
          <w:lang w:val="en-US"/>
        </w:rPr>
      </w:pPr>
      <w:bookmarkStart w:id="31" w:name="_Toc168302551"/>
      <w:r w:rsidRPr="009A220E">
        <w:rPr>
          <w:lang w:val="en-US"/>
        </w:rPr>
        <w:lastRenderedPageBreak/>
        <w:t>Scenarios des tests End-To-End</w:t>
      </w:r>
      <w:bookmarkEnd w:id="31"/>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End-to-End:Méthodologie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19188458" w:rsidR="00916AAF" w:rsidRPr="00AD4192" w:rsidRDefault="00916AAF" w:rsidP="00916AAF">
            <w:pPr>
              <w:jc w:val="left"/>
            </w:pPr>
            <w:r w:rsidRPr="00AD4192">
              <w:t>L’utilisateur n’est pas authentifié</w:t>
            </w:r>
            <w:r w:rsidR="008B5ED8">
              <w:t>, il reste sur la page de connexion.</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5769CBAB" w:rsidR="009A220E" w:rsidRPr="00AD4192" w:rsidRDefault="009A220E" w:rsidP="00A41BCB">
            <w:pPr>
              <w:jc w:val="center"/>
            </w:pPr>
            <w:proofErr w:type="spellStart"/>
            <w:r>
              <w:t>Create</w:t>
            </w:r>
            <w:r w:rsidR="00FB6845">
              <w:t>WrongMember</w:t>
            </w:r>
            <w:r>
              <w:t>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2" w:name="_Toc168302552"/>
      <w:r w:rsidRPr="00AD4192">
        <w:t>Risques techniques</w:t>
      </w:r>
      <w:bookmarkEnd w:id="32"/>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rPr>
        <w:footnoteReference w:id="9"/>
      </w:r>
      <w:r w:rsidRPr="00AD4192">
        <w:t> »</w:t>
      </w:r>
      <w:bookmarkStart w:id="33" w:name="_Toc532179964"/>
      <w:bookmarkStart w:id="34" w:name="_Toc165969648"/>
      <w:r w:rsidR="0085581B" w:rsidRPr="00AD4192">
        <w:t>.</w:t>
      </w:r>
    </w:p>
    <w:p w14:paraId="4FA66F9F" w14:textId="77777777" w:rsidR="00C64DFF" w:rsidRDefault="00C64DFF">
      <w:pPr>
        <w:jc w:val="left"/>
        <w:rPr>
          <w:rFonts w:asciiTheme="majorHAnsi" w:hAnsiTheme="majorHAnsi" w:cs="Arial"/>
          <w:b/>
          <w:bCs/>
          <w:caps/>
          <w:kern w:val="32"/>
          <w:sz w:val="32"/>
          <w:szCs w:val="32"/>
        </w:rPr>
      </w:pPr>
      <w:r>
        <w:br w:type="page"/>
      </w:r>
    </w:p>
    <w:p w14:paraId="0B4A4F67" w14:textId="1859FF5E" w:rsidR="007F30AE" w:rsidRPr="00AD4192" w:rsidRDefault="007F30AE" w:rsidP="00235234">
      <w:pPr>
        <w:pStyle w:val="Titre1"/>
      </w:pPr>
      <w:bookmarkStart w:id="35" w:name="_Toc168302553"/>
      <w:r w:rsidRPr="00AD4192">
        <w:lastRenderedPageBreak/>
        <w:t>Réalisation</w:t>
      </w:r>
      <w:bookmarkEnd w:id="33"/>
      <w:bookmarkEnd w:id="34"/>
      <w:bookmarkEnd w:id="35"/>
    </w:p>
    <w:p w14:paraId="59FEF15C" w14:textId="552F444A" w:rsidR="00CE76CA" w:rsidRPr="00AD4192" w:rsidRDefault="00CE76CA" w:rsidP="00A26E71">
      <w:pPr>
        <w:pStyle w:val="Titre2"/>
      </w:pPr>
      <w:bookmarkStart w:id="36" w:name="_Toc168302554"/>
      <w:r w:rsidRPr="00AD4192">
        <w:t>Mise en place de Laravel</w:t>
      </w:r>
      <w:r w:rsidR="00D86BBF" w:rsidRPr="00AD4192">
        <w:t xml:space="preserve"> 11</w:t>
      </w:r>
      <w:bookmarkEnd w:id="36"/>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"Composer:Gestionnaire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60FB1C3B" w14:textId="77777777" w:rsidR="00875046" w:rsidRPr="00AD4192" w:rsidRDefault="00875046" w:rsidP="00875046"/>
    <w:p w14:paraId="465D669A" w14:textId="654C0D8C" w:rsidR="00CE76CA" w:rsidRPr="00AD4192" w:rsidRDefault="00CE76CA" w:rsidP="00CE76CA">
      <w:pPr>
        <w:pStyle w:val="Titre3"/>
      </w:pPr>
      <w:bookmarkStart w:id="37" w:name="_Toc168302555"/>
      <w:r w:rsidRPr="00AD4192">
        <w:t xml:space="preserve">Le </w:t>
      </w:r>
      <w:proofErr w:type="gramStart"/>
      <w:r w:rsidRPr="00AD4192">
        <w:t>fichier .</w:t>
      </w:r>
      <w:proofErr w:type="spellStart"/>
      <w:r w:rsidRPr="00AD4192">
        <w:t>env</w:t>
      </w:r>
      <w:bookmarkEnd w:id="37"/>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33094605" w14:textId="77777777" w:rsidR="00C64DFF" w:rsidRDefault="00C64DFF">
      <w:pPr>
        <w:jc w:val="left"/>
      </w:pPr>
      <w:r>
        <w:br w:type="page"/>
      </w:r>
    </w:p>
    <w:p w14:paraId="55E1CFED" w14:textId="45B45AB9" w:rsidR="00971D0D" w:rsidRDefault="00971D0D" w:rsidP="00CE76CA">
      <w:r w:rsidRPr="00AD4192">
        <w:lastRenderedPageBreak/>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658C7167" w14:textId="77777777" w:rsidR="00C64DFF" w:rsidRPr="00AD4192" w:rsidRDefault="00C64DFF" w:rsidP="00CE76CA"/>
    <w:p w14:paraId="5C2A0C2F" w14:textId="01C1B405" w:rsidR="00971D0D" w:rsidRPr="00AD4192" w:rsidRDefault="00C64DFF" w:rsidP="00A551A1">
      <w:pPr>
        <w:keepNext/>
        <w:jc w:val="center"/>
      </w:pPr>
      <w:r>
        <w:rPr>
          <w:noProof/>
        </w:rPr>
        <mc:AlternateContent>
          <mc:Choice Requires="wpg">
            <w:drawing>
              <wp:anchor distT="0" distB="0" distL="114300" distR="114300" simplePos="0" relativeHeight="251663360" behindDoc="0" locked="0" layoutInCell="1" allowOverlap="1" wp14:anchorId="7F23CEBF" wp14:editId="3B30442E">
                <wp:simplePos x="0" y="0"/>
                <wp:positionH relativeFrom="column">
                  <wp:posOffset>1190763</wp:posOffset>
                </wp:positionH>
                <wp:positionV relativeFrom="paragraph">
                  <wp:posOffset>292072</wp:posOffset>
                </wp:positionV>
                <wp:extent cx="1551276" cy="3415561"/>
                <wp:effectExtent l="0" t="0" r="11430" b="13970"/>
                <wp:wrapNone/>
                <wp:docPr id="71735537" name="Groupe 1"/>
                <wp:cNvGraphicFramePr/>
                <a:graphic xmlns:a="http://schemas.openxmlformats.org/drawingml/2006/main">
                  <a:graphicData uri="http://schemas.microsoft.com/office/word/2010/wordprocessingGroup">
                    <wpg:wgp>
                      <wpg:cNvGrpSpPr/>
                      <wpg:grpSpPr>
                        <a:xfrm>
                          <a:off x="0" y="0"/>
                          <a:ext cx="1551276" cy="3415561"/>
                          <a:chOff x="0" y="0"/>
                          <a:chExt cx="1551276" cy="3415561"/>
                        </a:xfrm>
                      </wpg:grpSpPr>
                      <wps:wsp>
                        <wps:cNvPr id="13" name="Rectangle 13"/>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5903" y="882595"/>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5903" y="2576223"/>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7BB989B" id="Groupe 1" o:spid="_x0000_s1026" style="position:absolute;margin-left:93.75pt;margin-top:23pt;width:122.15pt;height:268.95pt;z-index:251663360" coordsize="15512,3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">
                <v:rect id="Rectangle 13" o:spid="_x0000_s1027" style="position:absolute;width:13443;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" filled="f" strokecolor="red" strokeweight="1.25pt"/>
                <v:rect id="Rectangle 14" o:spid="_x0000_s1028" style="position:absolute;left:159;top:8825;width:8325;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Rectangle 15" o:spid="_x0000_s1029" style="position:absolute;left:159;top:25762;width:15353;height:8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D9xAAAANsAAAAPAAAAZHJzL2Rvd25yZXYueG1sRE9Na8JA&#10;EL0X/A/LCF5EN0Ys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PVysP3EAAAA2wAAAA8A&#10;AAAAAAAAAAAAAAAABwIAAGRycy9kb3ducmV2LnhtbFBLBQYAAAAAAwADALcAAAD4AgAAAAA=&#10;" filled="f" strokecolor="red" strokeweight="1.25pt"/>
              </v:group>
            </w:pict>
          </mc:Fallback>
        </mc:AlternateContent>
      </w:r>
      <w:r w:rsidR="00971D0D" w:rsidRPr="00AD4192">
        <w:rPr>
          <w:noProof/>
        </w:rPr>
        <w:drawing>
          <wp:inline distT="0" distB="0" distL="0" distR="0" wp14:anchorId="3B1E0553" wp14:editId="0BB3B65C">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24" t="5938" r="5689" b="6119"/>
                    <a:stretch/>
                  </pic:blipFill>
                  <pic:spPr bwMode="auto">
                    <a:xfrm>
                      <a:off x="0" y="0"/>
                      <a:ext cx="3960453" cy="3774643"/>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20CFDA4C" w:rsidR="00971D0D" w:rsidRDefault="00000000" w:rsidP="00971D0D">
      <w:pPr>
        <w:pStyle w:val="Lgende"/>
      </w:pPr>
      <w:fldSimple w:instr=" SEQ Figure \* ARABIC ">
        <w:r w:rsidR="00C54E4E">
          <w:rPr>
            <w:noProof/>
          </w:rPr>
          <w:t>12</w:t>
        </w:r>
      </w:fldSimple>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3BD0AD8E" w14:textId="77777777" w:rsidR="00875046" w:rsidRPr="00875046" w:rsidRDefault="00875046" w:rsidP="00875046"/>
    <w:p w14:paraId="5D936687" w14:textId="4498BF30" w:rsidR="00C45278" w:rsidRPr="00AD4192" w:rsidRDefault="00E56243" w:rsidP="00E56243">
      <w:pPr>
        <w:pStyle w:val="Titre3"/>
      </w:pPr>
      <w:bookmarkStart w:id="38" w:name="_Toc168302556"/>
      <w:r w:rsidRPr="00AD4192">
        <w:t>Test</w:t>
      </w:r>
      <w:r w:rsidR="00AD187B" w:rsidRPr="00AD4192">
        <w:t>er le</w:t>
      </w:r>
      <w:r w:rsidRPr="00AD4192">
        <w:t xml:space="preserve"> fonctionnement</w:t>
      </w:r>
      <w:r w:rsidR="00AD187B" w:rsidRPr="00AD4192">
        <w:t xml:space="preserve"> de l’installation</w:t>
      </w:r>
      <w:bookmarkEnd w:id="38"/>
    </w:p>
    <w:p w14:paraId="0DFADF92" w14:textId="77777777" w:rsidR="00AD187B" w:rsidRPr="00AD4192" w:rsidRDefault="00AD187B" w:rsidP="00AD187B"/>
    <w:p w14:paraId="5D633A35" w14:textId="01757B48"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w:t>
      </w:r>
      <w:r w:rsidR="00875046">
        <w:t>natives du</w:t>
      </w:r>
      <w:r w:rsidRPr="00AD4192">
        <w:t xml:space="preserve">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77235"/>
                    </a:xfrm>
                    <a:prstGeom prst="rect">
                      <a:avLst/>
                    </a:prstGeom>
                  </pic:spPr>
                </pic:pic>
              </a:graphicData>
            </a:graphic>
          </wp:inline>
        </w:drawing>
      </w:r>
    </w:p>
    <w:p w14:paraId="43C63A62" w14:textId="0B483237" w:rsidR="00F46029" w:rsidRDefault="00000000" w:rsidP="00F46029">
      <w:pPr>
        <w:pStyle w:val="Lgende"/>
      </w:pPr>
      <w:fldSimple w:instr=" SEQ Figure \* ARABIC ">
        <w:r w:rsidR="00C54E4E">
          <w:rPr>
            <w:noProof/>
          </w:rPr>
          <w:t>13</w:t>
        </w:r>
      </w:fldSimple>
      <w:r w:rsidR="00F46029" w:rsidRPr="00AD4192">
        <w:t xml:space="preserve">. Page par défaut de </w:t>
      </w:r>
      <w:proofErr w:type="spellStart"/>
      <w:r w:rsidR="00F46029" w:rsidRPr="00AD4192">
        <w:t>laravel</w:t>
      </w:r>
      <w:proofErr w:type="spellEnd"/>
      <w:r w:rsidR="00F46029" w:rsidRPr="00AD4192">
        <w:t>.</w:t>
      </w:r>
    </w:p>
    <w:p w14:paraId="14877D31" w14:textId="77777777" w:rsidR="00875046" w:rsidRPr="00875046" w:rsidRDefault="00875046" w:rsidP="00875046"/>
    <w:p w14:paraId="2D3F8B5F" w14:textId="67BD0A48" w:rsidR="006C6A11" w:rsidRDefault="006C6A11" w:rsidP="006C6A11">
      <w:pPr>
        <w:pStyle w:val="Titre3"/>
      </w:pPr>
      <w:bookmarkStart w:id="39" w:name="_Toc168302557"/>
      <w:r w:rsidRPr="00AD4192">
        <w:t>Installation de Tailwind</w:t>
      </w:r>
      <w:r w:rsidR="00A26E71" w:rsidRPr="00AD4192">
        <w:t xml:space="preserve"> CSS</w:t>
      </w:r>
      <w:bookmarkEnd w:id="39"/>
    </w:p>
    <w:p w14:paraId="5675E954" w14:textId="77777777" w:rsidR="00875046" w:rsidRPr="00875046" w:rsidRDefault="00875046" w:rsidP="00875046"/>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"Tailwind:Framework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proofErr w:type="gramStart"/>
      <w:r w:rsidRPr="009A220E">
        <w:t>autoprefixer</w:t>
      </w:r>
      <w:proofErr w:type="spellEnd"/>
      <w:proofErr w:type="gram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6A4FB8C9"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w:t>
      </w:r>
      <w:r w:rsidR="00875046">
        <w:t>dans le future avec ces technologies.</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1C874DC" w14:textId="77777777" w:rsidR="00875046" w:rsidRDefault="00301199" w:rsidP="00875046">
      <w:r w:rsidRPr="00AD4192">
        <w:t>Et pour terminer, il faut ajouter les directives suivantes dans le fichier app.css qui est présent par défaut à la création d’un projet Laravel</w:t>
      </w:r>
      <w:r w:rsidR="00BA503B" w:rsidRPr="00AD4192">
        <w:t xml:space="preserve">. </w:t>
      </w:r>
    </w:p>
    <w:p w14:paraId="53166279" w14:textId="77777777" w:rsidR="00875046" w:rsidRDefault="00875046">
      <w:pPr>
        <w:jc w:val="left"/>
      </w:pPr>
      <w:r>
        <w:br w:type="page"/>
      </w:r>
    </w:p>
    <w:p w14:paraId="427DC6F5" w14:textId="2237D5EB" w:rsidR="009A3E84" w:rsidRPr="00AD4192" w:rsidRDefault="00BA503B" w:rsidP="00875046">
      <w:r w:rsidRPr="00AD4192">
        <w:lastRenderedPageBreak/>
        <w:t xml:space="preserve">Ces directives permettent d’importer les éléments CSS de Tailwind </w:t>
      </w:r>
      <w:r w:rsidR="00301199" w:rsidRPr="00AD4192">
        <w:t>:</w:t>
      </w:r>
    </w:p>
    <w:p w14:paraId="41536BAE"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24E6DEE6" w14:textId="77777777" w:rsidR="00C64DFF" w:rsidRDefault="00C64DFF" w:rsidP="00C64DFF">
      <w:pPr>
        <w:pStyle w:val="Titre2"/>
        <w:numPr>
          <w:ilvl w:val="0"/>
          <w:numId w:val="0"/>
        </w:numPr>
      </w:pPr>
    </w:p>
    <w:p w14:paraId="3207183C" w14:textId="203824C2" w:rsidR="00486239" w:rsidRPr="00AD4192" w:rsidRDefault="00A26E71" w:rsidP="00A26E71">
      <w:pPr>
        <w:pStyle w:val="Titre2"/>
      </w:pPr>
      <w:bookmarkStart w:id="40" w:name="_Toc168302558"/>
      <w:r w:rsidRPr="00AD4192">
        <w:t>Migrations</w:t>
      </w:r>
      <w:bookmarkEnd w:id="40"/>
    </w:p>
    <w:p w14:paraId="0A6695D7" w14:textId="77777777" w:rsidR="0030295E" w:rsidRPr="00AD4192" w:rsidRDefault="0030295E" w:rsidP="00A26E71"/>
    <w:p w14:paraId="085C52A4" w14:textId="4662FC48"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"Migrations:Outil intégré à Laravel permettant la gestion des bases de données avec du code PHP." </w:instrText>
      </w:r>
      <w:r w:rsidR="008B5075" w:rsidRPr="00AD4192">
        <w:fldChar w:fldCharType="end"/>
      </w:r>
      <w:r w:rsidR="00BA503B" w:rsidRPr="00AD4192">
        <w:rPr>
          <w:color w:val="FF0000"/>
        </w:rPr>
        <w:t>*</w:t>
      </w:r>
      <w:r w:rsidRPr="00AD4192">
        <w:t xml:space="preserve">. </w:t>
      </w:r>
      <w:r w:rsidR="00875046">
        <w:t>Afin de</w:t>
      </w:r>
      <w:r w:rsidRPr="00AD4192">
        <w:t xml:space="preserve">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Cs w:val="26"/>
        </w:rPr>
      </w:pPr>
    </w:p>
    <w:p w14:paraId="12478532" w14:textId="037A5D5C" w:rsidR="003F6BBD" w:rsidRPr="00AD4192" w:rsidRDefault="0012584E" w:rsidP="0012584E">
      <w:pPr>
        <w:pStyle w:val="Titre3"/>
      </w:pPr>
      <w:bookmarkStart w:id="41" w:name="_Toc168302559"/>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1"/>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3"/>
        <w:gridCol w:w="1448"/>
        <w:gridCol w:w="856"/>
        <w:gridCol w:w="2771"/>
        <w:gridCol w:w="1182"/>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2B991326" w14:textId="77777777" w:rsidR="004E369D" w:rsidRDefault="004E369D" w:rsidP="00AD187B"/>
    <w:p w14:paraId="0668E35A" w14:textId="78B0A439" w:rsidR="00802647" w:rsidRPr="00AD4192" w:rsidRDefault="00225CA7" w:rsidP="00AD187B">
      <w:r w:rsidRPr="00AD4192">
        <w:t xml:space="preserve">Cette table contient toutes les informations d’authentification des utilisateurs. </w:t>
      </w:r>
      <w:r w:rsidR="001D22B1" w:rsidRPr="00AD4192">
        <w:t>La colonne </w:t>
      </w:r>
      <w:r w:rsidR="00EB5D89" w:rsidRPr="00AD4192">
        <w:rPr>
          <w:b/>
          <w:bCs/>
        </w:rPr>
        <w:t>e</w:t>
      </w:r>
      <w:r w:rsidR="001D22B1" w:rsidRPr="00AD4192">
        <w:rPr>
          <w:b/>
          <w:bCs/>
        </w:rPr>
        <w:t>mail</w:t>
      </w:r>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0D321E3D" w14:textId="77777777" w:rsidR="00C64DFF" w:rsidRDefault="00C64DFF">
      <w:pPr>
        <w:jc w:val="left"/>
        <w:rPr>
          <w:rFonts w:asciiTheme="majorHAnsi" w:hAnsiTheme="majorHAnsi" w:cs="Arial"/>
          <w:bCs/>
          <w:i/>
          <w:szCs w:val="26"/>
        </w:rPr>
      </w:pPr>
      <w:r>
        <w:br w:type="page"/>
      </w:r>
    </w:p>
    <w:p w14:paraId="469835D4" w14:textId="4801EEC7" w:rsidR="00802647" w:rsidRPr="00AD4192" w:rsidRDefault="0074258F" w:rsidP="00802647">
      <w:pPr>
        <w:pStyle w:val="Titre3"/>
      </w:pPr>
      <w:bookmarkStart w:id="42" w:name="_Toc168302560"/>
      <w:r w:rsidRPr="00AD4192">
        <w:lastRenderedPageBreak/>
        <w:t xml:space="preserve">Table </w:t>
      </w:r>
      <w:proofErr w:type="spellStart"/>
      <w:r w:rsidRPr="00AD4192">
        <w:t>t_team</w:t>
      </w:r>
      <w:proofErr w:type="spellEnd"/>
      <w:r w:rsidRPr="00AD4192">
        <w:t xml:space="preserve"> (teams)</w:t>
      </w:r>
      <w:bookmarkEnd w:id="42"/>
    </w:p>
    <w:tbl>
      <w:tblPr>
        <w:tblStyle w:val="Grilledutableau"/>
        <w:tblW w:w="0" w:type="auto"/>
        <w:tblLook w:val="04A0" w:firstRow="1" w:lastRow="0" w:firstColumn="1" w:lastColumn="0" w:noHBand="0" w:noVBand="1"/>
      </w:tblPr>
      <w:tblGrid>
        <w:gridCol w:w="1688"/>
        <w:gridCol w:w="1283"/>
        <w:gridCol w:w="1323"/>
        <w:gridCol w:w="879"/>
        <w:gridCol w:w="2937"/>
        <w:gridCol w:w="950"/>
      </w:tblGrid>
      <w:tr w:rsidR="0074258F" w:rsidRPr="00AD4192" w14:paraId="32DA986A" w14:textId="77777777" w:rsidTr="00C64DFF">
        <w:trPr>
          <w:trHeight w:val="602"/>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1F0514C5" w:rsidR="0074258F" w:rsidRPr="00AD4192" w:rsidRDefault="0074258F" w:rsidP="00850617">
            <w:pPr>
              <w:jc w:val="center"/>
              <w:rPr>
                <w:b/>
                <w:bCs/>
              </w:rPr>
            </w:pPr>
            <w:r w:rsidRPr="00AD4192">
              <w:rPr>
                <w:b/>
                <w:bCs/>
              </w:rPr>
              <w:t>Valeur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651EA1" w:rsidRDefault="00461C30" w:rsidP="00850617">
            <w:pPr>
              <w:jc w:val="left"/>
              <w:rPr>
                <w:lang w:val="en-US"/>
              </w:rPr>
            </w:pPr>
            <w:r w:rsidRPr="00651EA1">
              <w:rPr>
                <w:lang w:val="en-US"/>
              </w:rPr>
              <w:t>UNSIGNED</w:t>
            </w:r>
          </w:p>
          <w:p w14:paraId="190BD389" w14:textId="77777777" w:rsidR="00461C30" w:rsidRPr="00651EA1" w:rsidRDefault="00461C30" w:rsidP="00850617">
            <w:pPr>
              <w:jc w:val="left"/>
              <w:rPr>
                <w:lang w:val="en-US"/>
              </w:rPr>
            </w:pPr>
            <w:r w:rsidRPr="00651EA1">
              <w:rPr>
                <w:lang w:val="en-US"/>
              </w:rPr>
              <w:t>AUTO_INCREMENT</w:t>
            </w:r>
          </w:p>
          <w:p w14:paraId="0EBDFB12" w14:textId="5E2B1063" w:rsidR="00E92A4C" w:rsidRPr="00651EA1" w:rsidRDefault="00E92A4C" w:rsidP="00850617">
            <w:pPr>
              <w:jc w:val="left"/>
              <w:rPr>
                <w:lang w:val="en-US"/>
              </w:rPr>
            </w:pPr>
            <w:r w:rsidRPr="00651EA1">
              <w:rPr>
                <w:lang w:val="en-US"/>
              </w:rPr>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6118F0D8"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w:t>
      </w:r>
      <w:r w:rsidR="004E369D">
        <w:t>s</w:t>
      </w:r>
      <w:r w:rsidR="00461C30" w:rsidRPr="00AD4192">
        <w:t xml:space="preserve"> qu’il devrait y avoir dans une équipe.</w:t>
      </w:r>
      <w:r w:rsidR="00324FDA" w:rsidRPr="00AD4192">
        <w:t xml:space="preserve"> Dans la modélisation, cette colonne </w:t>
      </w:r>
      <w:r w:rsidR="004E369D">
        <w:t>était</w:t>
      </w:r>
      <w:r w:rsidR="00324FDA" w:rsidRPr="00AD4192">
        <w:t xml:space="preserve">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Cs w:val="26"/>
        </w:rPr>
      </w:pPr>
    </w:p>
    <w:p w14:paraId="4D840F53" w14:textId="7508FFFD" w:rsidR="0030295E" w:rsidRPr="00AD4192" w:rsidRDefault="0030295E" w:rsidP="0030295E">
      <w:pPr>
        <w:pStyle w:val="Titre3"/>
      </w:pPr>
      <w:bookmarkStart w:id="43" w:name="_Toc168302561"/>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3"/>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831"/>
        <w:gridCol w:w="1091"/>
        <w:gridCol w:w="1348"/>
        <w:gridCol w:w="856"/>
        <w:gridCol w:w="2937"/>
        <w:gridCol w:w="997"/>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6B5DD7" w:rsidRDefault="006C1ABD" w:rsidP="006C1ABD">
            <w:pPr>
              <w:jc w:val="left"/>
              <w:rPr>
                <w:lang w:val="en-US"/>
              </w:rPr>
            </w:pPr>
            <w:r w:rsidRPr="006B5DD7">
              <w:rPr>
                <w:lang w:val="en-US"/>
              </w:rPr>
              <w:t>UNSIGNED</w:t>
            </w:r>
          </w:p>
          <w:p w14:paraId="36FB1096" w14:textId="77777777" w:rsidR="006C1ABD" w:rsidRPr="006B5DD7" w:rsidRDefault="006C1ABD" w:rsidP="006C1ABD">
            <w:pPr>
              <w:jc w:val="left"/>
              <w:rPr>
                <w:lang w:val="en-US"/>
              </w:rPr>
            </w:pPr>
            <w:r w:rsidRPr="006B5DD7">
              <w:rPr>
                <w:lang w:val="en-US"/>
              </w:rPr>
              <w:t>AUTO_INCREMENT</w:t>
            </w:r>
          </w:p>
          <w:p w14:paraId="21A65235" w14:textId="4CE46AF5" w:rsidR="00E92A4C" w:rsidRPr="006B5DD7" w:rsidRDefault="00E92A4C" w:rsidP="006C1ABD">
            <w:pPr>
              <w:jc w:val="left"/>
              <w:rPr>
                <w:lang w:val="en-US"/>
              </w:rPr>
            </w:pPr>
            <w:r w:rsidRPr="006B5DD7">
              <w:rPr>
                <w:lang w:val="en-US"/>
              </w:rPr>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11453592" w14:textId="21DDD3F0" w:rsidR="006C1ABD" w:rsidRPr="00AD4192" w:rsidRDefault="00461C30" w:rsidP="00461C30">
      <w:r w:rsidRPr="00AD4192">
        <w:lastRenderedPageBreak/>
        <w:t>Cette table contient les données relatives aux membres d’une équipe</w:t>
      </w:r>
      <w:r w:rsidR="006C1ABD" w:rsidRPr="00AD4192">
        <w:t>. La colonne </w:t>
      </w:r>
      <w:proofErr w:type="spellStart"/>
      <w:r w:rsidR="006C1ABD" w:rsidRPr="00AD4192">
        <w:rPr>
          <w:b/>
          <w:bCs/>
        </w:rPr>
        <w:t>team_id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4" w:name="_Toc168302562"/>
      <w:r w:rsidRPr="00AD4192">
        <w:t xml:space="preserve">Table </w:t>
      </w:r>
      <w:proofErr w:type="spellStart"/>
      <w:r w:rsidRPr="00AD4192">
        <w:t>t_group</w:t>
      </w:r>
      <w:proofErr w:type="spellEnd"/>
      <w:r w:rsidRPr="00AD4192">
        <w:t xml:space="preserve"> (groups)</w:t>
      </w:r>
      <w:bookmarkEnd w:id="44"/>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522"/>
        <w:gridCol w:w="1311"/>
        <w:gridCol w:w="1377"/>
        <w:gridCol w:w="856"/>
        <w:gridCol w:w="2937"/>
        <w:gridCol w:w="1057"/>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241DD9" w:rsidRDefault="006C1ABD" w:rsidP="00850617">
            <w:pPr>
              <w:jc w:val="left"/>
              <w:rPr>
                <w:lang w:val="en-US"/>
              </w:rPr>
            </w:pPr>
            <w:r w:rsidRPr="00241DD9">
              <w:rPr>
                <w:lang w:val="en-US"/>
              </w:rPr>
              <w:t>UNSIGNED</w:t>
            </w:r>
          </w:p>
          <w:p w14:paraId="706494D4" w14:textId="77777777" w:rsidR="006C1ABD" w:rsidRPr="00241DD9" w:rsidRDefault="006C1ABD" w:rsidP="00850617">
            <w:pPr>
              <w:jc w:val="left"/>
              <w:rPr>
                <w:lang w:val="en-US"/>
              </w:rPr>
            </w:pPr>
            <w:r w:rsidRPr="00241DD9">
              <w:rPr>
                <w:lang w:val="en-US"/>
              </w:rPr>
              <w:t>AUTO_INCREMENT</w:t>
            </w:r>
          </w:p>
          <w:p w14:paraId="4F56D7BC" w14:textId="5DAE7B48" w:rsidR="00C32D21" w:rsidRPr="00241DD9" w:rsidRDefault="00C32D21" w:rsidP="00850617">
            <w:pPr>
              <w:jc w:val="left"/>
              <w:rPr>
                <w:lang w:val="en-US"/>
              </w:rPr>
            </w:pPr>
            <w:r w:rsidRPr="00241DD9">
              <w:rPr>
                <w:lang w:val="en-US"/>
              </w:rPr>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21B67E6E"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w:t>
      </w:r>
      <w:r w:rsidR="004E369D">
        <w:t>/activité à laquelle appartient le</w:t>
      </w:r>
      <w:r w:rsidR="00D4292F" w:rsidRPr="00AD4192">
        <w:t xml:space="preserve">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5" w:name="_Toc168302563"/>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5"/>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552"/>
        <w:gridCol w:w="1236"/>
        <w:gridCol w:w="1392"/>
        <w:gridCol w:w="856"/>
        <w:gridCol w:w="2937"/>
        <w:gridCol w:w="1087"/>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77911CD6" w:rsidR="00C32D21" w:rsidRPr="009A220E" w:rsidRDefault="00C32D21" w:rsidP="00850617">
            <w:pPr>
              <w:jc w:val="left"/>
              <w:rPr>
                <w:lang w:val="en-US"/>
              </w:rPr>
            </w:pPr>
            <w:r w:rsidRPr="009A220E">
              <w:rPr>
                <w:lang w:val="en-US"/>
              </w:rPr>
              <w:t>CASCADE</w:t>
            </w:r>
            <w:r w:rsidR="005C6452">
              <w:rPr>
                <w:lang w:val="en-US"/>
              </w:rPr>
              <w:t>_</w:t>
            </w:r>
            <w:r w:rsidRPr="009A220E">
              <w:rPr>
                <w:lang w:val="en-US"/>
              </w:rPr>
              <w:t>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pivot:Table dans une base de données dont l'identifiant est la concaténation de deux clés étrangères. Ce genre de tables permet la mise en pratique d'une relation n-n (many-to-many)."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10D108C0" w14:textId="77777777" w:rsidR="005C6452" w:rsidRDefault="005C6452">
      <w:pPr>
        <w:jc w:val="left"/>
        <w:rPr>
          <w:rFonts w:asciiTheme="majorHAnsi" w:hAnsiTheme="majorHAnsi" w:cs="Arial"/>
          <w:b/>
          <w:bCs/>
          <w:iCs/>
          <w:sz w:val="28"/>
          <w:szCs w:val="28"/>
        </w:rPr>
      </w:pPr>
      <w:r>
        <w:br w:type="page"/>
      </w:r>
    </w:p>
    <w:p w14:paraId="6DD20C69" w14:textId="150C381A" w:rsidR="00752971" w:rsidRPr="00AD4192" w:rsidRDefault="00752971" w:rsidP="00752971">
      <w:pPr>
        <w:pStyle w:val="Titre2"/>
      </w:pPr>
      <w:bookmarkStart w:id="46" w:name="_Toc168302564"/>
      <w:r w:rsidRPr="00AD4192">
        <w:lastRenderedPageBreak/>
        <w:t>Mise en place des contrôleurs</w:t>
      </w:r>
      <w:bookmarkEnd w:id="46"/>
    </w:p>
    <w:p w14:paraId="2E33065E" w14:textId="77777777" w:rsidR="00752971" w:rsidRPr="00AD4192" w:rsidRDefault="00752971" w:rsidP="00752971"/>
    <w:p w14:paraId="7687FF1D" w14:textId="3BC12A6F" w:rsidR="00752971" w:rsidRDefault="004E369D" w:rsidP="00752971">
      <w:r>
        <w:t>Les contrôleurs responsables de la gestion des membres et des équipes sont des contrôleurs de ressources. Une ressource est un modèle sur lequel on peut notamment effectuer les opérations CRUD.</w:t>
      </w:r>
    </w:p>
    <w:p w14:paraId="33B48DB9" w14:textId="77777777" w:rsidR="004E369D" w:rsidRDefault="004E369D" w:rsidP="00752971"/>
    <w:p w14:paraId="12E1E36B" w14:textId="50D6F4AF" w:rsidR="004E369D" w:rsidRPr="00AD4192" w:rsidRDefault="004E369D" w:rsidP="00752971">
      <w:r>
        <w:t>Afin de respecter les contraintes d’appartenance (par exemple un ensemble de membre appartient à une équipe), les ensembles des ressources liées à un modèle « parent » seront gérés dans ce dernier. Par exemple, la création des groupes est gérée depuis le contrôleur des équipes.</w:t>
      </w:r>
    </w:p>
    <w:p w14:paraId="5A52F9DD" w14:textId="77777777" w:rsidR="00752971" w:rsidRPr="00AD4192" w:rsidRDefault="00752971" w:rsidP="00752971"/>
    <w:p w14:paraId="3C4876B7" w14:textId="77777777" w:rsidR="00752971" w:rsidRPr="00AD4192" w:rsidRDefault="00752971" w:rsidP="00752971">
      <w:pPr>
        <w:pStyle w:val="Titre3"/>
      </w:pPr>
      <w:bookmarkStart w:id="47" w:name="_Toc168302565"/>
      <w:r w:rsidRPr="00AD4192">
        <w:t>Contrôleurs de ressources</w:t>
      </w:r>
      <w:bookmarkEnd w:id="47"/>
    </w:p>
    <w:p w14:paraId="42FF25BE" w14:textId="77777777" w:rsidR="00752971" w:rsidRPr="00AD4192" w:rsidRDefault="00752971" w:rsidP="00752971"/>
    <w:p w14:paraId="5157CD01" w14:textId="77777777" w:rsidR="00752971" w:rsidRDefault="00752971" w:rsidP="00752971">
      <w:r w:rsidRPr="00AD4192">
        <w:t>Les contrôleurs de ressources offrent une structure de code prédéfinie une fois créés. La création d’un contrôleur de ressource se fait avec la commande suivante :</w:t>
      </w:r>
    </w:p>
    <w:p w14:paraId="7C915490" w14:textId="77777777" w:rsidR="004E369D" w:rsidRPr="00AD4192" w:rsidRDefault="004E369D" w:rsidP="00752971"/>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masse:Fait de modifier plusieurs attributs d'un modèle au lieu d'opérer sur chaque attribut." </w:instrText>
      </w:r>
      <w:r w:rsidR="00324FDA" w:rsidRPr="00AD4192">
        <w:fldChar w:fldCharType="end"/>
      </w:r>
      <w:r w:rsidR="005D7DA3" w:rsidRPr="00AD4192">
        <w:t xml:space="preserve"> qui permet de créer ou modifier plusieurs attributs d’un modèle avec une seul ligne de code. </w:t>
      </w:r>
    </w:p>
    <w:p w14:paraId="04B8632E" w14:textId="7E104AEC" w:rsidR="000C5EEE" w:rsidRPr="00AD4192" w:rsidRDefault="005D7DA3" w:rsidP="000C5EEE">
      <w:r w:rsidRPr="00AD4192">
        <w:t xml:space="preserve">Cette méthode présente un risque de sécurité car il est possible, </w:t>
      </w:r>
      <w:proofErr w:type="gramStart"/>
      <w:r w:rsidR="00BB1669">
        <w:t>si il</w:t>
      </w:r>
      <w:proofErr w:type="gramEnd"/>
      <w:r w:rsidR="00BB1669">
        <w:t xml:space="preserve"> n’y avait pas de</w:t>
      </w:r>
      <w:r w:rsidRPr="00AD4192">
        <w:t xml:space="preserve">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6A7FE37E" w14:textId="77777777" w:rsidR="004E369D" w:rsidRDefault="004E369D">
      <w:pPr>
        <w:jc w:val="left"/>
      </w:pPr>
      <w:r>
        <w:br w:type="page"/>
      </w:r>
    </w:p>
    <w:p w14:paraId="515DA7B0" w14:textId="14DC8250" w:rsidR="00752971" w:rsidRPr="00AD4192" w:rsidRDefault="00E4388F" w:rsidP="00405EAA">
      <w:r w:rsidRPr="00AD4192">
        <w:lastRenderedPageBreak/>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875046" w:rsidRDefault="00E4388F" w:rsidP="00E4388F">
      <w:pPr>
        <w:pStyle w:val="Code"/>
      </w:pPr>
      <w:r w:rsidRPr="00875046">
        <w:t xml:space="preserve">public function </w:t>
      </w:r>
      <w:proofErr w:type="gramStart"/>
      <w:r w:rsidRPr="00875046">
        <w:t>store(</w:t>
      </w:r>
      <w:proofErr w:type="spellStart"/>
      <w:proofErr w:type="gramEnd"/>
      <w:r w:rsidRPr="00875046">
        <w:rPr>
          <w:i/>
          <w:iCs/>
        </w:rPr>
        <w:t>TeamRequest</w:t>
      </w:r>
      <w:proofErr w:type="spellEnd"/>
      <w:r w:rsidRPr="00875046">
        <w:t xml:space="preserve"> $request)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8" w:name="_Toc168302566"/>
      <w:r w:rsidRPr="00AD4192">
        <w:t>Mise en place des r</w:t>
      </w:r>
      <w:r w:rsidR="006F2AE6" w:rsidRPr="00AD4192">
        <w:t>outes</w:t>
      </w:r>
      <w:bookmarkEnd w:id="48"/>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5E401E9" w:rsidR="00E31822" w:rsidRDefault="00E31822">
      <w:pPr>
        <w:jc w:val="left"/>
      </w:pPr>
      <w:r>
        <w:br w:type="page"/>
      </w:r>
    </w:p>
    <w:p w14:paraId="472A4B38" w14:textId="77777777" w:rsidR="008633EA" w:rsidRPr="00AD4192" w:rsidRDefault="008633EA">
      <w:pPr>
        <w:jc w:val="left"/>
      </w:pPr>
    </w:p>
    <w:p w14:paraId="670522C1" w14:textId="5CAC45FD" w:rsidR="00F53E52" w:rsidRPr="00AD4192" w:rsidRDefault="00F53E52" w:rsidP="00F53E52">
      <w:r w:rsidRPr="00AD4192">
        <w:t xml:space="preserve">Voici </w:t>
      </w:r>
      <w:r w:rsidR="00BB1669">
        <w:t>la version finale des routes qui ont été mises en place pour le fonctionnement de l’application</w:t>
      </w:r>
      <w:r w:rsidRPr="00AD4192">
        <w:t> :</w:t>
      </w:r>
    </w:p>
    <w:p w14:paraId="11527B41" w14:textId="366FB0F2" w:rsidR="00C854D2" w:rsidRPr="00AD4192" w:rsidRDefault="00C854D2" w:rsidP="00E31822">
      <w:pPr>
        <w:jc w:val="left"/>
      </w:pPr>
    </w:p>
    <w:p w14:paraId="4C2923AC" w14:textId="77777777" w:rsidR="00E31822" w:rsidRPr="00E31822" w:rsidRDefault="00E31822" w:rsidP="00E31822">
      <w:pPr>
        <w:pStyle w:val="Comment"/>
      </w:pPr>
      <w:r w:rsidRPr="00E31822">
        <w:t>// root</w:t>
      </w:r>
    </w:p>
    <w:p w14:paraId="614A5B38" w14:textId="77777777" w:rsidR="00E31822" w:rsidRPr="00E31822" w:rsidRDefault="00E31822" w:rsidP="00E31822">
      <w:pPr>
        <w:pStyle w:val="Code"/>
      </w:pPr>
      <w:proofErr w:type="gramStart"/>
      <w:r w:rsidRPr="00E31822">
        <w:t>Route::</w:t>
      </w:r>
      <w:proofErr w:type="gramEnd"/>
      <w:r w:rsidRPr="00E31822">
        <w:t>get('/', function () {</w:t>
      </w:r>
    </w:p>
    <w:p w14:paraId="7C9A5619" w14:textId="77777777" w:rsidR="00E31822" w:rsidRPr="00E31822" w:rsidRDefault="00E31822" w:rsidP="00E31822">
      <w:pPr>
        <w:pStyle w:val="Code"/>
      </w:pPr>
      <w:r w:rsidRPr="00E31822">
        <w:t>    return redirect()-&gt;route('</w:t>
      </w:r>
      <w:proofErr w:type="spellStart"/>
      <w:proofErr w:type="gramStart"/>
      <w:r w:rsidRPr="00E31822">
        <w:t>team.index</w:t>
      </w:r>
      <w:proofErr w:type="spellEnd"/>
      <w:proofErr w:type="gramEnd"/>
      <w:r w:rsidRPr="00E31822">
        <w:t>');</w:t>
      </w:r>
    </w:p>
    <w:p w14:paraId="47E5E65B" w14:textId="77777777" w:rsidR="00E31822" w:rsidRPr="00E31822" w:rsidRDefault="00E31822" w:rsidP="00E31822">
      <w:pPr>
        <w:pStyle w:val="Code"/>
      </w:pPr>
      <w:r w:rsidRPr="00E31822">
        <w:t>});</w:t>
      </w:r>
    </w:p>
    <w:p w14:paraId="59C312D7" w14:textId="77777777" w:rsidR="00E31822" w:rsidRPr="00E31822" w:rsidRDefault="00E31822" w:rsidP="00E31822">
      <w:pPr>
        <w:pStyle w:val="Code"/>
      </w:pPr>
    </w:p>
    <w:p w14:paraId="2BB69D85" w14:textId="77777777" w:rsidR="00E31822" w:rsidRPr="00E31822" w:rsidRDefault="00E31822" w:rsidP="00E31822">
      <w:pPr>
        <w:pStyle w:val="Comment"/>
      </w:pPr>
      <w:r w:rsidRPr="00E31822">
        <w:t>// Team algorithm (Additional routes to a resource controller must be defined before calling the resource route)</w:t>
      </w:r>
    </w:p>
    <w:p w14:paraId="17C5C1DF" w14:textId="77777777" w:rsidR="00E31822" w:rsidRPr="00E31822" w:rsidRDefault="00E31822" w:rsidP="00E31822">
      <w:pPr>
        <w:pStyle w:val="Code"/>
      </w:pPr>
    </w:p>
    <w:p w14:paraId="18AB5797" w14:textId="77777777" w:rsidR="00E31822" w:rsidRPr="00E31822" w:rsidRDefault="00E31822" w:rsidP="00E31822">
      <w:pPr>
        <w:pStyle w:val="Comment"/>
      </w:pPr>
      <w:r w:rsidRPr="00E31822">
        <w:t>// CSV import</w:t>
      </w:r>
    </w:p>
    <w:p w14:paraId="004BEB97" w14:textId="77777777" w:rsidR="00E31822" w:rsidRPr="00E31822" w:rsidRDefault="00E31822" w:rsidP="00E31822">
      <w:pPr>
        <w:pStyle w:val="Code"/>
      </w:pPr>
      <w:proofErr w:type="gramStart"/>
      <w:r w:rsidRPr="00E31822">
        <w:t>Route::</w:t>
      </w:r>
      <w:proofErr w:type="gramEnd"/>
      <w:r w:rsidRPr="00E31822">
        <w:t>post('import-csv/{team}', [</w:t>
      </w:r>
      <w:proofErr w:type="spellStart"/>
      <w:r w:rsidRPr="00E31822">
        <w:t>TeamController</w:t>
      </w:r>
      <w:proofErr w:type="spellEnd"/>
      <w:r w:rsidRPr="00E31822">
        <w:t>::class, '</w:t>
      </w:r>
      <w:proofErr w:type="spellStart"/>
      <w:r w:rsidRPr="00E31822">
        <w:t>importCSV</w:t>
      </w:r>
      <w:proofErr w:type="spellEnd"/>
      <w:r w:rsidRPr="00E31822">
        <w:t>'])</w:t>
      </w:r>
    </w:p>
    <w:p w14:paraId="7B99A804" w14:textId="77777777" w:rsidR="00E31822" w:rsidRPr="00E31822" w:rsidRDefault="00E31822" w:rsidP="00E31822">
      <w:pPr>
        <w:pStyle w:val="Code"/>
      </w:pPr>
      <w:r w:rsidRPr="00E31822">
        <w:t>    -&gt;name('</w:t>
      </w:r>
      <w:proofErr w:type="spellStart"/>
      <w:proofErr w:type="gramStart"/>
      <w:r w:rsidRPr="00E31822">
        <w:t>team.importCSV</w:t>
      </w:r>
      <w:proofErr w:type="spellEnd"/>
      <w:proofErr w:type="gramEnd"/>
      <w:r w:rsidRPr="00E31822">
        <w:t>');</w:t>
      </w:r>
    </w:p>
    <w:p w14:paraId="50CF8914" w14:textId="77777777" w:rsidR="00E31822" w:rsidRPr="00E31822" w:rsidRDefault="00E31822" w:rsidP="00E31822">
      <w:pPr>
        <w:pStyle w:val="Code"/>
      </w:pPr>
    </w:p>
    <w:p w14:paraId="44CAB495" w14:textId="77777777" w:rsidR="00E31822" w:rsidRPr="00E31822" w:rsidRDefault="00E31822" w:rsidP="00E31822">
      <w:pPr>
        <w:pStyle w:val="Comment"/>
      </w:pPr>
      <w:r w:rsidRPr="00E31822">
        <w:t>// Create groups</w:t>
      </w:r>
    </w:p>
    <w:p w14:paraId="2F7E9CAF" w14:textId="77777777" w:rsidR="00E31822" w:rsidRPr="00E31822" w:rsidRDefault="00E31822" w:rsidP="00E31822">
      <w:pPr>
        <w:pStyle w:val="Code"/>
      </w:pPr>
      <w:proofErr w:type="gramStart"/>
      <w:r w:rsidRPr="00E31822">
        <w:t>Route::</w:t>
      </w:r>
      <w:proofErr w:type="gramEnd"/>
      <w:r w:rsidRPr="00E31822">
        <w:t>get('</w:t>
      </w:r>
      <w:proofErr w:type="spellStart"/>
      <w:r w:rsidRPr="00E31822">
        <w:t>groupForm</w:t>
      </w:r>
      <w:proofErr w:type="spellEnd"/>
      <w:r w:rsidRPr="00E31822">
        <w:t>/{team}', [</w:t>
      </w:r>
      <w:proofErr w:type="spellStart"/>
      <w:r w:rsidRPr="00E31822">
        <w:t>TeamController</w:t>
      </w:r>
      <w:proofErr w:type="spellEnd"/>
      <w:r w:rsidRPr="00E31822">
        <w:t>::class, '</w:t>
      </w:r>
      <w:proofErr w:type="spellStart"/>
      <w:r w:rsidRPr="00E31822">
        <w:t>groupForm</w:t>
      </w:r>
      <w:proofErr w:type="spellEnd"/>
      <w:r w:rsidRPr="00E31822">
        <w:t>'])</w:t>
      </w:r>
    </w:p>
    <w:p w14:paraId="274DB646" w14:textId="77777777" w:rsidR="00E31822" w:rsidRPr="00E31822" w:rsidRDefault="00E31822" w:rsidP="00E31822">
      <w:pPr>
        <w:pStyle w:val="Code"/>
      </w:pPr>
      <w:r w:rsidRPr="00E31822">
        <w:t>    -&gt;name('</w:t>
      </w:r>
      <w:proofErr w:type="spellStart"/>
      <w:proofErr w:type="gramStart"/>
      <w:r w:rsidRPr="00E31822">
        <w:t>team.groupForm</w:t>
      </w:r>
      <w:proofErr w:type="spellEnd"/>
      <w:proofErr w:type="gramEnd"/>
      <w:r w:rsidRPr="00E31822">
        <w:t>');</w:t>
      </w:r>
    </w:p>
    <w:p w14:paraId="6B5666F5" w14:textId="77777777" w:rsidR="00E31822" w:rsidRPr="00E31822" w:rsidRDefault="00E31822" w:rsidP="00E31822">
      <w:pPr>
        <w:pStyle w:val="Code"/>
      </w:pPr>
    </w:p>
    <w:p w14:paraId="6CB8A270" w14:textId="77777777" w:rsidR="00E31822" w:rsidRPr="00E31822" w:rsidRDefault="00E31822" w:rsidP="00E31822">
      <w:pPr>
        <w:pStyle w:val="Code"/>
      </w:pPr>
      <w:proofErr w:type="gramStart"/>
      <w:r w:rsidRPr="00E31822">
        <w:t>Route::</w:t>
      </w:r>
      <w:proofErr w:type="gramEnd"/>
      <w:r w:rsidRPr="00E31822">
        <w:t>post('</w:t>
      </w:r>
      <w:proofErr w:type="spellStart"/>
      <w:r w:rsidRPr="00E31822">
        <w:t>createGroups</w:t>
      </w:r>
      <w:proofErr w:type="spellEnd"/>
      <w:r w:rsidRPr="00E31822">
        <w:t>/{team}', [</w:t>
      </w:r>
      <w:proofErr w:type="spellStart"/>
      <w:r w:rsidRPr="00E31822">
        <w:t>TeamController</w:t>
      </w:r>
      <w:proofErr w:type="spellEnd"/>
      <w:r w:rsidRPr="00E31822">
        <w:t>::class, '</w:t>
      </w:r>
      <w:proofErr w:type="spellStart"/>
      <w:r w:rsidRPr="00E31822">
        <w:t>generateGroups</w:t>
      </w:r>
      <w:proofErr w:type="spellEnd"/>
      <w:r w:rsidRPr="00E31822">
        <w:t>'])</w:t>
      </w:r>
    </w:p>
    <w:p w14:paraId="023C9003" w14:textId="77777777" w:rsidR="00E31822" w:rsidRPr="00E31822" w:rsidRDefault="00E31822" w:rsidP="00E31822">
      <w:pPr>
        <w:pStyle w:val="Code"/>
      </w:pPr>
      <w:r w:rsidRPr="00E31822">
        <w:t>    -&gt;name('</w:t>
      </w:r>
      <w:proofErr w:type="spellStart"/>
      <w:proofErr w:type="gramStart"/>
      <w:r w:rsidRPr="00E31822">
        <w:t>team.createGroups</w:t>
      </w:r>
      <w:proofErr w:type="spellEnd"/>
      <w:proofErr w:type="gramEnd"/>
      <w:r w:rsidRPr="00E31822">
        <w:t>');</w:t>
      </w:r>
    </w:p>
    <w:p w14:paraId="686D772A" w14:textId="77777777" w:rsidR="00E31822" w:rsidRPr="00E31822" w:rsidRDefault="00E31822" w:rsidP="00E31822">
      <w:pPr>
        <w:pStyle w:val="Code"/>
      </w:pPr>
    </w:p>
    <w:p w14:paraId="4A816951" w14:textId="77777777" w:rsidR="00E31822" w:rsidRPr="00E31822" w:rsidRDefault="00E31822" w:rsidP="00E31822">
      <w:pPr>
        <w:pStyle w:val="Comment"/>
      </w:pPr>
      <w:r w:rsidRPr="00E31822">
        <w:t>// Show a specific activity</w:t>
      </w:r>
    </w:p>
    <w:p w14:paraId="61B217D9" w14:textId="77777777" w:rsidR="00E31822" w:rsidRPr="00E31822" w:rsidRDefault="00E31822" w:rsidP="00E31822">
      <w:pPr>
        <w:pStyle w:val="Code"/>
      </w:pPr>
      <w:proofErr w:type="gramStart"/>
      <w:r w:rsidRPr="00E31822">
        <w:t>Route::</w:t>
      </w:r>
      <w:proofErr w:type="gramEnd"/>
      <w:r w:rsidRPr="00E31822">
        <w:t>get('</w:t>
      </w:r>
      <w:proofErr w:type="spellStart"/>
      <w:r w:rsidRPr="00E31822">
        <w:t>showActivity</w:t>
      </w:r>
      <w:proofErr w:type="spellEnd"/>
      <w:r w:rsidRPr="00E31822">
        <w:t>/{team}/{generation}', [</w:t>
      </w:r>
      <w:proofErr w:type="spellStart"/>
      <w:r w:rsidRPr="00E31822">
        <w:t>TeamController</w:t>
      </w:r>
      <w:proofErr w:type="spellEnd"/>
      <w:r w:rsidRPr="00E31822">
        <w:t>::class, '</w:t>
      </w:r>
      <w:proofErr w:type="spellStart"/>
      <w:r w:rsidRPr="00E31822">
        <w:t>showActivity</w:t>
      </w:r>
      <w:proofErr w:type="spellEnd"/>
      <w:r w:rsidRPr="00E31822">
        <w:t>'])</w:t>
      </w:r>
    </w:p>
    <w:p w14:paraId="0849CE5B" w14:textId="77777777" w:rsidR="00E31822" w:rsidRPr="00E31822" w:rsidRDefault="00E31822" w:rsidP="00E31822">
      <w:pPr>
        <w:pStyle w:val="Code"/>
      </w:pPr>
      <w:r w:rsidRPr="00E31822">
        <w:t>    -&gt;name('</w:t>
      </w:r>
      <w:proofErr w:type="spellStart"/>
      <w:proofErr w:type="gramStart"/>
      <w:r w:rsidRPr="00E31822">
        <w:t>team.showActivity</w:t>
      </w:r>
      <w:proofErr w:type="spellEnd"/>
      <w:proofErr w:type="gramEnd"/>
      <w:r w:rsidRPr="00E31822">
        <w:t>');</w:t>
      </w:r>
    </w:p>
    <w:p w14:paraId="127E2977" w14:textId="77777777" w:rsidR="00E31822" w:rsidRPr="00E31822" w:rsidRDefault="00E31822" w:rsidP="00E31822">
      <w:pPr>
        <w:pStyle w:val="Code"/>
      </w:pPr>
    </w:p>
    <w:p w14:paraId="0D097ABF" w14:textId="77777777" w:rsidR="00E31822" w:rsidRPr="00E31822" w:rsidRDefault="00E31822" w:rsidP="00E31822">
      <w:pPr>
        <w:pStyle w:val="Comment"/>
      </w:pPr>
      <w:r w:rsidRPr="00E31822">
        <w:t>// Download CSV example</w:t>
      </w:r>
    </w:p>
    <w:p w14:paraId="3FB6B3EC" w14:textId="77777777" w:rsidR="00E31822" w:rsidRPr="00E31822" w:rsidRDefault="00E31822" w:rsidP="00E31822">
      <w:pPr>
        <w:pStyle w:val="Code"/>
      </w:pPr>
      <w:proofErr w:type="gramStart"/>
      <w:r w:rsidRPr="00E31822">
        <w:t>Route::</w:t>
      </w:r>
      <w:proofErr w:type="gramEnd"/>
      <w:r w:rsidRPr="00E31822">
        <w:t>get('csv-example',[</w:t>
      </w:r>
      <w:proofErr w:type="spellStart"/>
      <w:r w:rsidRPr="00E31822">
        <w:t>TeamController</w:t>
      </w:r>
      <w:proofErr w:type="spellEnd"/>
      <w:r w:rsidRPr="00E31822">
        <w:t>::class, '</w:t>
      </w:r>
      <w:proofErr w:type="spellStart"/>
      <w:r w:rsidRPr="00E31822">
        <w:t>csvDownload</w:t>
      </w:r>
      <w:proofErr w:type="spellEnd"/>
      <w:r w:rsidRPr="00E31822">
        <w:t>'])</w:t>
      </w:r>
    </w:p>
    <w:p w14:paraId="5F2149F6" w14:textId="77777777" w:rsidR="00E31822" w:rsidRPr="00E31822" w:rsidRDefault="00E31822" w:rsidP="00E31822">
      <w:pPr>
        <w:pStyle w:val="Code"/>
      </w:pPr>
      <w:r w:rsidRPr="00E31822">
        <w:t>    -&gt;name('</w:t>
      </w:r>
      <w:proofErr w:type="spellStart"/>
      <w:proofErr w:type="gramStart"/>
      <w:r w:rsidRPr="00E31822">
        <w:t>team.csvDownload</w:t>
      </w:r>
      <w:proofErr w:type="spellEnd"/>
      <w:proofErr w:type="gramEnd"/>
      <w:r w:rsidRPr="00E31822">
        <w:t>');</w:t>
      </w:r>
    </w:p>
    <w:p w14:paraId="1B1F4B6B" w14:textId="77777777" w:rsidR="00E31822" w:rsidRPr="00E31822" w:rsidRDefault="00E31822" w:rsidP="00E31822">
      <w:pPr>
        <w:pStyle w:val="Code"/>
      </w:pPr>
    </w:p>
    <w:p w14:paraId="1A9D14AD" w14:textId="77777777" w:rsidR="00E31822" w:rsidRPr="00E31822" w:rsidRDefault="00E31822" w:rsidP="00E31822">
      <w:pPr>
        <w:pStyle w:val="Comment"/>
      </w:pPr>
      <w:r w:rsidRPr="00E31822">
        <w:t xml:space="preserve">// Delete a </w:t>
      </w:r>
      <w:proofErr w:type="spellStart"/>
      <w:r w:rsidRPr="00E31822">
        <w:t>pecific</w:t>
      </w:r>
      <w:proofErr w:type="spellEnd"/>
      <w:r w:rsidRPr="00E31822">
        <w:t xml:space="preserve"> group</w:t>
      </w:r>
    </w:p>
    <w:p w14:paraId="172EEB4B" w14:textId="77777777" w:rsidR="00E31822" w:rsidRPr="00E31822" w:rsidRDefault="00E31822" w:rsidP="00E31822">
      <w:pPr>
        <w:pStyle w:val="Code"/>
      </w:pPr>
      <w:proofErr w:type="gramStart"/>
      <w:r w:rsidRPr="00E31822">
        <w:t>Route::</w:t>
      </w:r>
      <w:proofErr w:type="gramEnd"/>
      <w:r w:rsidRPr="00E31822">
        <w:t>delete('group/destroy/{group}',[</w:t>
      </w:r>
      <w:proofErr w:type="spellStart"/>
      <w:r w:rsidRPr="00E31822">
        <w:t>GroupController</w:t>
      </w:r>
      <w:proofErr w:type="spellEnd"/>
      <w:r w:rsidRPr="00E31822">
        <w:t>::class, '</w:t>
      </w:r>
      <w:proofErr w:type="spellStart"/>
      <w:r w:rsidRPr="00E31822">
        <w:t>deleteGroup</w:t>
      </w:r>
      <w:proofErr w:type="spellEnd"/>
      <w:r w:rsidRPr="00E31822">
        <w:t>'])</w:t>
      </w:r>
    </w:p>
    <w:p w14:paraId="30B890E0" w14:textId="5BB72363" w:rsidR="00E31822" w:rsidRPr="00E31822" w:rsidRDefault="00E31822" w:rsidP="00E31822">
      <w:pPr>
        <w:pStyle w:val="Code"/>
      </w:pPr>
      <w:r w:rsidRPr="00E31822">
        <w:t>    -&gt;name('</w:t>
      </w:r>
      <w:proofErr w:type="spellStart"/>
      <w:proofErr w:type="gramStart"/>
      <w:r w:rsidRPr="00E31822">
        <w:t>group.destroy</w:t>
      </w:r>
      <w:proofErr w:type="spellEnd"/>
      <w:proofErr w:type="gramEnd"/>
      <w:r w:rsidRPr="00E31822">
        <w:t>');</w:t>
      </w:r>
    </w:p>
    <w:p w14:paraId="339AAC3B" w14:textId="77777777" w:rsidR="00E31822" w:rsidRPr="00E31822" w:rsidRDefault="00E31822" w:rsidP="00E31822">
      <w:pPr>
        <w:pStyle w:val="Code"/>
      </w:pPr>
    </w:p>
    <w:p w14:paraId="4FCE1884" w14:textId="77777777" w:rsidR="00E31822" w:rsidRPr="00E31822" w:rsidRDefault="00E31822" w:rsidP="00E31822">
      <w:pPr>
        <w:pStyle w:val="Comment"/>
      </w:pPr>
      <w:r w:rsidRPr="00E31822">
        <w:t>// resources</w:t>
      </w:r>
    </w:p>
    <w:p w14:paraId="308F6BED" w14:textId="77777777" w:rsidR="00E31822" w:rsidRPr="00E31822" w:rsidRDefault="00E31822" w:rsidP="00E31822">
      <w:pPr>
        <w:pStyle w:val="Code"/>
      </w:pPr>
      <w:proofErr w:type="gramStart"/>
      <w:r w:rsidRPr="00E31822">
        <w:t>Route::</w:t>
      </w:r>
      <w:proofErr w:type="gramEnd"/>
      <w:r w:rsidRPr="00E31822">
        <w:t xml:space="preserve">resource('team', </w:t>
      </w:r>
      <w:proofErr w:type="spellStart"/>
      <w:r w:rsidRPr="00E31822">
        <w:t>TeamController</w:t>
      </w:r>
      <w:proofErr w:type="spellEnd"/>
      <w:r w:rsidRPr="00E31822">
        <w:t>::class);</w:t>
      </w:r>
    </w:p>
    <w:p w14:paraId="092C3320" w14:textId="77777777" w:rsidR="00E31822" w:rsidRPr="00E31822" w:rsidRDefault="00E31822" w:rsidP="00E31822">
      <w:pPr>
        <w:pStyle w:val="Code"/>
      </w:pPr>
      <w:proofErr w:type="gramStart"/>
      <w:r w:rsidRPr="00E31822">
        <w:t>Route::</w:t>
      </w:r>
      <w:proofErr w:type="gramEnd"/>
      <w:r w:rsidRPr="00E31822">
        <w:t>resource('</w:t>
      </w:r>
      <w:proofErr w:type="spellStart"/>
      <w:r w:rsidRPr="00E31822">
        <w:t>team.members</w:t>
      </w:r>
      <w:proofErr w:type="spellEnd"/>
      <w:r w:rsidRPr="00E31822">
        <w:t xml:space="preserve">', </w:t>
      </w:r>
      <w:proofErr w:type="spellStart"/>
      <w:r w:rsidRPr="00E31822">
        <w:t>MemberController</w:t>
      </w:r>
      <w:proofErr w:type="spellEnd"/>
      <w:r w:rsidRPr="00E31822">
        <w:t>::class);</w:t>
      </w:r>
    </w:p>
    <w:p w14:paraId="7FB205CC" w14:textId="77777777" w:rsidR="00E31822" w:rsidRPr="00E31822" w:rsidRDefault="00E31822" w:rsidP="00E31822">
      <w:pPr>
        <w:pStyle w:val="Code"/>
      </w:pPr>
    </w:p>
    <w:p w14:paraId="6B9565A2" w14:textId="77777777" w:rsidR="00E31822" w:rsidRPr="00E31822" w:rsidRDefault="00E31822" w:rsidP="00E31822">
      <w:pPr>
        <w:pStyle w:val="Comment"/>
      </w:pPr>
      <w:r w:rsidRPr="00E31822">
        <w:t>// Authentication</w:t>
      </w:r>
    </w:p>
    <w:p w14:paraId="5D68E1E0" w14:textId="77777777" w:rsidR="00E31822" w:rsidRPr="00E31822" w:rsidRDefault="00E31822" w:rsidP="00E31822">
      <w:pPr>
        <w:pStyle w:val="Code"/>
      </w:pPr>
      <w:proofErr w:type="gramStart"/>
      <w:r w:rsidRPr="00E31822">
        <w:t>Route::</w:t>
      </w:r>
      <w:proofErr w:type="gramEnd"/>
      <w:r w:rsidRPr="00E31822">
        <w:t>get('login', [</w:t>
      </w:r>
      <w:proofErr w:type="spellStart"/>
      <w:r w:rsidRPr="00E31822">
        <w:t>AuthController</w:t>
      </w:r>
      <w:proofErr w:type="spellEnd"/>
      <w:r w:rsidRPr="00E31822">
        <w:t>::class, 'login'])</w:t>
      </w:r>
    </w:p>
    <w:p w14:paraId="036C161B" w14:textId="3C947BAF" w:rsidR="00E31822" w:rsidRDefault="00E31822" w:rsidP="00E31822">
      <w:pPr>
        <w:pStyle w:val="Code"/>
      </w:pPr>
      <w:r w:rsidRPr="00E31822">
        <w:t>    -&gt;name('</w:t>
      </w:r>
      <w:proofErr w:type="spellStart"/>
      <w:r w:rsidRPr="00E31822">
        <w:t>auth.login</w:t>
      </w:r>
      <w:proofErr w:type="spellEnd"/>
      <w:r w:rsidRPr="00E31822">
        <w:t>'</w:t>
      </w:r>
      <w:proofErr w:type="gramStart"/>
      <w:r w:rsidRPr="00E31822">
        <w:t>);</w:t>
      </w:r>
      <w:proofErr w:type="gramEnd"/>
    </w:p>
    <w:p w14:paraId="660C308A" w14:textId="77777777" w:rsidR="00E31822" w:rsidRPr="00E31822" w:rsidRDefault="00E31822" w:rsidP="00E31822">
      <w:pPr>
        <w:pStyle w:val="Code"/>
      </w:pPr>
    </w:p>
    <w:p w14:paraId="6498B1BE" w14:textId="77777777" w:rsidR="00E31822" w:rsidRPr="00E31822" w:rsidRDefault="00E31822" w:rsidP="00E31822">
      <w:pPr>
        <w:pStyle w:val="Code"/>
      </w:pPr>
      <w:proofErr w:type="gramStart"/>
      <w:r w:rsidRPr="00E31822">
        <w:t>Route::</w:t>
      </w:r>
      <w:proofErr w:type="gramEnd"/>
      <w:r w:rsidRPr="00E31822">
        <w:t>post('login', [</w:t>
      </w:r>
      <w:proofErr w:type="spellStart"/>
      <w:r w:rsidRPr="00E31822">
        <w:t>AuthController</w:t>
      </w:r>
      <w:proofErr w:type="spellEnd"/>
      <w:r w:rsidRPr="00E31822">
        <w:t>::class, '</w:t>
      </w:r>
      <w:proofErr w:type="spellStart"/>
      <w:r w:rsidRPr="00E31822">
        <w:t>applyLogin</w:t>
      </w:r>
      <w:proofErr w:type="spellEnd"/>
      <w:r w:rsidRPr="00E31822">
        <w:t>'])  </w:t>
      </w:r>
    </w:p>
    <w:p w14:paraId="50E7BF1B" w14:textId="77777777" w:rsidR="00E31822" w:rsidRPr="00E31822" w:rsidRDefault="00E31822" w:rsidP="00E31822">
      <w:pPr>
        <w:pStyle w:val="Code"/>
      </w:pPr>
      <w:r w:rsidRPr="00E31822">
        <w:t>    -&gt;name('</w:t>
      </w:r>
      <w:proofErr w:type="spellStart"/>
      <w:proofErr w:type="gramStart"/>
      <w:r w:rsidRPr="00E31822">
        <w:t>auth.applyLogin</w:t>
      </w:r>
      <w:proofErr w:type="spellEnd"/>
      <w:proofErr w:type="gramEnd"/>
      <w:r w:rsidRPr="00E31822">
        <w:t>');</w:t>
      </w:r>
    </w:p>
    <w:p w14:paraId="659B5D07" w14:textId="77777777" w:rsidR="00E31822" w:rsidRPr="00E31822" w:rsidRDefault="00E31822" w:rsidP="00E31822">
      <w:pPr>
        <w:pStyle w:val="Code"/>
      </w:pPr>
    </w:p>
    <w:p w14:paraId="144CB6CE" w14:textId="77777777" w:rsidR="00E31822" w:rsidRPr="00E31822" w:rsidRDefault="00E31822" w:rsidP="00E31822">
      <w:pPr>
        <w:pStyle w:val="Code"/>
      </w:pPr>
      <w:proofErr w:type="gramStart"/>
      <w:r w:rsidRPr="00E31822">
        <w:t>Route::</w:t>
      </w:r>
      <w:proofErr w:type="gramEnd"/>
      <w:r w:rsidRPr="00E31822">
        <w:t>get('logout', [</w:t>
      </w:r>
      <w:proofErr w:type="spellStart"/>
      <w:r w:rsidRPr="00E31822">
        <w:t>AuthController</w:t>
      </w:r>
      <w:proofErr w:type="spellEnd"/>
      <w:r w:rsidRPr="00E31822">
        <w:t>::class, 'logout'])</w:t>
      </w:r>
    </w:p>
    <w:p w14:paraId="5E0DA778" w14:textId="77777777" w:rsidR="00E31822" w:rsidRPr="00E31822" w:rsidRDefault="00E31822" w:rsidP="00E31822">
      <w:pPr>
        <w:pStyle w:val="Code"/>
      </w:pPr>
      <w:r w:rsidRPr="00E31822">
        <w:t>    -&gt;name('</w:t>
      </w:r>
      <w:proofErr w:type="spellStart"/>
      <w:proofErr w:type="gramStart"/>
      <w:r w:rsidRPr="00E31822">
        <w:t>auth.logout</w:t>
      </w:r>
      <w:proofErr w:type="spellEnd"/>
      <w:proofErr w:type="gramEnd"/>
      <w:r w:rsidRPr="00E31822">
        <w:t>');</w:t>
      </w:r>
    </w:p>
    <w:p w14:paraId="4CDE8DFF" w14:textId="77777777" w:rsidR="00E31822" w:rsidRPr="00E31822" w:rsidRDefault="00E31822" w:rsidP="00E31822">
      <w:pPr>
        <w:pStyle w:val="Code"/>
      </w:pPr>
    </w:p>
    <w:p w14:paraId="10FA3C97" w14:textId="77777777" w:rsidR="00E31822" w:rsidRPr="00E31822" w:rsidRDefault="00E31822" w:rsidP="00E31822">
      <w:pPr>
        <w:pStyle w:val="Comment"/>
      </w:pPr>
      <w:r w:rsidRPr="00E31822">
        <w:t>// About page</w:t>
      </w:r>
    </w:p>
    <w:p w14:paraId="6AF3353C" w14:textId="77777777" w:rsidR="00E31822" w:rsidRPr="00E31822" w:rsidRDefault="00E31822" w:rsidP="00E31822">
      <w:pPr>
        <w:pStyle w:val="Code"/>
      </w:pPr>
      <w:proofErr w:type="gramStart"/>
      <w:r w:rsidRPr="00E31822">
        <w:t>Route::</w:t>
      </w:r>
      <w:proofErr w:type="gramEnd"/>
      <w:r w:rsidRPr="00E31822">
        <w:t>get('about', function(){</w:t>
      </w:r>
    </w:p>
    <w:p w14:paraId="0F4E2A79" w14:textId="77777777" w:rsidR="00E31822" w:rsidRPr="00E31822" w:rsidRDefault="00E31822" w:rsidP="00E31822">
      <w:pPr>
        <w:pStyle w:val="Code"/>
      </w:pPr>
      <w:r w:rsidRPr="00E31822">
        <w:t>    return view('about'</w:t>
      </w:r>
      <w:proofErr w:type="gramStart"/>
      <w:r w:rsidRPr="00E31822">
        <w:t>);</w:t>
      </w:r>
      <w:proofErr w:type="gramEnd"/>
    </w:p>
    <w:p w14:paraId="44C0182F" w14:textId="77777777" w:rsidR="00E31822" w:rsidRPr="00E31822" w:rsidRDefault="00E31822" w:rsidP="00E31822">
      <w:pPr>
        <w:pStyle w:val="Code"/>
      </w:pPr>
      <w:r w:rsidRPr="00E31822">
        <w:t>})-&gt;name('about'</w:t>
      </w:r>
      <w:proofErr w:type="gramStart"/>
      <w:r w:rsidRPr="00E31822">
        <w:t>);</w:t>
      </w:r>
      <w:proofErr w:type="gramEnd"/>
    </w:p>
    <w:p w14:paraId="0BE08DA3" w14:textId="373FFA5D" w:rsidR="0023464A" w:rsidRPr="00C23C05" w:rsidRDefault="0023464A">
      <w:pPr>
        <w:jc w:val="left"/>
        <w:rPr>
          <w:rFonts w:asciiTheme="majorHAnsi" w:hAnsiTheme="majorHAnsi" w:cs="Arial"/>
          <w:bCs/>
          <w:i/>
          <w:szCs w:val="26"/>
          <w:lang w:val="en-US"/>
        </w:rPr>
      </w:pPr>
    </w:p>
    <w:p w14:paraId="0E8FAC4F" w14:textId="2C747CB2" w:rsidR="001D12E7" w:rsidRPr="00AD4192" w:rsidRDefault="001D12E7" w:rsidP="001D12E7">
      <w:pPr>
        <w:pStyle w:val="Titre3"/>
      </w:pPr>
      <w:bookmarkStart w:id="49" w:name="_Toc168302567"/>
      <w:r w:rsidRPr="00AD4192">
        <w:t>La route « / » (Racine)</w:t>
      </w:r>
      <w:bookmarkEnd w:id="49"/>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50" w:name="_Toc168302568"/>
      <w:r w:rsidRPr="00AD4192">
        <w:t>Ressources</w:t>
      </w:r>
      <w:bookmarkEnd w:id="50"/>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Cela permet d’éviter d’avoir à créer un nombre important de routes 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1" w:name="_Toc168302569"/>
      <w:r w:rsidRPr="00AD4192">
        <w:t>Authentification</w:t>
      </w:r>
      <w:bookmarkEnd w:id="51"/>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Cs w:val="26"/>
        </w:rPr>
      </w:pPr>
    </w:p>
    <w:p w14:paraId="09727C50" w14:textId="685A5895" w:rsidR="001D12E7" w:rsidRPr="00AD4192" w:rsidRDefault="001D12E7" w:rsidP="001D12E7">
      <w:pPr>
        <w:pStyle w:val="Titre3"/>
      </w:pPr>
      <w:bookmarkStart w:id="52" w:name="_Toc168302570"/>
      <w:r w:rsidRPr="00AD4192">
        <w:t>À propos</w:t>
      </w:r>
      <w:bookmarkEnd w:id="52"/>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0E3E74ED" w14:textId="77777777" w:rsidR="00E31822" w:rsidRDefault="00E31822">
      <w:pPr>
        <w:jc w:val="left"/>
        <w:rPr>
          <w:rFonts w:asciiTheme="majorHAnsi" w:hAnsiTheme="majorHAnsi" w:cs="Arial"/>
          <w:b/>
          <w:bCs/>
          <w:iCs/>
          <w:sz w:val="28"/>
          <w:szCs w:val="28"/>
        </w:rPr>
      </w:pPr>
      <w:bookmarkStart w:id="53" w:name="_Toc168302571"/>
      <w:r>
        <w:br w:type="page"/>
      </w:r>
    </w:p>
    <w:p w14:paraId="2CE6F56C" w14:textId="2C748C7D" w:rsidR="00240614" w:rsidRPr="00AD4192" w:rsidRDefault="00240614" w:rsidP="00240614">
      <w:pPr>
        <w:pStyle w:val="Titre2"/>
      </w:pPr>
      <w:r w:rsidRPr="00AD4192">
        <w:lastRenderedPageBreak/>
        <w:t>Mise en place des vues</w:t>
      </w:r>
      <w:bookmarkEnd w:id="53"/>
    </w:p>
    <w:p w14:paraId="7F44684A" w14:textId="77777777" w:rsidR="00240614" w:rsidRPr="00AD4192" w:rsidRDefault="00240614" w:rsidP="00240614"/>
    <w:p w14:paraId="1FC2A317" w14:textId="215B8BC8" w:rsidR="00A32D6B" w:rsidRPr="00AD4192" w:rsidRDefault="00240614" w:rsidP="00A32D6B">
      <w:pPr>
        <w:pStyle w:val="Titre3"/>
      </w:pPr>
      <w:bookmarkStart w:id="54" w:name="_Toc168302572"/>
      <w:r w:rsidRPr="00AD4192">
        <w:t>Layout</w:t>
      </w:r>
      <w:bookmarkEnd w:id="54"/>
    </w:p>
    <w:p w14:paraId="4BF27981" w14:textId="77777777" w:rsidR="00A32D6B" w:rsidRPr="00AD4192" w:rsidRDefault="00A32D6B" w:rsidP="00A32D6B"/>
    <w:p w14:paraId="18C66531" w14:textId="76F497BE" w:rsidR="005E318D" w:rsidRPr="00AD4192" w:rsidRDefault="00A32D6B" w:rsidP="00A32D6B">
      <w:r w:rsidRPr="00AD4192">
        <w:t>Une bonne pratique mentionnée</w:t>
      </w:r>
      <w:r w:rsidR="00E31822">
        <w:t xml:space="preserve"> également</w:t>
      </w:r>
      <w:r w:rsidRPr="00AD4192">
        <w:t xml:space="preserv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25712B0E"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élément de la barre de navigation venait à changer, il </w:t>
      </w:r>
      <w:r w:rsidR="00662997" w:rsidRPr="00AD4192">
        <w:t>suffirait</w:t>
      </w:r>
      <w:r w:rsidRPr="00AD4192">
        <w:t xml:space="preserve"> d’effectuer la modification sur un seul fichier.</w:t>
      </w:r>
    </w:p>
    <w:p w14:paraId="18BB3879" w14:textId="20FA7CF8" w:rsidR="00916AAF" w:rsidRPr="00AD4192" w:rsidRDefault="00916AAF">
      <w:pPr>
        <w:jc w:val="left"/>
        <w:rPr>
          <w:rFonts w:asciiTheme="majorHAnsi" w:hAnsiTheme="majorHAnsi" w:cs="Arial"/>
          <w:bCs/>
          <w:i/>
          <w:szCs w:val="26"/>
        </w:rPr>
      </w:pPr>
    </w:p>
    <w:p w14:paraId="28C4DB5D" w14:textId="5BFD1FD6" w:rsidR="00240614" w:rsidRPr="00AD4192" w:rsidRDefault="00240614" w:rsidP="00240614">
      <w:pPr>
        <w:pStyle w:val="Titre3"/>
      </w:pPr>
      <w:bookmarkStart w:id="55" w:name="_Toc168302573"/>
      <w:r w:rsidRPr="00AD4192">
        <w:t xml:space="preserve">Composant réutilisable </w:t>
      </w:r>
      <w:r w:rsidR="00662997" w:rsidRPr="00AD4192">
        <w:t>pour l’affichage des membres</w:t>
      </w:r>
      <w:bookmarkEnd w:id="55"/>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9"/>
                    <a:stretch>
                      <a:fillRect/>
                    </a:stretch>
                  </pic:blipFill>
                  <pic:spPr>
                    <a:xfrm>
                      <a:off x="0" y="0"/>
                      <a:ext cx="5759450" cy="2397760"/>
                    </a:xfrm>
                    <a:prstGeom prst="rect">
                      <a:avLst/>
                    </a:prstGeom>
                  </pic:spPr>
                </pic:pic>
              </a:graphicData>
            </a:graphic>
          </wp:inline>
        </w:drawing>
      </w:r>
    </w:p>
    <w:p w14:paraId="773C837C" w14:textId="0EF67288" w:rsidR="00A11F54" w:rsidRPr="00AD4192" w:rsidRDefault="00000000" w:rsidP="008D4A6A">
      <w:pPr>
        <w:pStyle w:val="Lgende"/>
      </w:pPr>
      <w:fldSimple w:instr=" SEQ Figure \* ARABIC ">
        <w:r w:rsidR="00C54E4E">
          <w:rPr>
            <w:noProof/>
          </w:rPr>
          <w:t>14</w:t>
        </w:r>
      </w:fldSimple>
      <w:r w:rsidR="00A11F54"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w:t>
      </w:r>
      <w:r w:rsidRPr="00AD4192">
        <w:lastRenderedPageBreak/>
        <w:t>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Si l’affichage de la liste des membres venait à devoir être changée, seul le fichier de ce composant devra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6" w:name="_Toc168302574"/>
      <w:r w:rsidRPr="00AD4192">
        <w:t>Utilisation du même formulaire pour la création et la modification</w:t>
      </w:r>
      <w:bookmarkEnd w:id="56"/>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$team</w:t>
      </w:r>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@isset($team)</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$team</w:t>
      </w:r>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lastRenderedPageBreak/>
        <w:t xml:space="preserve">L’existence de la propriété </w:t>
      </w:r>
      <w:r w:rsidRPr="00AD4192">
        <w:rPr>
          <w:b/>
          <w:bCs/>
        </w:rPr>
        <w:t>$team-&gt;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7" w:name="_Toc168302575"/>
      <w:r w:rsidRPr="00AD4192">
        <w:t>Affichage des groupes</w:t>
      </w:r>
      <w:bookmarkEnd w:id="57"/>
    </w:p>
    <w:p w14:paraId="69804802" w14:textId="77777777" w:rsidR="00683966" w:rsidRPr="00AD4192" w:rsidRDefault="00683966" w:rsidP="00683966"/>
    <w:p w14:paraId="21B47810" w14:textId="485B8323" w:rsidR="00266262" w:rsidRPr="00AD4192" w:rsidRDefault="00683966" w:rsidP="00683966">
      <w:r w:rsidRPr="00AD4192">
        <w:t xml:space="preserve">Lorsque l’utilisateur accède à la page d’une équipe, il peut voir </w:t>
      </w:r>
      <w:r w:rsidR="00C54E4E">
        <w:t xml:space="preserve">une liste de liens représentant chaque activité </w:t>
      </w:r>
      <w:r w:rsidR="00266262" w:rsidRPr="00AD4192">
        <w:t>:</w:t>
      </w:r>
    </w:p>
    <w:p w14:paraId="578A278C" w14:textId="77777777" w:rsidR="00266262" w:rsidRPr="00AD4192" w:rsidRDefault="00266262" w:rsidP="00683966"/>
    <w:p w14:paraId="14760945" w14:textId="77777777" w:rsidR="00C54E4E" w:rsidRDefault="00C54E4E" w:rsidP="00C54E4E">
      <w:pPr>
        <w:keepNext/>
        <w:jc w:val="center"/>
      </w:pPr>
      <w:r w:rsidRPr="00C54E4E">
        <w:drawing>
          <wp:inline distT="0" distB="0" distL="0" distR="0" wp14:anchorId="45650018" wp14:editId="3845E745">
            <wp:extent cx="3747657" cy="3228975"/>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923" cy="3233512"/>
                    </a:xfrm>
                    <a:prstGeom prst="rect">
                      <a:avLst/>
                    </a:prstGeom>
                  </pic:spPr>
                </pic:pic>
              </a:graphicData>
            </a:graphic>
          </wp:inline>
        </w:drawing>
      </w:r>
    </w:p>
    <w:p w14:paraId="529CE020" w14:textId="3BD0E740" w:rsidR="00266262" w:rsidRDefault="00C54E4E" w:rsidP="00C54E4E">
      <w:pPr>
        <w:pStyle w:val="Lgende"/>
        <w:jc w:val="center"/>
      </w:pPr>
      <w:fldSimple w:instr=" SEQ Figure \* ARABIC ">
        <w:r>
          <w:rPr>
            <w:noProof/>
          </w:rPr>
          <w:t>15</w:t>
        </w:r>
      </w:fldSimple>
      <w:r>
        <w:t>. Affichage de la liste des activités</w:t>
      </w:r>
    </w:p>
    <w:p w14:paraId="53E5B8A2" w14:textId="77777777" w:rsidR="00C54E4E" w:rsidRDefault="00C54E4E" w:rsidP="00C54E4E"/>
    <w:p w14:paraId="3BDB617D" w14:textId="4306DF39" w:rsidR="00C54E4E" w:rsidRDefault="00C54E4E" w:rsidP="00C54E4E">
      <w:r>
        <w:t>Une fois un de ces liens cliqué, les groupes participant à l’activité sont affichés avec un code QR qui redirige vers la page :</w:t>
      </w:r>
    </w:p>
    <w:p w14:paraId="33F7E9D3" w14:textId="77777777" w:rsidR="00C54E4E" w:rsidRDefault="00C54E4E" w:rsidP="00C54E4E"/>
    <w:p w14:paraId="2F25EEF8" w14:textId="2EEE9D30" w:rsidR="00C54E4E" w:rsidRDefault="00C54E4E" w:rsidP="00C54E4E">
      <w:pPr>
        <w:keepNext/>
        <w:jc w:val="center"/>
      </w:pPr>
      <w:r w:rsidRPr="00C54E4E">
        <w:drawing>
          <wp:inline distT="0" distB="0" distL="0" distR="0" wp14:anchorId="1310F975" wp14:editId="2C32AEA0">
            <wp:extent cx="2751876" cy="23050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9176" cy="2319541"/>
                    </a:xfrm>
                    <a:prstGeom prst="rect">
                      <a:avLst/>
                    </a:prstGeom>
                  </pic:spPr>
                </pic:pic>
              </a:graphicData>
            </a:graphic>
          </wp:inline>
        </w:drawing>
      </w:r>
    </w:p>
    <w:p w14:paraId="3D77D6D4" w14:textId="56118EF7" w:rsidR="00C54E4E" w:rsidRPr="00C54E4E" w:rsidRDefault="00C54E4E" w:rsidP="00C54E4E">
      <w:pPr>
        <w:pStyle w:val="Lgende"/>
        <w:jc w:val="center"/>
      </w:pPr>
      <w:fldSimple w:instr=" SEQ Figure \* ARABIC ">
        <w:r>
          <w:rPr>
            <w:noProof/>
          </w:rPr>
          <w:t>16</w:t>
        </w:r>
      </w:fldSimple>
      <w:r>
        <w:t>. Affichage des groupes participant à une activité.</w:t>
      </w:r>
    </w:p>
    <w:p w14:paraId="09FA0F38" w14:textId="77777777" w:rsidR="00266262" w:rsidRPr="00AD4192" w:rsidRDefault="00266262" w:rsidP="00683966"/>
    <w:p w14:paraId="34A5E31C" w14:textId="7433273A" w:rsidR="00266262" w:rsidRPr="00AD4192" w:rsidRDefault="00266262" w:rsidP="00683966">
      <w:r w:rsidRPr="00AD4192">
        <w:t>La répartition des cartes</w:t>
      </w:r>
      <w:r w:rsidR="00C54E4E">
        <w:t xml:space="preserve"> contenant les membres d’un groupe</w:t>
      </w:r>
      <w:r w:rsidRPr="00AD4192">
        <w:t xml:space="preserve">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2DA8585" w14:textId="3E5AD698" w:rsidR="00833D3A" w:rsidRDefault="00240614" w:rsidP="001D12E7">
      <w:pPr>
        <w:pStyle w:val="Titre3"/>
      </w:pPr>
      <w:bookmarkStart w:id="58" w:name="_Toc168302576"/>
      <w:r w:rsidRPr="00AD4192">
        <w:t>Difficultés rencontrées</w:t>
      </w:r>
      <w:bookmarkEnd w:id="58"/>
    </w:p>
    <w:p w14:paraId="724A5C31" w14:textId="77777777" w:rsidR="003E716A" w:rsidRPr="003E716A" w:rsidRDefault="003E716A" w:rsidP="003E716A"/>
    <w:p w14:paraId="4CBB8481" w14:textId="51E6FD5B"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r w:rsidR="005C6452">
        <w:rPr>
          <w:color w:val="000000" w:themeColor="text1"/>
        </w:rPr>
        <w:t>a</w:t>
      </w:r>
      <w:r w:rsidRPr="00AD4192">
        <w:rPr>
          <w:color w:val="000000" w:themeColor="text1"/>
        </w:rPr>
        <w:t xml:space="preserve"> entrainé la mise en place relativement complexe </w:t>
      </w:r>
      <w:r w:rsidR="00734A27">
        <w:rPr>
          <w:color w:val="000000" w:themeColor="text1"/>
        </w:rPr>
        <w:t>de</w:t>
      </w:r>
      <w:r w:rsidRPr="00AD4192">
        <w:rPr>
          <w:color w:val="000000" w:themeColor="text1"/>
        </w:rPr>
        <w:t xml:space="preserve"> l’utilisation de </w:t>
      </w:r>
      <w:r w:rsidR="00734A27">
        <w:rPr>
          <w:color w:val="000000" w:themeColor="text1"/>
        </w:rPr>
        <w:t>d’itérations</w:t>
      </w:r>
      <w:r w:rsidRPr="00AD4192">
        <w:rPr>
          <w:color w:val="000000" w:themeColor="text1"/>
        </w:rPr>
        <w:t xml:space="preserve"> et de conditions avec les directives Blade.</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3CC06F9F" w14:textId="6974C172" w:rsidR="00C64DFF" w:rsidRDefault="00C64DFF">
      <w:pPr>
        <w:jc w:val="left"/>
        <w:rPr>
          <w:rFonts w:asciiTheme="majorHAnsi" w:hAnsiTheme="majorHAnsi" w:cs="Arial"/>
          <w:b/>
          <w:bCs/>
          <w:iCs/>
          <w:sz w:val="28"/>
          <w:szCs w:val="28"/>
        </w:rPr>
      </w:pPr>
    </w:p>
    <w:p w14:paraId="06D3A14B" w14:textId="449900CC" w:rsidR="00496DA6" w:rsidRPr="00AD4192" w:rsidRDefault="00496DA6" w:rsidP="00496DA6">
      <w:pPr>
        <w:pStyle w:val="Titre2"/>
      </w:pPr>
      <w:bookmarkStart w:id="59" w:name="_Toc168302577"/>
      <w:r w:rsidRPr="00AD4192">
        <w:t>Formulaire</w:t>
      </w:r>
      <w:r w:rsidR="003300C4" w:rsidRPr="00AD4192">
        <w:t>s</w:t>
      </w:r>
      <w:r w:rsidRPr="00AD4192">
        <w:t xml:space="preserve"> de création d’une équipe</w:t>
      </w:r>
      <w:r w:rsidR="00A845BC" w:rsidRPr="00AD4192">
        <w:t xml:space="preserve"> avec les membres</w:t>
      </w:r>
      <w:bookmarkEnd w:id="59"/>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7E530397" w14:textId="77777777" w:rsidR="003A54F7" w:rsidRDefault="003A54F7">
      <w:pPr>
        <w:jc w:val="left"/>
      </w:pPr>
      <w:r>
        <w:br w:type="page"/>
      </w:r>
    </w:p>
    <w:p w14:paraId="6F2975CB" w14:textId="1011A7B9" w:rsidR="00865490" w:rsidRPr="00AD4192" w:rsidRDefault="005A12E0" w:rsidP="00865490">
      <w:r w:rsidRPr="00AD4192">
        <w:lastRenderedPageBreak/>
        <w:t>Voici les formulaires</w:t>
      </w:r>
      <w:r w:rsidR="003A54F7">
        <w:t xml:space="preserve"> sous différents formats</w:t>
      </w:r>
      <w:r w:rsidRPr="00AD4192">
        <w:t xml:space="preserve">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3332BCE8" w:rsidR="005A12E0" w:rsidRDefault="00000000" w:rsidP="005A12E0">
      <w:pPr>
        <w:pStyle w:val="Lgende"/>
        <w:jc w:val="center"/>
      </w:pPr>
      <w:fldSimple w:instr=" SEQ Figure \* ARABIC ">
        <w:r w:rsidR="00C54E4E">
          <w:rPr>
            <w:noProof/>
          </w:rPr>
          <w:t>17</w:t>
        </w:r>
      </w:fldSimple>
      <w:r w:rsidR="005A12E0" w:rsidRPr="00AD4192">
        <w:t>. Formulaire d'ajout du nom lors de la création d'une équipe en version mobile.</w:t>
      </w:r>
    </w:p>
    <w:p w14:paraId="7761BC93" w14:textId="77777777" w:rsidR="003A54F7" w:rsidRPr="003A54F7" w:rsidRDefault="003A54F7" w:rsidP="003A54F7"/>
    <w:p w14:paraId="48867F02" w14:textId="0AAF3CEE" w:rsidR="008F7595" w:rsidRPr="00AD4192" w:rsidRDefault="008F7595" w:rsidP="008F7595">
      <w:pPr>
        <w:keepNext/>
        <w:jc w:val="center"/>
      </w:pPr>
      <w:r w:rsidRPr="00AD4192">
        <w:rPr>
          <w:noProof/>
        </w:rPr>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385310"/>
                    </a:xfrm>
                    <a:prstGeom prst="rect">
                      <a:avLst/>
                    </a:prstGeom>
                  </pic:spPr>
                </pic:pic>
              </a:graphicData>
            </a:graphic>
          </wp:inline>
        </w:drawing>
      </w:r>
    </w:p>
    <w:p w14:paraId="41AC4D62" w14:textId="0DFF9678" w:rsidR="000A3228" w:rsidRPr="00AD4192" w:rsidRDefault="00000000" w:rsidP="000C5EEE">
      <w:pPr>
        <w:pStyle w:val="Lgende"/>
        <w:jc w:val="center"/>
      </w:pPr>
      <w:fldSimple w:instr=" SEQ Figure \* ARABIC ">
        <w:r w:rsidR="00C54E4E">
          <w:rPr>
            <w:noProof/>
          </w:rPr>
          <w:t>18</w:t>
        </w:r>
      </w:fldSimple>
      <w:r w:rsidR="008F7595"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60" w:name="_Toc168302578"/>
      <w:r w:rsidRPr="00AD4192">
        <w:t>Authentification</w:t>
      </w:r>
      <w:bookmarkEnd w:id="60"/>
    </w:p>
    <w:p w14:paraId="42E381CF" w14:textId="5245DD88" w:rsidR="008F7595" w:rsidRPr="00AD4192" w:rsidRDefault="008F7595" w:rsidP="008F7595">
      <w:pPr>
        <w:pStyle w:val="Titre3"/>
      </w:pPr>
      <w:bookmarkStart w:id="61" w:name="_Toc168302579"/>
      <w:r w:rsidRPr="00AD4192">
        <w:t>Formulaire d’authentification</w:t>
      </w:r>
      <w:bookmarkEnd w:id="61"/>
    </w:p>
    <w:p w14:paraId="766105DF" w14:textId="77777777" w:rsidR="008F7595" w:rsidRPr="00AD4192" w:rsidRDefault="008F7595" w:rsidP="008F7595"/>
    <w:p w14:paraId="745EE085" w14:textId="02F9B4E6" w:rsidR="008F7595" w:rsidRPr="00AD4192" w:rsidRDefault="008F7595" w:rsidP="008F7595">
      <w:r w:rsidRPr="00AD4192">
        <w:lastRenderedPageBreak/>
        <w:t xml:space="preserve">Le formulaire d’authentification est très simple. Il comporte </w:t>
      </w:r>
      <w:r w:rsidR="00BE2B03" w:rsidRPr="00AD4192">
        <w:t>un champ pour l’ent</w:t>
      </w:r>
      <w:r w:rsidR="000A3228" w:rsidRPr="00AD4192">
        <w:t>r</w:t>
      </w:r>
      <w:r w:rsidR="00BE2B03" w:rsidRPr="00AD4192">
        <w:t>ée du nom d’utilisateur ou de son email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3772" cy="1508656"/>
                    </a:xfrm>
                    <a:prstGeom prst="rect">
                      <a:avLst/>
                    </a:prstGeom>
                  </pic:spPr>
                </pic:pic>
              </a:graphicData>
            </a:graphic>
          </wp:inline>
        </w:drawing>
      </w:r>
    </w:p>
    <w:p w14:paraId="612EF46C" w14:textId="52861A51" w:rsidR="008F7595" w:rsidRPr="00AD4192" w:rsidRDefault="00000000" w:rsidP="008F7595">
      <w:pPr>
        <w:pStyle w:val="Lgende"/>
        <w:jc w:val="center"/>
      </w:pPr>
      <w:fldSimple w:instr=" SEQ Figure \* ARABIC ">
        <w:r w:rsidR="00C54E4E">
          <w:rPr>
            <w:noProof/>
          </w:rPr>
          <w:t>19</w:t>
        </w:r>
      </w:fldSimple>
      <w:r w:rsidR="008F7595" w:rsidRPr="00AD4192">
        <w:t>. Formulaire d'authentification</w:t>
      </w:r>
    </w:p>
    <w:p w14:paraId="7D62FA4E" w14:textId="3F2E297A" w:rsidR="00C64DFF" w:rsidRDefault="00C64DFF">
      <w:pPr>
        <w:jc w:val="left"/>
        <w:rPr>
          <w:rFonts w:asciiTheme="majorHAnsi" w:hAnsiTheme="majorHAnsi" w:cs="Arial"/>
          <w:bCs/>
          <w:i/>
          <w:szCs w:val="26"/>
        </w:rPr>
      </w:pPr>
    </w:p>
    <w:p w14:paraId="61B847D4" w14:textId="3D86F49D" w:rsidR="00A845BC" w:rsidRPr="00AD4192" w:rsidRDefault="008F7595" w:rsidP="008F7595">
      <w:pPr>
        <w:pStyle w:val="Titre3"/>
      </w:pPr>
      <w:bookmarkStart w:id="62" w:name="_Toc168302580"/>
      <w:r w:rsidRPr="00AD4192">
        <w:t>Traitement de l’authentification</w:t>
      </w:r>
      <w:bookmarkEnd w:id="62"/>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emails.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avec l’email</w:t>
      </w:r>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3301" cy="1635055"/>
                    </a:xfrm>
                    <a:prstGeom prst="rect">
                      <a:avLst/>
                    </a:prstGeom>
                  </pic:spPr>
                </pic:pic>
              </a:graphicData>
            </a:graphic>
          </wp:inline>
        </w:drawing>
      </w:r>
    </w:p>
    <w:p w14:paraId="0E40CACB" w14:textId="40FF85C1" w:rsidR="00BE2B03" w:rsidRPr="00AD4192" w:rsidRDefault="00000000" w:rsidP="00BE2B03">
      <w:pPr>
        <w:pStyle w:val="Lgende"/>
        <w:jc w:val="center"/>
      </w:pPr>
      <w:fldSimple w:instr=" SEQ Figure \* ARABIC ">
        <w:r w:rsidR="00C54E4E">
          <w:rPr>
            <w:noProof/>
          </w:rPr>
          <w:t>20</w:t>
        </w:r>
      </w:fldSimple>
      <w:r w:rsidR="00BE2B03" w:rsidRPr="00AD4192">
        <w:t>. Affichage du nom d'utilisateur.</w:t>
      </w:r>
    </w:p>
    <w:p w14:paraId="29846E3E" w14:textId="105C0DB8" w:rsidR="00C64DFF" w:rsidRDefault="00C64DFF">
      <w:pPr>
        <w:jc w:val="left"/>
        <w:rPr>
          <w:rFonts w:asciiTheme="majorHAnsi" w:hAnsiTheme="majorHAnsi" w:cs="Arial"/>
          <w:bCs/>
          <w:i/>
          <w:szCs w:val="26"/>
        </w:rPr>
      </w:pPr>
    </w:p>
    <w:p w14:paraId="2D727324" w14:textId="59298948" w:rsidR="008F7595" w:rsidRPr="00AD4192" w:rsidRDefault="008F7595" w:rsidP="008F7595">
      <w:pPr>
        <w:pStyle w:val="Titre3"/>
      </w:pPr>
      <w:bookmarkStart w:id="63" w:name="_Toc168302581"/>
      <w:r w:rsidRPr="00AD4192">
        <w:lastRenderedPageBreak/>
        <w:t>Déconnexion</w:t>
      </w:r>
      <w:bookmarkEnd w:id="63"/>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4792" cy="1923055"/>
                    </a:xfrm>
                    <a:prstGeom prst="rect">
                      <a:avLst/>
                    </a:prstGeom>
                  </pic:spPr>
                </pic:pic>
              </a:graphicData>
            </a:graphic>
          </wp:inline>
        </w:drawing>
      </w:r>
    </w:p>
    <w:p w14:paraId="0DFBC38D" w14:textId="155E6EBD" w:rsidR="00BE2B03" w:rsidRPr="00AD4192" w:rsidRDefault="00000000" w:rsidP="00BE2B03">
      <w:pPr>
        <w:pStyle w:val="Lgende"/>
        <w:jc w:val="center"/>
      </w:pPr>
      <w:fldSimple w:instr=" SEQ Figure \* ARABIC ">
        <w:r w:rsidR="00C54E4E">
          <w:rPr>
            <w:noProof/>
          </w:rPr>
          <w:t>21</w:t>
        </w:r>
      </w:fldSimple>
      <w:r w:rsidR="00BE2B03" w:rsidRPr="00AD4192">
        <w:t>. Affichage du bouton "Se déconnecter".</w:t>
      </w:r>
    </w:p>
    <w:p w14:paraId="38D102F4" w14:textId="36DE9EB6" w:rsidR="00002E27" w:rsidRPr="00AD4192" w:rsidRDefault="007A7225" w:rsidP="00802647">
      <w:pPr>
        <w:pStyle w:val="Titre2"/>
      </w:pPr>
      <w:bookmarkStart w:id="64" w:name="_Toc168302582"/>
      <w:r w:rsidRPr="00AD4192">
        <w:t>Droits des utilisateurs</w:t>
      </w:r>
      <w:bookmarkEnd w:id="64"/>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d’effectuer une action, comme modifier un modèle Eloquent spécifique. Une </w:t>
      </w:r>
      <w:proofErr w:type="gramStart"/>
      <w:r w:rsidRPr="00AD4192">
        <w:t>des manière</w:t>
      </w:r>
      <w:proofErr w:type="gramEnd"/>
      <w:r w:rsidRPr="00AD4192">
        <w:t xml:space="preserve"> de mettre en place ces autorisation est l’utilisation des </w:t>
      </w:r>
      <w:proofErr w:type="spellStart"/>
      <w:r w:rsidRPr="00AD4192">
        <w:t>Policies</w:t>
      </w:r>
      <w:proofErr w:type="spellEnd"/>
      <w:r w:rsidRPr="00AD4192">
        <w:fldChar w:fldCharType="begin"/>
      </w:r>
      <w:r w:rsidRPr="00AD4192">
        <w:instrText xml:space="preserve"> XE "Policies:Outil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5" w:name="_Toc168302583"/>
      <w:r w:rsidRPr="00AD4192">
        <w:t>Création d’une Policy</w:t>
      </w:r>
      <w:bookmarkEnd w:id="65"/>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8D13470" w14:textId="77777777" w:rsidR="00C64DFF" w:rsidRDefault="00C64DFF">
      <w:pPr>
        <w:jc w:val="left"/>
      </w:pPr>
      <w:r>
        <w:br w:type="page"/>
      </w:r>
    </w:p>
    <w:p w14:paraId="2C5E2D64" w14:textId="58860741" w:rsidR="00AD4192" w:rsidRPr="009A220E" w:rsidRDefault="00AD4192" w:rsidP="00002E27">
      <w:pPr>
        <w:rPr>
          <w:lang w:val="en-US"/>
        </w:rPr>
      </w:pPr>
      <w:r>
        <w:lastRenderedPageBreak/>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6" w:name="_Toc168302584"/>
      <w:r>
        <w:t xml:space="preserve">Utilisation des </w:t>
      </w:r>
      <w:proofErr w:type="spellStart"/>
      <w:r>
        <w:t>Policies</w:t>
      </w:r>
      <w:proofErr w:type="spellEnd"/>
      <w:r>
        <w:t xml:space="preserve"> dans les vues</w:t>
      </w:r>
      <w:bookmarkEnd w:id="66"/>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230783B7" w14:textId="77777777" w:rsidR="00C64DFF" w:rsidRDefault="00C64DFF">
      <w:pPr>
        <w:jc w:val="left"/>
        <w:rPr>
          <w:rFonts w:asciiTheme="majorHAnsi" w:hAnsiTheme="majorHAnsi" w:cs="Arial"/>
          <w:bCs/>
          <w:i/>
          <w:szCs w:val="26"/>
        </w:rPr>
      </w:pPr>
      <w:r>
        <w:br w:type="page"/>
      </w:r>
    </w:p>
    <w:p w14:paraId="1671DB96" w14:textId="7CD56EC5" w:rsidR="00EA5E24" w:rsidRDefault="00EA5E24" w:rsidP="00EA5E24">
      <w:pPr>
        <w:pStyle w:val="Titre3"/>
      </w:pPr>
      <w:bookmarkStart w:id="67" w:name="_Toc168302585"/>
      <w:r>
        <w:lastRenderedPageBreak/>
        <w:t xml:space="preserve">Utilisation des </w:t>
      </w:r>
      <w:proofErr w:type="spellStart"/>
      <w:r>
        <w:t>Policies</w:t>
      </w:r>
      <w:proofErr w:type="spellEnd"/>
      <w:r>
        <w:t xml:space="preserve"> dans les contrôleurs</w:t>
      </w:r>
      <w:bookmarkEnd w:id="67"/>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875046" w:rsidRDefault="00EA5E24" w:rsidP="00EA5E24">
      <w:pPr>
        <w:pStyle w:val="Code"/>
        <w:rPr>
          <w:color w:val="auto"/>
        </w:rPr>
      </w:pPr>
      <w:r w:rsidRPr="00875046">
        <w:rPr>
          <w:color w:val="auto"/>
        </w:rPr>
        <w:t xml:space="preserve">public function </w:t>
      </w:r>
      <w:proofErr w:type="gramStart"/>
      <w:r w:rsidRPr="00875046">
        <w:rPr>
          <w:color w:val="auto"/>
        </w:rPr>
        <w:t>update(</w:t>
      </w:r>
      <w:proofErr w:type="spellStart"/>
      <w:proofErr w:type="gramEnd"/>
      <w:r w:rsidRPr="00875046">
        <w:rPr>
          <w:i/>
          <w:iCs/>
          <w:color w:val="auto"/>
        </w:rPr>
        <w:t>TeamRequest</w:t>
      </w:r>
      <w:proofErr w:type="spellEnd"/>
      <w:r w:rsidRPr="00875046">
        <w:rPr>
          <w:color w:val="auto"/>
        </w:rPr>
        <w:t xml:space="preserve"> $request, </w:t>
      </w:r>
      <w:r w:rsidRPr="00875046">
        <w:rPr>
          <w:i/>
          <w:iCs/>
          <w:color w:val="auto"/>
        </w:rPr>
        <w:t>Team</w:t>
      </w:r>
      <w:r w:rsidRPr="00875046">
        <w:rPr>
          <w:color w:val="auto"/>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Default="00496DA6" w:rsidP="00496DA6">
      <w:pPr>
        <w:pStyle w:val="Titre2"/>
      </w:pPr>
      <w:bookmarkStart w:id="68" w:name="_Toc168302586"/>
      <w:r w:rsidRPr="00AD4192">
        <w:t>Algorithme de répartition des membres</w:t>
      </w:r>
      <w:bookmarkEnd w:id="68"/>
    </w:p>
    <w:p w14:paraId="5B1E966E" w14:textId="77777777" w:rsidR="003E716A" w:rsidRDefault="003E716A" w:rsidP="003E716A"/>
    <w:p w14:paraId="5855DB1A" w14:textId="720D507F" w:rsidR="003E716A" w:rsidRDefault="003E716A" w:rsidP="003E716A">
      <w:r>
        <w:t>Dans l’état actuel, l’algorithme n’est pas entièrement fonctionnel.</w:t>
      </w:r>
    </w:p>
    <w:p w14:paraId="3A54A23C" w14:textId="77777777" w:rsidR="003E716A" w:rsidRDefault="003E716A" w:rsidP="003E716A"/>
    <w:p w14:paraId="54B29B68" w14:textId="407BB21C" w:rsidR="003E716A" w:rsidRDefault="003E716A" w:rsidP="003E716A">
      <w:pPr>
        <w:pStyle w:val="Titre3"/>
      </w:pPr>
      <w:bookmarkStart w:id="69" w:name="_Toc168302587"/>
      <w:r>
        <w:t>Mise en place</w:t>
      </w:r>
      <w:bookmarkEnd w:id="69"/>
    </w:p>
    <w:p w14:paraId="38926E25" w14:textId="77777777" w:rsidR="003E716A" w:rsidRDefault="003E716A" w:rsidP="003E716A"/>
    <w:p w14:paraId="1417C61B" w14:textId="6794A9A6" w:rsidR="003E716A" w:rsidRDefault="003E716A" w:rsidP="003E716A">
      <w:r>
        <w:t>L’algorithme actuel permet de répartir aléatoirement les membres dans des groupes générés aléatoirement, qui sont eux même répartis en différentes générations (activités). Il n’y a donc pas de vérifications qui permettent de s’assurer que deux membres n’ont pas déjà été dans le même groupe.</w:t>
      </w:r>
    </w:p>
    <w:p w14:paraId="3FF15CCF" w14:textId="77777777" w:rsidR="003E716A" w:rsidRDefault="003E716A" w:rsidP="003E716A"/>
    <w:p w14:paraId="755C4253" w14:textId="77777777" w:rsidR="00F34F30" w:rsidRDefault="003E716A" w:rsidP="003E716A">
      <w:r>
        <w:t xml:space="preserve">Le fonctionnement de l’algorithme repose sur deux valeurs : le nombre d’activités et la taille idéale des groupes, c’est-à-dire le nombre de membres pour un groupe voulu par l’utilisateur. </w:t>
      </w:r>
    </w:p>
    <w:p w14:paraId="366A818A" w14:textId="77777777" w:rsidR="00F34F30" w:rsidRDefault="00F34F30">
      <w:pPr>
        <w:jc w:val="left"/>
      </w:pPr>
      <w:r>
        <w:br w:type="page"/>
      </w:r>
    </w:p>
    <w:p w14:paraId="049446AF" w14:textId="6F69518D" w:rsidR="003E716A" w:rsidRDefault="00F34F30" w:rsidP="003E716A">
      <w:r>
        <w:lastRenderedPageBreak/>
        <w:t>Si les valeurs entrées par l’utilisateur entrainent la création d’un groupe incomplet, un message d’avertissement est affiché et l’utilisateur doit confirmer son choix :</w:t>
      </w:r>
    </w:p>
    <w:p w14:paraId="51FC9AC2" w14:textId="77777777" w:rsidR="00F34F30" w:rsidRDefault="00F34F30" w:rsidP="003E716A"/>
    <w:p w14:paraId="1EE33C4C" w14:textId="77777777" w:rsidR="00F34F30" w:rsidRDefault="00F34F30" w:rsidP="00F34F30">
      <w:pPr>
        <w:keepNext/>
        <w:jc w:val="center"/>
      </w:pPr>
      <w:r w:rsidRPr="00F34F30">
        <w:rPr>
          <w:noProof/>
        </w:rPr>
        <w:drawing>
          <wp:inline distT="0" distB="0" distL="0" distR="0" wp14:anchorId="78647328" wp14:editId="4D3CEC12">
            <wp:extent cx="3174085" cy="2639833"/>
            <wp:effectExtent l="19050" t="19050" r="26670" b="27305"/>
            <wp:docPr id="5049205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0587" name="Image 1" descr="Une image contenant texte, capture d’écran, Police, nombre&#10;&#10;Description générée automatiquement"/>
                    <pic:cNvPicPr/>
                  </pic:nvPicPr>
                  <pic:blipFill>
                    <a:blip r:embed="rId37"/>
                    <a:stretch>
                      <a:fillRect/>
                    </a:stretch>
                  </pic:blipFill>
                  <pic:spPr>
                    <a:xfrm>
                      <a:off x="0" y="0"/>
                      <a:ext cx="3196233" cy="2658254"/>
                    </a:xfrm>
                    <a:prstGeom prst="rect">
                      <a:avLst/>
                    </a:prstGeom>
                    <a:ln>
                      <a:solidFill>
                        <a:schemeClr val="bg2">
                          <a:lumMod val="50000"/>
                        </a:schemeClr>
                      </a:solidFill>
                    </a:ln>
                  </pic:spPr>
                </pic:pic>
              </a:graphicData>
            </a:graphic>
          </wp:inline>
        </w:drawing>
      </w:r>
    </w:p>
    <w:p w14:paraId="77008879" w14:textId="7ED0FB6A" w:rsidR="00F34F30" w:rsidRDefault="00000000" w:rsidP="00F34F30">
      <w:pPr>
        <w:pStyle w:val="Lgende"/>
        <w:jc w:val="center"/>
      </w:pPr>
      <w:fldSimple w:instr=" SEQ Figure \* ARABIC ">
        <w:r w:rsidR="00C54E4E">
          <w:rPr>
            <w:noProof/>
          </w:rPr>
          <w:t>22</w:t>
        </w:r>
      </w:fldSimple>
      <w:r w:rsidR="00F34F30">
        <w:t>. Avertissement lors de la génération des groupes.</w:t>
      </w:r>
    </w:p>
    <w:p w14:paraId="40BC8FD1" w14:textId="77777777" w:rsidR="003E716A" w:rsidRDefault="003E716A" w:rsidP="003E716A"/>
    <w:p w14:paraId="74618994" w14:textId="63E8E223" w:rsidR="00F34F30" w:rsidRDefault="00F34F30" w:rsidP="003E716A">
      <w:r>
        <w:t>Voici le code responsable de cette vérification :</w:t>
      </w:r>
    </w:p>
    <w:p w14:paraId="203FF484" w14:textId="77777777" w:rsidR="00F34F30" w:rsidRDefault="00F34F30" w:rsidP="003E716A"/>
    <w:p w14:paraId="0C717517" w14:textId="77777777" w:rsidR="00F34F30" w:rsidRPr="00F34F30" w:rsidRDefault="00F34F30" w:rsidP="00F34F30">
      <w:pPr>
        <w:pStyle w:val="Code"/>
      </w:pPr>
      <w:proofErr w:type="gramStart"/>
      <w:r w:rsidRPr="00F34F30">
        <w:t>if(</w:t>
      </w:r>
      <w:proofErr w:type="gramEnd"/>
      <w:r w:rsidRPr="00F34F30">
        <w:t>$</w:t>
      </w:r>
      <w:proofErr w:type="spellStart"/>
      <w:r w:rsidRPr="00F34F30">
        <w:t>totalMembers</w:t>
      </w:r>
      <w:proofErr w:type="spellEnd"/>
      <w:r w:rsidRPr="00F34F30">
        <w:t xml:space="preserve"> % $</w:t>
      </w:r>
      <w:proofErr w:type="spellStart"/>
      <w:r w:rsidRPr="00F34F30">
        <w:t>membersPerGroup</w:t>
      </w:r>
      <w:proofErr w:type="spellEnd"/>
      <w:r w:rsidRPr="00F34F30">
        <w:t xml:space="preserve"> != 0 &amp;&amp; !$request-&gt;has('confirm')){</w:t>
      </w:r>
    </w:p>
    <w:p w14:paraId="77A5BAAF" w14:textId="77777777" w:rsidR="00F34F30" w:rsidRPr="00F34F30" w:rsidRDefault="00F34F30" w:rsidP="00F34F30">
      <w:pPr>
        <w:pStyle w:val="Code"/>
      </w:pPr>
      <w:r w:rsidRPr="00F34F30">
        <w:t>    return redirect()-&gt;back()-&gt;</w:t>
      </w:r>
      <w:proofErr w:type="spellStart"/>
      <w:r w:rsidRPr="00F34F30">
        <w:t>withInput</w:t>
      </w:r>
      <w:proofErr w:type="spellEnd"/>
      <w:r w:rsidRPr="00F34F30">
        <w:t>($request-&gt;</w:t>
      </w:r>
      <w:proofErr w:type="gramStart"/>
      <w:r w:rsidRPr="00F34F30">
        <w:t>input(</w:t>
      </w:r>
      <w:proofErr w:type="gramEnd"/>
      <w:r w:rsidRPr="00F34F30">
        <w:t>))</w:t>
      </w:r>
    </w:p>
    <w:p w14:paraId="2BF7C8C8" w14:textId="77777777" w:rsidR="00F34F30" w:rsidRPr="00F34F30" w:rsidRDefault="00F34F30" w:rsidP="00F34F30">
      <w:pPr>
        <w:pStyle w:val="Code"/>
      </w:pPr>
      <w:r w:rsidRPr="00F34F30">
        <w:t>        -&gt;</w:t>
      </w:r>
      <w:proofErr w:type="gramStart"/>
      <w:r w:rsidRPr="00F34F30">
        <w:t>with(</w:t>
      </w:r>
      <w:proofErr w:type="gramEnd"/>
    </w:p>
    <w:p w14:paraId="5BDE6836" w14:textId="77777777" w:rsidR="00F34F30" w:rsidRPr="00F34F30" w:rsidRDefault="00F34F30" w:rsidP="00F34F30">
      <w:pPr>
        <w:pStyle w:val="Code"/>
      </w:pPr>
      <w:r w:rsidRPr="00F34F30">
        <w:t>        [</w:t>
      </w:r>
    </w:p>
    <w:p w14:paraId="7E50CB5C" w14:textId="77777777" w:rsidR="00F34F30" w:rsidRPr="00F34F30" w:rsidRDefault="00F34F30" w:rsidP="00F34F30">
      <w:pPr>
        <w:pStyle w:val="Code"/>
      </w:pPr>
      <w:r w:rsidRPr="00F34F30">
        <w:t xml:space="preserve">            'confirm' =&gt; true, </w:t>
      </w:r>
    </w:p>
    <w:p w14:paraId="7C969043" w14:textId="77777777" w:rsidR="00F34F30" w:rsidRPr="00F34F30" w:rsidRDefault="00F34F30" w:rsidP="00F34F30">
      <w:pPr>
        <w:pStyle w:val="Code"/>
      </w:pPr>
      <w:r w:rsidRPr="00F34F30">
        <w:t>            '</w:t>
      </w:r>
      <w:proofErr w:type="spellStart"/>
      <w:r w:rsidRPr="00F34F30">
        <w:t>notCompleteGroupeSize</w:t>
      </w:r>
      <w:proofErr w:type="spellEnd"/>
      <w:r w:rsidRPr="00F34F30">
        <w:t>' =&gt; $</w:t>
      </w:r>
      <w:proofErr w:type="spellStart"/>
      <w:r w:rsidRPr="00F34F30">
        <w:t>totalMembers</w:t>
      </w:r>
      <w:proofErr w:type="spellEnd"/>
      <w:r w:rsidRPr="00F34F30">
        <w:t xml:space="preserve"> % $</w:t>
      </w:r>
      <w:proofErr w:type="spellStart"/>
      <w:r w:rsidRPr="00F34F30">
        <w:t>membersPerGroup</w:t>
      </w:r>
      <w:proofErr w:type="spellEnd"/>
      <w:r w:rsidRPr="00F34F30">
        <w:t>,</w:t>
      </w:r>
    </w:p>
    <w:p w14:paraId="372966AE" w14:textId="77777777" w:rsidR="00F34F30" w:rsidRPr="0053240E" w:rsidRDefault="00F34F30" w:rsidP="00F34F30">
      <w:pPr>
        <w:pStyle w:val="Code"/>
        <w:rPr>
          <w:lang w:val="fr-CH"/>
        </w:rPr>
      </w:pPr>
      <w:r w:rsidRPr="00F34F30">
        <w:t xml:space="preserve">        </w:t>
      </w:r>
      <w:r w:rsidRPr="0053240E">
        <w:rPr>
          <w:lang w:val="fr-CH"/>
        </w:rPr>
        <w:t>]);</w:t>
      </w:r>
    </w:p>
    <w:p w14:paraId="4A55034B" w14:textId="77777777" w:rsidR="00F34F30" w:rsidRPr="0053240E" w:rsidRDefault="00F34F30" w:rsidP="00F34F30">
      <w:pPr>
        <w:pStyle w:val="Code"/>
        <w:rPr>
          <w:lang w:val="fr-CH"/>
        </w:rPr>
      </w:pPr>
      <w:r w:rsidRPr="0053240E">
        <w:rPr>
          <w:lang w:val="fr-CH"/>
        </w:rPr>
        <w:t>}</w:t>
      </w:r>
    </w:p>
    <w:p w14:paraId="61CADF7D" w14:textId="77777777" w:rsidR="00F34F30" w:rsidRDefault="00F34F30" w:rsidP="003E716A"/>
    <w:p w14:paraId="578914EF" w14:textId="10AFEB5F" w:rsidR="00F34F30" w:rsidRDefault="00F34F30" w:rsidP="003E716A">
      <w:r>
        <w:t>Le principe est de vérifier qu’il ne reste aucun membre supplémentaire.</w:t>
      </w:r>
    </w:p>
    <w:p w14:paraId="40190B5D" w14:textId="77777777" w:rsidR="00F34F30" w:rsidRDefault="00F34F30" w:rsidP="003E716A"/>
    <w:p w14:paraId="3F4BBFF8" w14:textId="2A7B13BF" w:rsidR="00FB1361" w:rsidRDefault="00F34F30" w:rsidP="003E716A">
      <w:r>
        <w:t>Ensuite, le code va itérer autant de fois que le nombre d’activités voulues par l’utilisateur. À chaque itération, un tableau de groupes</w:t>
      </w:r>
      <w:r w:rsidR="00FB1361">
        <w:t xml:space="preserve"> correspondant à une génération</w:t>
      </w:r>
      <w:r>
        <w:t xml:space="preserve"> est créé et les membres sont mélangés dans un ordre aléatoire. </w:t>
      </w:r>
    </w:p>
    <w:p w14:paraId="09C23F8F" w14:textId="77777777" w:rsidR="00FB1361" w:rsidRDefault="00FB1361">
      <w:pPr>
        <w:jc w:val="left"/>
      </w:pPr>
      <w:r>
        <w:br w:type="page"/>
      </w:r>
    </w:p>
    <w:p w14:paraId="458C7521" w14:textId="581070BF" w:rsidR="00F34F30" w:rsidRDefault="00FB1361" w:rsidP="003E716A">
      <w:r>
        <w:lastRenderedPageBreak/>
        <w:t>À la suite de cela, les membres seront distribués dans leurs groupes :</w:t>
      </w:r>
    </w:p>
    <w:p w14:paraId="7FC65FC6" w14:textId="77777777" w:rsidR="00FB1361" w:rsidRDefault="00FB1361" w:rsidP="003E716A"/>
    <w:p w14:paraId="2AAF95BC" w14:textId="77777777" w:rsidR="00FB1361" w:rsidRPr="00FB1361" w:rsidRDefault="00FB1361" w:rsidP="00FB1361">
      <w:pPr>
        <w:pStyle w:val="Comment"/>
      </w:pPr>
      <w:r w:rsidRPr="00FB1361">
        <w:t>// Iterate through each generation</w:t>
      </w:r>
    </w:p>
    <w:p w14:paraId="2D102710" w14:textId="77777777" w:rsidR="00FB1361" w:rsidRPr="00FB1361" w:rsidRDefault="00FB1361" w:rsidP="00FB1361">
      <w:pPr>
        <w:pStyle w:val="Code"/>
      </w:pPr>
      <w:proofErr w:type="gramStart"/>
      <w:r w:rsidRPr="00FB1361">
        <w:t>for(</w:t>
      </w:r>
      <w:proofErr w:type="gramEnd"/>
      <w:r w:rsidRPr="00FB1361">
        <w:t>$</w:t>
      </w:r>
      <w:proofErr w:type="spellStart"/>
      <w:r w:rsidRPr="00FB1361">
        <w:t>i</w:t>
      </w:r>
      <w:proofErr w:type="spellEnd"/>
      <w:r w:rsidRPr="00FB1361">
        <w:t xml:space="preserve"> = 0; $</w:t>
      </w:r>
      <w:proofErr w:type="spellStart"/>
      <w:r w:rsidRPr="00FB1361">
        <w:t>i</w:t>
      </w:r>
      <w:proofErr w:type="spellEnd"/>
      <w:r w:rsidRPr="00FB1361">
        <w:t xml:space="preserve"> &lt; $</w:t>
      </w:r>
      <w:proofErr w:type="spellStart"/>
      <w:r w:rsidRPr="00FB1361">
        <w:t>totalGenerations</w:t>
      </w:r>
      <w:proofErr w:type="spellEnd"/>
      <w:r w:rsidRPr="00FB1361">
        <w:t>; $</w:t>
      </w:r>
      <w:proofErr w:type="spellStart"/>
      <w:r w:rsidRPr="00FB1361">
        <w:t>i</w:t>
      </w:r>
      <w:proofErr w:type="spellEnd"/>
      <w:r w:rsidRPr="00FB1361">
        <w:t>++)</w:t>
      </w:r>
    </w:p>
    <w:p w14:paraId="5FB75B84" w14:textId="77777777" w:rsidR="00FB1361" w:rsidRPr="00FB1361" w:rsidRDefault="00FB1361" w:rsidP="00FB1361">
      <w:pPr>
        <w:pStyle w:val="Code"/>
      </w:pPr>
      <w:r w:rsidRPr="00FB1361">
        <w:t>{</w:t>
      </w:r>
    </w:p>
    <w:p w14:paraId="183EB477" w14:textId="77777777" w:rsidR="00FB1361" w:rsidRPr="00FB1361" w:rsidRDefault="00FB1361" w:rsidP="00FB1361">
      <w:pPr>
        <w:pStyle w:val="Code"/>
      </w:pPr>
      <w:r w:rsidRPr="00FB1361">
        <w:t>    $group = []; // Contains one group at a time</w:t>
      </w:r>
    </w:p>
    <w:p w14:paraId="389E0715" w14:textId="77777777" w:rsidR="00FB1361" w:rsidRPr="00FB1361" w:rsidRDefault="00FB1361" w:rsidP="00FB1361">
      <w:pPr>
        <w:pStyle w:val="Code"/>
      </w:pPr>
      <w:r w:rsidRPr="00FB1361">
        <w:t>    $</w:t>
      </w:r>
      <w:proofErr w:type="spellStart"/>
      <w:r w:rsidRPr="00FB1361">
        <w:t>generationGroups</w:t>
      </w:r>
      <w:proofErr w:type="spellEnd"/>
      <w:r w:rsidRPr="00FB1361">
        <w:t xml:space="preserve"> = []; // Contains the groups of one generation</w:t>
      </w:r>
    </w:p>
    <w:p w14:paraId="21827FE8" w14:textId="77777777" w:rsidR="00FB1361" w:rsidRPr="00FB1361" w:rsidRDefault="00FB1361" w:rsidP="00FB1361">
      <w:pPr>
        <w:pStyle w:val="Code"/>
      </w:pPr>
      <w:r w:rsidRPr="00FB1361">
        <w:t xml:space="preserve">    </w:t>
      </w:r>
    </w:p>
    <w:p w14:paraId="2671A181" w14:textId="77777777" w:rsidR="00FB1361" w:rsidRPr="00FB1361" w:rsidRDefault="00FB1361" w:rsidP="00FB1361">
      <w:pPr>
        <w:pStyle w:val="Comment"/>
      </w:pPr>
      <w:r w:rsidRPr="00FB1361">
        <w:t>    // Shuffle the members in a random order</w:t>
      </w:r>
    </w:p>
    <w:p w14:paraId="704D8A82" w14:textId="77777777" w:rsidR="00FB1361" w:rsidRPr="00FB1361" w:rsidRDefault="00FB1361" w:rsidP="00FB1361">
      <w:pPr>
        <w:pStyle w:val="Code"/>
      </w:pPr>
      <w:r w:rsidRPr="00FB1361">
        <w:t>    shuffle($</w:t>
      </w:r>
      <w:proofErr w:type="spellStart"/>
      <w:r w:rsidRPr="00FB1361">
        <w:t>membersId</w:t>
      </w:r>
      <w:proofErr w:type="spellEnd"/>
      <w:proofErr w:type="gramStart"/>
      <w:r w:rsidRPr="00FB1361">
        <w:t>);</w:t>
      </w:r>
      <w:proofErr w:type="gramEnd"/>
    </w:p>
    <w:p w14:paraId="69C7835A" w14:textId="77777777" w:rsidR="00FB1361" w:rsidRPr="00FB1361" w:rsidRDefault="00FB1361" w:rsidP="00FB1361">
      <w:pPr>
        <w:pStyle w:val="Code"/>
      </w:pPr>
      <w:r w:rsidRPr="00FB1361">
        <w:t xml:space="preserve">    </w:t>
      </w:r>
    </w:p>
    <w:p w14:paraId="260703B7" w14:textId="77777777" w:rsidR="00FB1361" w:rsidRPr="00FB1361" w:rsidRDefault="00FB1361" w:rsidP="00FB1361">
      <w:pPr>
        <w:pStyle w:val="Comment"/>
      </w:pPr>
      <w:r w:rsidRPr="00FB1361">
        <w:t>    // Cycle through each member</w:t>
      </w:r>
    </w:p>
    <w:p w14:paraId="76264C28" w14:textId="77777777" w:rsidR="00FB1361" w:rsidRPr="00FB1361" w:rsidRDefault="00FB1361" w:rsidP="00FB1361">
      <w:pPr>
        <w:pStyle w:val="Code"/>
      </w:pPr>
      <w:r w:rsidRPr="00FB1361">
        <w:t xml:space="preserve">    </w:t>
      </w:r>
      <w:proofErr w:type="gramStart"/>
      <w:r w:rsidRPr="00FB1361">
        <w:t>foreach(</w:t>
      </w:r>
      <w:proofErr w:type="gramEnd"/>
      <w:r w:rsidRPr="00FB1361">
        <w:t>$</w:t>
      </w:r>
      <w:proofErr w:type="spellStart"/>
      <w:r w:rsidRPr="00FB1361">
        <w:t>membersId</w:t>
      </w:r>
      <w:proofErr w:type="spellEnd"/>
      <w:r w:rsidRPr="00FB1361">
        <w:t xml:space="preserve"> as $member){</w:t>
      </w:r>
    </w:p>
    <w:p w14:paraId="3644A214" w14:textId="77777777" w:rsidR="00FB1361" w:rsidRPr="00FB1361" w:rsidRDefault="00FB1361" w:rsidP="00FB1361">
      <w:pPr>
        <w:pStyle w:val="Code"/>
      </w:pPr>
      <w:r w:rsidRPr="00FB1361">
        <w:t xml:space="preserve">        </w:t>
      </w:r>
    </w:p>
    <w:p w14:paraId="020AA360" w14:textId="77777777" w:rsidR="00FB1361" w:rsidRPr="00FB1361" w:rsidRDefault="00FB1361" w:rsidP="00FB1361">
      <w:pPr>
        <w:pStyle w:val="Comment"/>
      </w:pPr>
      <w:r w:rsidRPr="00FB1361">
        <w:t>        // Add the member to the group</w:t>
      </w:r>
    </w:p>
    <w:p w14:paraId="6D2A3FA3" w14:textId="77777777" w:rsidR="00FB1361" w:rsidRPr="00FB1361" w:rsidRDefault="00FB1361" w:rsidP="00FB1361">
      <w:pPr>
        <w:pStyle w:val="Code"/>
      </w:pPr>
      <w:r w:rsidRPr="00FB1361">
        <w:t>        $</w:t>
      </w:r>
      <w:proofErr w:type="gramStart"/>
      <w:r w:rsidRPr="00FB1361">
        <w:t>group[</w:t>
      </w:r>
      <w:proofErr w:type="gramEnd"/>
      <w:r w:rsidRPr="00FB1361">
        <w:t>] = $member;</w:t>
      </w:r>
    </w:p>
    <w:p w14:paraId="08D83F0A" w14:textId="77777777" w:rsidR="00FB1361" w:rsidRPr="00FB1361" w:rsidRDefault="00FB1361" w:rsidP="00FB1361">
      <w:pPr>
        <w:pStyle w:val="Code"/>
      </w:pPr>
      <w:r w:rsidRPr="00FB1361">
        <w:t xml:space="preserve">        </w:t>
      </w:r>
    </w:p>
    <w:p w14:paraId="6AF71F8C" w14:textId="77777777" w:rsidR="00FB1361" w:rsidRPr="00FB1361" w:rsidRDefault="00FB1361" w:rsidP="00FB1361">
      <w:pPr>
        <w:pStyle w:val="Comment"/>
      </w:pPr>
      <w:r w:rsidRPr="00FB1361">
        <w:t>        // Check if the number of stored members isn't higher than the defined group size</w:t>
      </w:r>
    </w:p>
    <w:p w14:paraId="2582318D" w14:textId="77777777" w:rsidR="00FB1361" w:rsidRPr="00FB1361" w:rsidRDefault="00FB1361" w:rsidP="00FB1361">
      <w:pPr>
        <w:pStyle w:val="Code"/>
      </w:pPr>
      <w:r w:rsidRPr="00FB1361">
        <w:t>        if(count($group) &gt;= $</w:t>
      </w:r>
      <w:proofErr w:type="spellStart"/>
      <w:proofErr w:type="gramStart"/>
      <w:r w:rsidRPr="00FB1361">
        <w:t>membersPerGroup</w:t>
      </w:r>
      <w:proofErr w:type="spellEnd"/>
      <w:r w:rsidRPr="00FB1361">
        <w:t>){</w:t>
      </w:r>
      <w:proofErr w:type="gramEnd"/>
    </w:p>
    <w:p w14:paraId="0EB3B316" w14:textId="77777777" w:rsidR="00FB1361" w:rsidRPr="00FB1361" w:rsidRDefault="00FB1361" w:rsidP="00FB1361">
      <w:pPr>
        <w:pStyle w:val="Code"/>
      </w:pPr>
      <w:r w:rsidRPr="00FB1361">
        <w:t xml:space="preserve">            </w:t>
      </w:r>
    </w:p>
    <w:p w14:paraId="1EEA03B3" w14:textId="77777777" w:rsidR="00FB1361" w:rsidRPr="00FB1361" w:rsidRDefault="00FB1361" w:rsidP="00FB1361">
      <w:pPr>
        <w:pStyle w:val="Comment"/>
      </w:pPr>
      <w:r w:rsidRPr="00FB1361">
        <w:t>            // Add the created group to the generation</w:t>
      </w:r>
    </w:p>
    <w:p w14:paraId="129CA00E" w14:textId="77777777" w:rsidR="00FB1361" w:rsidRPr="00FB1361" w:rsidRDefault="00FB1361" w:rsidP="00FB1361">
      <w:pPr>
        <w:pStyle w:val="Code"/>
      </w:pPr>
      <w:r w:rsidRPr="00FB1361">
        <w:t>            $</w:t>
      </w:r>
      <w:proofErr w:type="spellStart"/>
      <w:proofErr w:type="gramStart"/>
      <w:r w:rsidRPr="00FB1361">
        <w:t>generationGroups</w:t>
      </w:r>
      <w:proofErr w:type="spellEnd"/>
      <w:r w:rsidRPr="00FB1361">
        <w:t>[</w:t>
      </w:r>
      <w:proofErr w:type="gramEnd"/>
      <w:r w:rsidRPr="00FB1361">
        <w:t>] = $group;</w:t>
      </w:r>
    </w:p>
    <w:p w14:paraId="1DB4EB24" w14:textId="77777777" w:rsidR="00FB1361" w:rsidRPr="00FB1361" w:rsidRDefault="00FB1361" w:rsidP="00FB1361">
      <w:pPr>
        <w:pStyle w:val="Code"/>
      </w:pPr>
      <w:r w:rsidRPr="00FB1361">
        <w:t xml:space="preserve">            </w:t>
      </w:r>
    </w:p>
    <w:p w14:paraId="40AD8471" w14:textId="77777777" w:rsidR="00FB1361" w:rsidRPr="00FB1361" w:rsidRDefault="00FB1361" w:rsidP="00FB1361">
      <w:pPr>
        <w:pStyle w:val="Comment"/>
      </w:pPr>
      <w:r w:rsidRPr="00FB1361">
        <w:t>            // Reset the array</w:t>
      </w:r>
    </w:p>
    <w:p w14:paraId="5BBEBE03" w14:textId="77777777" w:rsidR="00FB1361" w:rsidRPr="00FB1361" w:rsidRDefault="00FB1361" w:rsidP="00FB1361">
      <w:pPr>
        <w:pStyle w:val="Code"/>
      </w:pPr>
      <w:r w:rsidRPr="00FB1361">
        <w:t>            $group = [</w:t>
      </w:r>
      <w:proofErr w:type="gramStart"/>
      <w:r w:rsidRPr="00FB1361">
        <w:t>];</w:t>
      </w:r>
      <w:proofErr w:type="gramEnd"/>
    </w:p>
    <w:p w14:paraId="3F8C668F" w14:textId="77777777" w:rsidR="00FB1361" w:rsidRPr="00875046" w:rsidRDefault="00FB1361" w:rsidP="00FB1361">
      <w:pPr>
        <w:pStyle w:val="Code"/>
      </w:pPr>
      <w:r w:rsidRPr="00FB1361">
        <w:t xml:space="preserve">        </w:t>
      </w:r>
      <w:r w:rsidRPr="00875046">
        <w:t>}</w:t>
      </w:r>
    </w:p>
    <w:p w14:paraId="08476441" w14:textId="77777777" w:rsidR="00FB1361" w:rsidRPr="0053240E" w:rsidRDefault="00FB1361" w:rsidP="00FB1361">
      <w:pPr>
        <w:pStyle w:val="Code"/>
        <w:rPr>
          <w:lang w:val="fr-CH"/>
        </w:rPr>
      </w:pPr>
      <w:r w:rsidRPr="00875046">
        <w:t xml:space="preserve">    </w:t>
      </w:r>
      <w:r w:rsidRPr="0053240E">
        <w:rPr>
          <w:lang w:val="fr-CH"/>
        </w:rPr>
        <w:t>}</w:t>
      </w:r>
    </w:p>
    <w:p w14:paraId="78232FE7" w14:textId="77777777" w:rsidR="00FB1361" w:rsidRDefault="00FB1361" w:rsidP="003E716A"/>
    <w:p w14:paraId="2F795B27" w14:textId="7D4E6F9B" w:rsidR="00F34F30" w:rsidRDefault="00FB1361" w:rsidP="003E716A">
      <w:r>
        <w:t>La création d’un groupe incomplet est également gérée :</w:t>
      </w:r>
    </w:p>
    <w:p w14:paraId="02E40CB5" w14:textId="77777777" w:rsidR="00FB1361" w:rsidRDefault="00FB1361" w:rsidP="003E716A"/>
    <w:p w14:paraId="60D54F36" w14:textId="77777777" w:rsidR="00FB1361" w:rsidRPr="00FB1361" w:rsidRDefault="00FB1361" w:rsidP="00FB1361">
      <w:pPr>
        <w:pStyle w:val="Comment"/>
      </w:pPr>
      <w:r w:rsidRPr="00FB1361">
        <w:t xml:space="preserve">// If the data doesn't allow to store the </w:t>
      </w:r>
      <w:proofErr w:type="spellStart"/>
      <w:r w:rsidRPr="00FB1361">
        <w:t>inputed</w:t>
      </w:r>
      <w:proofErr w:type="spellEnd"/>
      <w:r w:rsidRPr="00FB1361">
        <w:t xml:space="preserve"> number </w:t>
      </w:r>
    </w:p>
    <w:p w14:paraId="724CC6D8" w14:textId="77777777" w:rsidR="00FB1361" w:rsidRPr="00FB1361" w:rsidRDefault="00FB1361" w:rsidP="00FB1361">
      <w:pPr>
        <w:pStyle w:val="Comment"/>
      </w:pPr>
      <w:r w:rsidRPr="00FB1361">
        <w:t xml:space="preserve">// of members for the last groups, then store the incomplete </w:t>
      </w:r>
    </w:p>
    <w:p w14:paraId="067552D2" w14:textId="77777777" w:rsidR="00FB1361" w:rsidRPr="00FB1361" w:rsidRDefault="00FB1361" w:rsidP="00FB1361">
      <w:pPr>
        <w:pStyle w:val="Comment"/>
      </w:pPr>
      <w:r w:rsidRPr="00FB1361">
        <w:t>//group in the generation.</w:t>
      </w:r>
    </w:p>
    <w:p w14:paraId="5DF6E9A0" w14:textId="77777777" w:rsidR="00FB1361" w:rsidRPr="00875046" w:rsidRDefault="00FB1361" w:rsidP="00FB1361">
      <w:pPr>
        <w:pStyle w:val="Code"/>
      </w:pPr>
      <w:proofErr w:type="gramStart"/>
      <w:r w:rsidRPr="00FB1361">
        <w:t>if(</w:t>
      </w:r>
      <w:proofErr w:type="gramEnd"/>
      <w:r w:rsidRPr="00FB1361">
        <w:t>$</w:t>
      </w:r>
      <w:proofErr w:type="spellStart"/>
      <w:r w:rsidRPr="00FB1361">
        <w:t>totalMembers</w:t>
      </w:r>
      <w:proofErr w:type="spellEnd"/>
      <w:r w:rsidRPr="00FB1361">
        <w:t xml:space="preserve"> % $</w:t>
      </w:r>
      <w:proofErr w:type="spellStart"/>
      <w:r w:rsidRPr="00FB1361">
        <w:t>membersPerGroup</w:t>
      </w:r>
      <w:proofErr w:type="spellEnd"/>
      <w:r w:rsidRPr="00FB1361">
        <w:t xml:space="preserve"> != </w:t>
      </w:r>
      <w:r w:rsidRPr="00875046">
        <w:t>0){</w:t>
      </w:r>
    </w:p>
    <w:p w14:paraId="646D86D3" w14:textId="77777777" w:rsidR="00FB1361" w:rsidRPr="00FB1361" w:rsidRDefault="00FB1361" w:rsidP="00FB1361">
      <w:pPr>
        <w:pStyle w:val="Code"/>
        <w:rPr>
          <w:lang w:val="fr-CH"/>
        </w:rPr>
      </w:pPr>
      <w:r w:rsidRPr="00875046">
        <w:t xml:space="preserve">    </w:t>
      </w:r>
      <w:r w:rsidRPr="00FB1361">
        <w:rPr>
          <w:lang w:val="fr-CH"/>
        </w:rPr>
        <w:t>$</w:t>
      </w:r>
      <w:proofErr w:type="spellStart"/>
      <w:proofErr w:type="gramStart"/>
      <w:r w:rsidRPr="00FB1361">
        <w:rPr>
          <w:lang w:val="fr-CH"/>
        </w:rPr>
        <w:t>generationGroups</w:t>
      </w:r>
      <w:proofErr w:type="spellEnd"/>
      <w:r w:rsidRPr="00FB1361">
        <w:rPr>
          <w:lang w:val="fr-CH"/>
        </w:rPr>
        <w:t>[</w:t>
      </w:r>
      <w:proofErr w:type="gramEnd"/>
      <w:r w:rsidRPr="00FB1361">
        <w:rPr>
          <w:lang w:val="fr-CH"/>
        </w:rPr>
        <w:t>] = $group;</w:t>
      </w:r>
    </w:p>
    <w:p w14:paraId="58DA357A" w14:textId="77777777" w:rsidR="00FB1361" w:rsidRPr="00FB1361" w:rsidRDefault="00FB1361" w:rsidP="00FB1361">
      <w:pPr>
        <w:pStyle w:val="Code"/>
        <w:rPr>
          <w:lang w:val="fr-CH"/>
        </w:rPr>
      </w:pPr>
      <w:r w:rsidRPr="00FB1361">
        <w:rPr>
          <w:lang w:val="fr-CH"/>
        </w:rPr>
        <w:t>}</w:t>
      </w:r>
    </w:p>
    <w:p w14:paraId="765E8C66" w14:textId="77777777" w:rsidR="00FB1361" w:rsidRDefault="00FB1361" w:rsidP="003E716A"/>
    <w:p w14:paraId="348E022F" w14:textId="32852236" w:rsidR="00FB1361" w:rsidRDefault="00FB1361" w:rsidP="003E716A">
      <w:r>
        <w:t>Puis, la génération est stockée :</w:t>
      </w:r>
    </w:p>
    <w:p w14:paraId="07965C41" w14:textId="77777777" w:rsidR="00FB1361" w:rsidRDefault="00FB1361" w:rsidP="003E716A"/>
    <w:p w14:paraId="17AE4A63" w14:textId="77777777" w:rsidR="00FB1361" w:rsidRPr="00FB1361" w:rsidRDefault="00FB1361" w:rsidP="00FB1361">
      <w:pPr>
        <w:pStyle w:val="Comment"/>
      </w:pPr>
      <w:r w:rsidRPr="00FB1361">
        <w:t>// Store the generation</w:t>
      </w:r>
    </w:p>
    <w:p w14:paraId="146871BD" w14:textId="77777777" w:rsidR="00FB1361" w:rsidRPr="00FB1361" w:rsidRDefault="00FB1361" w:rsidP="00FB1361">
      <w:pPr>
        <w:pStyle w:val="Code"/>
      </w:pPr>
      <w:r w:rsidRPr="00FB1361">
        <w:t>$</w:t>
      </w:r>
      <w:proofErr w:type="spellStart"/>
      <w:proofErr w:type="gramStart"/>
      <w:r w:rsidRPr="00FB1361">
        <w:t>previousAssignments</w:t>
      </w:r>
      <w:proofErr w:type="spellEnd"/>
      <w:r w:rsidRPr="00FB1361">
        <w:t>[</w:t>
      </w:r>
      <w:proofErr w:type="gramEnd"/>
      <w:r w:rsidRPr="00FB1361">
        <w:t>] = $</w:t>
      </w:r>
      <w:proofErr w:type="spellStart"/>
      <w:r w:rsidRPr="00FB1361">
        <w:t>generationGroups</w:t>
      </w:r>
      <w:proofErr w:type="spellEnd"/>
      <w:r w:rsidRPr="00FB1361">
        <w:t>;</w:t>
      </w:r>
    </w:p>
    <w:p w14:paraId="1A4CF22C" w14:textId="77777777" w:rsidR="00FB1361" w:rsidRPr="00FB1361" w:rsidRDefault="00FB1361" w:rsidP="003E716A">
      <w:pPr>
        <w:rPr>
          <w:lang w:val="en-US"/>
        </w:rPr>
      </w:pPr>
    </w:p>
    <w:p w14:paraId="2A1996EA" w14:textId="77777777" w:rsidR="00FB1361" w:rsidRPr="00FB1361" w:rsidRDefault="00FB1361" w:rsidP="003E716A">
      <w:pPr>
        <w:rPr>
          <w:lang w:val="en-US"/>
        </w:rPr>
      </w:pPr>
    </w:p>
    <w:p w14:paraId="7A767D61" w14:textId="77777777" w:rsidR="00FB1361" w:rsidRPr="0053240E" w:rsidRDefault="00FB1361">
      <w:pPr>
        <w:jc w:val="left"/>
        <w:rPr>
          <w:rFonts w:asciiTheme="majorHAnsi" w:hAnsiTheme="majorHAnsi" w:cs="Arial"/>
          <w:bCs/>
          <w:i/>
          <w:szCs w:val="26"/>
          <w:lang w:val="en-US"/>
        </w:rPr>
      </w:pPr>
      <w:r w:rsidRPr="0053240E">
        <w:rPr>
          <w:lang w:val="en-US"/>
        </w:rPr>
        <w:br w:type="page"/>
      </w:r>
    </w:p>
    <w:p w14:paraId="7E309C51" w14:textId="0E76B124" w:rsidR="00F14AE2" w:rsidRPr="00AD4192" w:rsidRDefault="00F14AE2" w:rsidP="00F14AE2">
      <w:pPr>
        <w:pStyle w:val="Titre3"/>
      </w:pPr>
      <w:bookmarkStart w:id="70" w:name="_Toc168302588"/>
      <w:r w:rsidRPr="00AD4192">
        <w:lastRenderedPageBreak/>
        <w:t>Pistes d’améliorations</w:t>
      </w:r>
      <w:bookmarkEnd w:id="70"/>
    </w:p>
    <w:p w14:paraId="4D460233" w14:textId="308E947C" w:rsidR="00FB1361" w:rsidRDefault="00FB1361" w:rsidP="00F14AE2"/>
    <w:p w14:paraId="6E3E0A7B" w14:textId="0ACA7FB7" w:rsidR="00FD4DBB" w:rsidRDefault="00FD4DBB" w:rsidP="00F14AE2">
      <w:r>
        <w:t xml:space="preserve">Afin de rendre l’algorithme entièrement fonctionnel, il faudrait implémenter un moyen permettant de vérifier que des membres n’ont pas été précédemment dans le même groupe, et si tel est le cas, réassigner de la manière la plus efficace les membres dans de nouveaux groupes. </w:t>
      </w:r>
    </w:p>
    <w:p w14:paraId="26256DEE" w14:textId="77777777" w:rsidR="00FD4DBB" w:rsidRDefault="00FD4DBB" w:rsidP="00F14AE2"/>
    <w:p w14:paraId="1357B0BF" w14:textId="11E99763" w:rsidR="00FD4DBB" w:rsidRDefault="00FD4DBB" w:rsidP="00F14AE2">
      <w:r>
        <w:t>Un autre moyen d’améliorer le code serait de le refactoriser afin de séparer les différentes parties de l’algorithme dans plusieurs fonctions.</w:t>
      </w:r>
    </w:p>
    <w:p w14:paraId="57E88658" w14:textId="77777777" w:rsidR="00FB1361" w:rsidRDefault="00FB1361" w:rsidP="00F14AE2"/>
    <w:p w14:paraId="74FE135D" w14:textId="7A9C7A9D" w:rsidR="008064FA" w:rsidRDefault="008064FA" w:rsidP="00BA5B8E">
      <w:pPr>
        <w:pStyle w:val="Titre2"/>
      </w:pPr>
      <w:r>
        <w:t xml:space="preserve"> </w:t>
      </w:r>
      <w:bookmarkStart w:id="71" w:name="_Toc168302589"/>
      <w:r w:rsidR="00DA7292">
        <w:t xml:space="preserve">Mise en place </w:t>
      </w:r>
      <w:r>
        <w:t>du QR Code</w:t>
      </w:r>
      <w:bookmarkEnd w:id="71"/>
    </w:p>
    <w:p w14:paraId="2C896EFA" w14:textId="77777777" w:rsidR="008064FA" w:rsidRDefault="008064FA" w:rsidP="008064FA"/>
    <w:p w14:paraId="4DC7B7BF" w14:textId="77777777" w:rsidR="00DA7292" w:rsidRDefault="00DA7292" w:rsidP="008064FA">
      <w:r>
        <w:t>Afin de pouvoir facilement créer un accès à une équipe, un QR Code est généré pour chaque équipe. La génération du QR Code se fait à l’aide du projet « simple-</w:t>
      </w:r>
      <w:proofErr w:type="spellStart"/>
      <w:r>
        <w:t>qrcode</w:t>
      </w:r>
      <w:proofErr w:type="spellEnd"/>
      <w:r>
        <w:t> »</w:t>
      </w:r>
      <w:r>
        <w:rPr>
          <w:rStyle w:val="Appelnotedebasdep"/>
        </w:rPr>
        <w:footnoteReference w:id="23"/>
      </w:r>
      <w:r>
        <w:t xml:space="preserve">. </w:t>
      </w:r>
    </w:p>
    <w:p w14:paraId="30E8E582" w14:textId="77777777" w:rsidR="00DA7292" w:rsidRDefault="00DA7292" w:rsidP="008064FA"/>
    <w:p w14:paraId="23B4B5C6" w14:textId="7FBDF958" w:rsidR="00DA7292" w:rsidRDefault="00DA7292" w:rsidP="00DA7292">
      <w:pPr>
        <w:pStyle w:val="Titre3"/>
      </w:pPr>
      <w:r>
        <w:t xml:space="preserve"> </w:t>
      </w:r>
      <w:bookmarkStart w:id="72" w:name="_Toc168302590"/>
      <w:r>
        <w:t>Installation</w:t>
      </w:r>
      <w:bookmarkEnd w:id="72"/>
    </w:p>
    <w:p w14:paraId="42239BAF" w14:textId="77777777" w:rsidR="00DA7292" w:rsidRDefault="00DA7292" w:rsidP="008064FA"/>
    <w:p w14:paraId="3A0E7C74" w14:textId="0189FC94" w:rsidR="00DA7292" w:rsidRDefault="00DA7292" w:rsidP="008064FA">
      <w:r>
        <w:t>Cet outil s’intègre directement à Laravel avec la commande composer suivante</w:t>
      </w:r>
    </w:p>
    <w:p w14:paraId="3AF5676F" w14:textId="77777777" w:rsidR="00DA7292" w:rsidRDefault="00DA7292" w:rsidP="008064FA"/>
    <w:p w14:paraId="22A9DD56" w14:textId="082DCBE7" w:rsidR="00DA7292" w:rsidRPr="00DA7292" w:rsidRDefault="00DA7292" w:rsidP="00DA7292">
      <w:pPr>
        <w:pStyle w:val="Code"/>
      </w:pPr>
      <w:r w:rsidRPr="00DA7292">
        <w:t xml:space="preserve">$ </w:t>
      </w:r>
      <w:proofErr w:type="gramStart"/>
      <w:r w:rsidRPr="00DA7292">
        <w:t>composer</w:t>
      </w:r>
      <w:proofErr w:type="gramEnd"/>
      <w:r w:rsidRPr="00DA7292">
        <w:t xml:space="preserve"> require </w:t>
      </w:r>
      <w:proofErr w:type="spellStart"/>
      <w:r w:rsidRPr="00DA7292">
        <w:t>simplesoftwareio</w:t>
      </w:r>
      <w:proofErr w:type="spellEnd"/>
      <w:r w:rsidRPr="00DA7292">
        <w:t>/simple-</w:t>
      </w:r>
      <w:proofErr w:type="spellStart"/>
      <w:r w:rsidRPr="00DA7292">
        <w:t>qrcode</w:t>
      </w:r>
      <w:proofErr w:type="spellEnd"/>
      <w:r w:rsidRPr="00DA7292">
        <w:t xml:space="preserve"> "~4"</w:t>
      </w:r>
    </w:p>
    <w:p w14:paraId="2DE51FFD" w14:textId="77777777" w:rsidR="00DA7292" w:rsidRDefault="00DA7292" w:rsidP="008064FA"/>
    <w:p w14:paraId="2BCE0E0F" w14:textId="3E311FF8" w:rsidR="00DA7292" w:rsidRDefault="00DA7292" w:rsidP="00DA7292">
      <w:pPr>
        <w:pStyle w:val="Titre3"/>
      </w:pPr>
      <w:r>
        <w:t xml:space="preserve"> </w:t>
      </w:r>
      <w:bookmarkStart w:id="73" w:name="_Toc168302591"/>
      <w:r>
        <w:t>Intégration de la génération de QR codes</w:t>
      </w:r>
      <w:bookmarkEnd w:id="73"/>
    </w:p>
    <w:p w14:paraId="1F7370D4" w14:textId="77777777" w:rsidR="00DA7292" w:rsidRDefault="00DA7292" w:rsidP="00DA7292"/>
    <w:p w14:paraId="3E1D64A0" w14:textId="77777777" w:rsidR="00474DED" w:rsidRDefault="001851C3" w:rsidP="00DA7292">
      <w:r>
        <w:t>La génération du QR code se déroule dans la méthode du contrôleur responsable de l’affichage d’une équipe spécifique (</w:t>
      </w:r>
      <w:r>
        <w:rPr>
          <w:b/>
          <w:bCs/>
        </w:rPr>
        <w:t>show</w:t>
      </w:r>
      <w:r>
        <w:t xml:space="preserve">). </w:t>
      </w:r>
    </w:p>
    <w:p w14:paraId="04614E2C" w14:textId="77777777" w:rsidR="00474DED" w:rsidRDefault="00474DED" w:rsidP="00DA7292"/>
    <w:p w14:paraId="14440394" w14:textId="08AA3288" w:rsidR="00DA7292" w:rsidRDefault="001851C3" w:rsidP="00DA7292">
      <w:r>
        <w:t>Voici la ligne de code responsable de cette fonctionnalité :</w:t>
      </w:r>
    </w:p>
    <w:p w14:paraId="0C4509CC" w14:textId="77777777" w:rsidR="001851C3" w:rsidRDefault="001851C3" w:rsidP="00DA7292"/>
    <w:p w14:paraId="2E274356" w14:textId="77777777" w:rsidR="001851C3" w:rsidRPr="001851C3" w:rsidRDefault="001851C3" w:rsidP="001851C3">
      <w:pPr>
        <w:pStyle w:val="Code"/>
      </w:pPr>
      <w:r w:rsidRPr="001851C3">
        <w:t>$</w:t>
      </w:r>
      <w:proofErr w:type="spellStart"/>
      <w:r w:rsidRPr="001851C3">
        <w:t>qrCode</w:t>
      </w:r>
      <w:proofErr w:type="spellEnd"/>
      <w:r w:rsidRPr="001851C3">
        <w:t xml:space="preserve"> = </w:t>
      </w:r>
      <w:proofErr w:type="spellStart"/>
      <w:proofErr w:type="gramStart"/>
      <w:r w:rsidRPr="001851C3">
        <w:t>QrCode</w:t>
      </w:r>
      <w:proofErr w:type="spellEnd"/>
      <w:r w:rsidRPr="001851C3">
        <w:t>::</w:t>
      </w:r>
      <w:proofErr w:type="gramEnd"/>
      <w:r w:rsidRPr="001851C3">
        <w:t>size(100)</w:t>
      </w:r>
    </w:p>
    <w:p w14:paraId="334F10A3" w14:textId="77777777" w:rsidR="001851C3" w:rsidRPr="001851C3" w:rsidRDefault="001851C3" w:rsidP="001851C3">
      <w:pPr>
        <w:pStyle w:val="Code"/>
      </w:pPr>
      <w:r w:rsidRPr="001851C3">
        <w:t>    -&gt;</w:t>
      </w:r>
      <w:proofErr w:type="gramStart"/>
      <w:r w:rsidRPr="001851C3">
        <w:t>generate(</w:t>
      </w:r>
      <w:proofErr w:type="gramEnd"/>
      <w:r w:rsidRPr="001851C3">
        <w:t>route('</w:t>
      </w:r>
      <w:proofErr w:type="spellStart"/>
      <w:r w:rsidRPr="001851C3">
        <w:t>team.show</w:t>
      </w:r>
      <w:proofErr w:type="spellEnd"/>
      <w:r w:rsidRPr="001851C3">
        <w:t>', ['team' =&gt; $team]));</w:t>
      </w:r>
    </w:p>
    <w:p w14:paraId="393FB3A7" w14:textId="77777777" w:rsidR="001851C3" w:rsidRDefault="001851C3" w:rsidP="00DA7292">
      <w:pPr>
        <w:rPr>
          <w:lang w:val="en-US"/>
        </w:rPr>
      </w:pPr>
    </w:p>
    <w:p w14:paraId="7842791A" w14:textId="12564975" w:rsidR="001851C3" w:rsidRDefault="001851C3" w:rsidP="00DA7292">
      <w:r w:rsidRPr="001851C3">
        <w:t>Le QR code est g</w:t>
      </w:r>
      <w:r>
        <w:t xml:space="preserve">énéré selon la route qui redirige vers une équipe spécifique. Le QR Code est créé sous forme de SVG qui est stocké dans la variable </w:t>
      </w:r>
      <w:r>
        <w:rPr>
          <w:b/>
          <w:bCs/>
        </w:rPr>
        <w:t>$</w:t>
      </w:r>
      <w:proofErr w:type="spellStart"/>
      <w:r>
        <w:rPr>
          <w:b/>
          <w:bCs/>
        </w:rPr>
        <w:t>qrCode</w:t>
      </w:r>
      <w:proofErr w:type="spellEnd"/>
      <w:r>
        <w:t xml:space="preserve"> puis envoyé à la vue correspondant à l’équipe.</w:t>
      </w:r>
    </w:p>
    <w:p w14:paraId="04B6564A" w14:textId="77777777" w:rsidR="001851C3" w:rsidRDefault="001851C3" w:rsidP="00DA7292"/>
    <w:p w14:paraId="2281E208" w14:textId="6A7B4AF9" w:rsidR="001851C3" w:rsidRDefault="001851C3" w:rsidP="00DA7292">
      <w:r>
        <w:t>Une fois dans la vue, l’image est simplement appelée depuis la variable qui la contient :</w:t>
      </w:r>
    </w:p>
    <w:p w14:paraId="22ACAE12" w14:textId="77777777" w:rsidR="001851C3" w:rsidRDefault="001851C3" w:rsidP="00DA7292"/>
    <w:p w14:paraId="44FF9CC0" w14:textId="77777777" w:rsidR="001851C3" w:rsidRPr="003E716A" w:rsidRDefault="001851C3" w:rsidP="001851C3">
      <w:pPr>
        <w:pStyle w:val="Code"/>
        <w:rPr>
          <w:lang w:val="fr-CH"/>
        </w:rPr>
      </w:pPr>
      <w:proofErr w:type="gramStart"/>
      <w:r w:rsidRPr="003E716A">
        <w:rPr>
          <w:lang w:val="fr-CH"/>
        </w:rPr>
        <w:t>{{ $</w:t>
      </w:r>
      <w:proofErr w:type="spellStart"/>
      <w:proofErr w:type="gramEnd"/>
      <w:r w:rsidRPr="003E716A">
        <w:rPr>
          <w:lang w:val="fr-CH"/>
        </w:rPr>
        <w:t>qrcode</w:t>
      </w:r>
      <w:proofErr w:type="spellEnd"/>
      <w:r w:rsidRPr="003E716A">
        <w:rPr>
          <w:lang w:val="fr-CH"/>
        </w:rPr>
        <w:t xml:space="preserve"> }}</w:t>
      </w:r>
    </w:p>
    <w:p w14:paraId="451A8DA6" w14:textId="77777777" w:rsidR="001851C3" w:rsidRDefault="001851C3" w:rsidP="00DA7292"/>
    <w:p w14:paraId="4CDB2991" w14:textId="77777777" w:rsidR="003A54F7" w:rsidRDefault="003A54F7">
      <w:pPr>
        <w:jc w:val="left"/>
      </w:pPr>
      <w:r>
        <w:br w:type="page"/>
      </w:r>
    </w:p>
    <w:p w14:paraId="362ACEE4" w14:textId="1D11BF0D" w:rsidR="001851C3" w:rsidRDefault="001851C3" w:rsidP="00DA7292">
      <w:r>
        <w:lastRenderedPageBreak/>
        <w:t>Voici le résultat une fois la page chargée :</w:t>
      </w:r>
    </w:p>
    <w:p w14:paraId="4334A381" w14:textId="77777777" w:rsidR="001851C3" w:rsidRDefault="001851C3" w:rsidP="00DA7292"/>
    <w:p w14:paraId="36101EDC" w14:textId="304B2991" w:rsidR="001851C3" w:rsidRDefault="00C54E4E" w:rsidP="001851C3">
      <w:pPr>
        <w:keepNext/>
      </w:pPr>
      <w:r w:rsidRPr="00C54E4E">
        <w:drawing>
          <wp:inline distT="0" distB="0" distL="0" distR="0" wp14:anchorId="4E8670AC" wp14:editId="169D5DE3">
            <wp:extent cx="2343477" cy="1857634"/>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3477" cy="1857634"/>
                    </a:xfrm>
                    <a:prstGeom prst="rect">
                      <a:avLst/>
                    </a:prstGeom>
                  </pic:spPr>
                </pic:pic>
              </a:graphicData>
            </a:graphic>
          </wp:inline>
        </w:drawing>
      </w:r>
    </w:p>
    <w:p w14:paraId="7996E4B9" w14:textId="29B3DD04" w:rsidR="001851C3" w:rsidRDefault="00000000" w:rsidP="001851C3">
      <w:pPr>
        <w:pStyle w:val="Lgende"/>
      </w:pPr>
      <w:fldSimple w:instr=" SEQ Figure \* ARABIC ">
        <w:r w:rsidR="00C54E4E">
          <w:rPr>
            <w:noProof/>
          </w:rPr>
          <w:t>23</w:t>
        </w:r>
      </w:fldSimple>
      <w:r w:rsidR="001851C3">
        <w:t>. Affichage du QR code sur la page d'une équipe</w:t>
      </w:r>
    </w:p>
    <w:p w14:paraId="465168A7" w14:textId="77777777" w:rsidR="001851C3" w:rsidRDefault="001851C3" w:rsidP="00DA7292"/>
    <w:p w14:paraId="5EE63FDF" w14:textId="014D0B44" w:rsidR="001851C3" w:rsidRDefault="001851C3" w:rsidP="001851C3">
      <w:pPr>
        <w:pStyle w:val="Titre3"/>
      </w:pPr>
      <w:r>
        <w:t xml:space="preserve"> </w:t>
      </w:r>
      <w:bookmarkStart w:id="74" w:name="_Toc168302592"/>
      <w:r>
        <w:t>Remarque</w:t>
      </w:r>
      <w:bookmarkEnd w:id="74"/>
    </w:p>
    <w:p w14:paraId="73E4ACDD" w14:textId="77777777" w:rsidR="001851C3" w:rsidRDefault="001851C3" w:rsidP="001851C3"/>
    <w:p w14:paraId="780AEA90" w14:textId="779B54D1" w:rsidR="001851C3" w:rsidRDefault="001851C3" w:rsidP="001851C3">
      <w:r>
        <w:t xml:space="preserve">La mise en place du QR Code </w:t>
      </w:r>
      <w:r w:rsidR="003A54F7">
        <w:t>a</w:t>
      </w:r>
      <w:r>
        <w:t xml:space="preserve"> été faite en suivant un tutoriel</w:t>
      </w:r>
      <w:r>
        <w:rPr>
          <w:rStyle w:val="Appelnotedebasdep"/>
        </w:rPr>
        <w:footnoteReference w:id="24"/>
      </w:r>
      <w:r>
        <w:t>.</w:t>
      </w:r>
    </w:p>
    <w:p w14:paraId="35FA252E" w14:textId="77777777" w:rsidR="001851C3" w:rsidRDefault="001851C3" w:rsidP="001851C3"/>
    <w:p w14:paraId="064607E9" w14:textId="0ED68355" w:rsidR="001851C3" w:rsidRPr="001851C3" w:rsidRDefault="001851C3" w:rsidP="001851C3">
      <w:r>
        <w:t xml:space="preserve">Dans </w:t>
      </w:r>
      <w:r w:rsidR="008E4309">
        <w:t>la</w:t>
      </w:r>
      <w:r>
        <w:t xml:space="preserve"> globalité, la mise en place de cette fonctionnalité était plus simple et rapide qu’attendu. Aucune difficulté n’a été rencontrée</w:t>
      </w:r>
      <w:r w:rsidR="003A54F7">
        <w:t>.</w:t>
      </w:r>
    </w:p>
    <w:p w14:paraId="385E15E1" w14:textId="1CFF3354" w:rsidR="003E716A" w:rsidRDefault="003E716A">
      <w:pPr>
        <w:jc w:val="left"/>
        <w:rPr>
          <w:rFonts w:asciiTheme="majorHAnsi" w:hAnsiTheme="majorHAnsi" w:cs="Arial"/>
          <w:b/>
          <w:bCs/>
          <w:iCs/>
          <w:sz w:val="28"/>
          <w:szCs w:val="28"/>
        </w:rPr>
      </w:pPr>
    </w:p>
    <w:p w14:paraId="7322E1CF" w14:textId="3AF3DC7A" w:rsidR="008064FA" w:rsidRPr="008064FA" w:rsidRDefault="003E716A" w:rsidP="00DA7292">
      <w:pPr>
        <w:pStyle w:val="Titre2"/>
      </w:pPr>
      <w:r>
        <w:t xml:space="preserve"> </w:t>
      </w:r>
      <w:bookmarkStart w:id="75" w:name="_Toc168302593"/>
      <w:r w:rsidR="00DA7292">
        <w:t>Importation depuis un fichier CSV</w:t>
      </w:r>
      <w:bookmarkEnd w:id="75"/>
    </w:p>
    <w:p w14:paraId="4FD1D0B6" w14:textId="77777777" w:rsidR="008064FA" w:rsidRDefault="008064FA" w:rsidP="008064FA"/>
    <w:p w14:paraId="6CE4E0ED" w14:textId="415CF9E8" w:rsidR="008E4309" w:rsidRDefault="00FF7DBF" w:rsidP="008064FA">
      <w:r>
        <w:t xml:space="preserve">Afin de faciliter l’importation des membres, il a fallu ajouter une fonctionnalité permettant d’importer les membres depuis un fichier CSV. La mise en place de cette fonctionnalité </w:t>
      </w:r>
      <w:proofErr w:type="spellStart"/>
      <w:r>
        <w:t>à</w:t>
      </w:r>
      <w:proofErr w:type="spellEnd"/>
      <w:r>
        <w:t xml:space="preserve"> été inspirée d’un tutoriel de Kanishka </w:t>
      </w:r>
      <w:proofErr w:type="spellStart"/>
      <w:r>
        <w:t>Perera</w:t>
      </w:r>
      <w:proofErr w:type="spellEnd"/>
      <w:r>
        <w:rPr>
          <w:rStyle w:val="Appelnotedebasdep"/>
        </w:rPr>
        <w:footnoteReference w:id="25"/>
      </w:r>
    </w:p>
    <w:p w14:paraId="04B7A774" w14:textId="77777777" w:rsidR="00FF7DBF" w:rsidRDefault="00FF7DBF" w:rsidP="008064FA"/>
    <w:p w14:paraId="7B9564DE" w14:textId="778F46C9" w:rsidR="00FF7DBF" w:rsidRDefault="00FF7DBF" w:rsidP="00FF7DBF">
      <w:pPr>
        <w:pStyle w:val="Titre3"/>
      </w:pPr>
      <w:r>
        <w:t xml:space="preserve"> </w:t>
      </w:r>
      <w:bookmarkStart w:id="76" w:name="_Toc168302594"/>
      <w:r w:rsidR="00644C1C">
        <w:t>Mise en place</w:t>
      </w:r>
      <w:bookmarkEnd w:id="76"/>
    </w:p>
    <w:p w14:paraId="53A3FA2B" w14:textId="77777777" w:rsidR="00FF7DBF" w:rsidRDefault="00FF7DBF" w:rsidP="00FF7DBF"/>
    <w:p w14:paraId="1BEC4664" w14:textId="577DC5EB" w:rsidR="00FF7DBF" w:rsidRDefault="00FF7DBF" w:rsidP="00FF7DBF">
      <w:r>
        <w:t>La création des membres depuis un fichier CSV est identique à l’autre méthode consistant à entrer manuellement les données à la seule différence que les données proviennent d’un fichier sur lequel il faut extraire les informations présentes sur une ligne, les vérifier et réitérer sur les suivantes.</w:t>
      </w:r>
    </w:p>
    <w:p w14:paraId="41C53F1C" w14:textId="77777777" w:rsidR="00644C1C" w:rsidRDefault="00644C1C" w:rsidP="00644C1C"/>
    <w:p w14:paraId="7F749930" w14:textId="77777777" w:rsidR="003A54F7" w:rsidRDefault="003A54F7">
      <w:pPr>
        <w:jc w:val="left"/>
      </w:pPr>
      <w:r>
        <w:br w:type="page"/>
      </w:r>
    </w:p>
    <w:p w14:paraId="405BC341" w14:textId="56791DAF" w:rsidR="00C54E4E" w:rsidRDefault="00644C1C" w:rsidP="00644C1C">
      <w:r>
        <w:lastRenderedPageBreak/>
        <w:t xml:space="preserve">L’utilisateur peut importer son fichier depuis la page de création des membres : </w:t>
      </w:r>
    </w:p>
    <w:p w14:paraId="3F1FD4E1" w14:textId="77777777" w:rsidR="003A54F7" w:rsidRDefault="003A54F7" w:rsidP="00644C1C"/>
    <w:p w14:paraId="3203B3F3" w14:textId="77777777" w:rsidR="00644C1C" w:rsidRDefault="00644C1C" w:rsidP="00644C1C">
      <w:pPr>
        <w:keepNext/>
        <w:jc w:val="center"/>
      </w:pPr>
      <w:r w:rsidRPr="00644C1C">
        <w:rPr>
          <w:noProof/>
        </w:rPr>
        <w:drawing>
          <wp:inline distT="0" distB="0" distL="0" distR="0" wp14:anchorId="5C79EBC0" wp14:editId="4F619099">
            <wp:extent cx="2918129" cy="1229430"/>
            <wp:effectExtent l="19050" t="19050" r="15875" b="27940"/>
            <wp:docPr id="1495725538"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5538" name="Image 1" descr="Une image contenant texte, capture d’écran, Police, Bleu électrique&#10;&#10;Description générée automatiquement"/>
                    <pic:cNvPicPr/>
                  </pic:nvPicPr>
                  <pic:blipFill>
                    <a:blip r:embed="rId39"/>
                    <a:stretch>
                      <a:fillRect/>
                    </a:stretch>
                  </pic:blipFill>
                  <pic:spPr>
                    <a:xfrm>
                      <a:off x="0" y="0"/>
                      <a:ext cx="2923900" cy="1231861"/>
                    </a:xfrm>
                    <a:prstGeom prst="rect">
                      <a:avLst/>
                    </a:prstGeom>
                    <a:ln>
                      <a:solidFill>
                        <a:schemeClr val="bg2">
                          <a:lumMod val="50000"/>
                        </a:schemeClr>
                      </a:solidFill>
                    </a:ln>
                  </pic:spPr>
                </pic:pic>
              </a:graphicData>
            </a:graphic>
          </wp:inline>
        </w:drawing>
      </w:r>
    </w:p>
    <w:p w14:paraId="30343EDA" w14:textId="306DADD2" w:rsidR="00FF7DBF" w:rsidRDefault="00000000" w:rsidP="00734A27">
      <w:pPr>
        <w:pStyle w:val="Lgende"/>
        <w:jc w:val="center"/>
      </w:pPr>
      <w:fldSimple w:instr=" SEQ Figure \* ARABIC ">
        <w:r w:rsidR="00C54E4E">
          <w:rPr>
            <w:noProof/>
          </w:rPr>
          <w:t>24</w:t>
        </w:r>
      </w:fldSimple>
      <w:r w:rsidR="00644C1C">
        <w:t>. Formulaire d'importation d'un fichier CSV.</w:t>
      </w:r>
    </w:p>
    <w:p w14:paraId="0C833BA6" w14:textId="04F606A3" w:rsidR="00644C1C" w:rsidRDefault="007257D8" w:rsidP="007257D8">
      <w:pPr>
        <w:pStyle w:val="Titre3"/>
      </w:pPr>
      <w:r>
        <w:t xml:space="preserve"> </w:t>
      </w:r>
      <w:bookmarkStart w:id="77" w:name="_Toc168302595"/>
      <w:r>
        <w:t>Téléchargement d’un fichier d’exemple</w:t>
      </w:r>
      <w:bookmarkEnd w:id="77"/>
    </w:p>
    <w:p w14:paraId="7EA30F73" w14:textId="77777777" w:rsidR="007257D8" w:rsidRDefault="007257D8" w:rsidP="007257D8"/>
    <w:p w14:paraId="70F8BCB9" w14:textId="001F57A8" w:rsidR="007257D8" w:rsidRDefault="007257D8" w:rsidP="007257D8">
      <w:r>
        <w:t>Un lien de téléchargement est présent sur le formulaire</w:t>
      </w:r>
      <w:r w:rsidR="003A54F7">
        <w:t xml:space="preserve"> qui</w:t>
      </w:r>
      <w:r>
        <w:t xml:space="preserve"> permet de télécharger un fichier CSV servant d’exemple. Afin de mettre en place ce système de téléchargement, plusieurs étapes ont été nécessaires.</w:t>
      </w:r>
    </w:p>
    <w:p w14:paraId="556B2C04" w14:textId="77777777" w:rsidR="007257D8" w:rsidRDefault="007257D8" w:rsidP="007257D8"/>
    <w:p w14:paraId="734F5AAC" w14:textId="600D1A1B" w:rsidR="007257D8" w:rsidRDefault="007257D8" w:rsidP="007257D8">
      <w:r>
        <w:t>Dans un premier lieu il a fallu exécuter la commande suivante :</w:t>
      </w:r>
    </w:p>
    <w:p w14:paraId="6F6065DC" w14:textId="77777777" w:rsidR="007257D8" w:rsidRDefault="007257D8" w:rsidP="007257D8"/>
    <w:p w14:paraId="464DBCF1" w14:textId="35F74D5A" w:rsidR="007257D8" w:rsidRPr="003E716A" w:rsidRDefault="007257D8" w:rsidP="007257D8">
      <w:pPr>
        <w:pStyle w:val="Code"/>
        <w:rPr>
          <w:lang w:val="fr-CH"/>
        </w:rPr>
      </w:pPr>
      <w:r w:rsidRPr="003E716A">
        <w:rPr>
          <w:lang w:val="fr-CH"/>
        </w:rPr>
        <w:t xml:space="preserve">$ </w:t>
      </w:r>
      <w:proofErr w:type="spellStart"/>
      <w:r w:rsidRPr="003E716A">
        <w:rPr>
          <w:lang w:val="fr-CH"/>
        </w:rPr>
        <w:t>php</w:t>
      </w:r>
      <w:proofErr w:type="spellEnd"/>
      <w:r w:rsidRPr="003E716A">
        <w:rPr>
          <w:lang w:val="fr-CH"/>
        </w:rPr>
        <w:t xml:space="preserve"> artisan </w:t>
      </w:r>
      <w:proofErr w:type="spellStart"/>
      <w:proofErr w:type="gramStart"/>
      <w:r w:rsidRPr="003E716A">
        <w:rPr>
          <w:lang w:val="fr-CH"/>
        </w:rPr>
        <w:t>storage:</w:t>
      </w:r>
      <w:r w:rsidRPr="003E716A">
        <w:rPr>
          <w:rStyle w:val="hljs-builtin"/>
          <w:lang w:val="fr-CH"/>
        </w:rPr>
        <w:t>link</w:t>
      </w:r>
      <w:proofErr w:type="spellEnd"/>
      <w:proofErr w:type="gramEnd"/>
    </w:p>
    <w:p w14:paraId="458C2C38" w14:textId="77777777" w:rsidR="00644C1C" w:rsidRDefault="00644C1C" w:rsidP="008064FA"/>
    <w:p w14:paraId="3ECC36DC" w14:textId="047A0B0C" w:rsidR="007257D8" w:rsidRPr="007257D8" w:rsidRDefault="007257D8" w:rsidP="008064FA">
      <w:r>
        <w:t xml:space="preserve">Cette commande permet de créer un lien symbolique depuis le répertoire </w:t>
      </w:r>
      <w:r>
        <w:rPr>
          <w:b/>
          <w:bCs/>
        </w:rPr>
        <w:t>public/</w:t>
      </w:r>
      <w:proofErr w:type="spellStart"/>
      <w:r>
        <w:rPr>
          <w:b/>
          <w:bCs/>
        </w:rPr>
        <w:t>storage</w:t>
      </w:r>
      <w:proofErr w:type="spellEnd"/>
      <w:r>
        <w:t xml:space="preserve"> vers </w:t>
      </w:r>
      <w:proofErr w:type="spellStart"/>
      <w:r>
        <w:rPr>
          <w:b/>
          <w:bCs/>
        </w:rPr>
        <w:t>storage</w:t>
      </w:r>
      <w:proofErr w:type="spellEnd"/>
      <w:r>
        <w:rPr>
          <w:b/>
          <w:bCs/>
        </w:rPr>
        <w:t>/app/public</w:t>
      </w:r>
      <w:r>
        <w:t>.</w:t>
      </w:r>
      <w:r>
        <w:rPr>
          <w:rStyle w:val="Appelnotedebasdep"/>
        </w:rPr>
        <w:footnoteReference w:id="26"/>
      </w:r>
    </w:p>
    <w:p w14:paraId="2556CE83" w14:textId="77777777" w:rsidR="007257D8" w:rsidRDefault="007257D8" w:rsidP="008064FA"/>
    <w:p w14:paraId="7D18CDF7" w14:textId="21B68162" w:rsidR="007257D8" w:rsidRDefault="007257D8" w:rsidP="008064FA">
      <w:r>
        <w:t xml:space="preserve">Une fois cela fait, un fichier d’exemple a été créé : </w:t>
      </w:r>
    </w:p>
    <w:p w14:paraId="7CD7C76C" w14:textId="77777777" w:rsidR="007257D8" w:rsidRDefault="007257D8" w:rsidP="008064FA"/>
    <w:p w14:paraId="681DF088" w14:textId="77777777" w:rsidR="007257D8" w:rsidRPr="003E716A" w:rsidRDefault="007257D8" w:rsidP="007257D8">
      <w:pPr>
        <w:pStyle w:val="Code"/>
        <w:rPr>
          <w:lang w:val="fr-CH"/>
        </w:rPr>
      </w:pPr>
      <w:proofErr w:type="spellStart"/>
      <w:proofErr w:type="gramStart"/>
      <w:r w:rsidRPr="003E716A">
        <w:rPr>
          <w:lang w:val="fr-CH"/>
        </w:rPr>
        <w:t>firstname,lastname</w:t>
      </w:r>
      <w:proofErr w:type="gramEnd"/>
      <w:r w:rsidRPr="003E716A">
        <w:rPr>
          <w:lang w:val="fr-CH"/>
        </w:rPr>
        <w:t>,email,phone_number</w:t>
      </w:r>
      <w:proofErr w:type="spellEnd"/>
    </w:p>
    <w:p w14:paraId="13338D07" w14:textId="5FA19308" w:rsidR="007257D8" w:rsidRPr="003E716A" w:rsidRDefault="007257D8" w:rsidP="007257D8">
      <w:pPr>
        <w:pStyle w:val="Code"/>
        <w:rPr>
          <w:lang w:val="fr-CH"/>
        </w:rPr>
      </w:pPr>
      <w:proofErr w:type="gramStart"/>
      <w:r w:rsidRPr="003E716A">
        <w:rPr>
          <w:lang w:val="fr-CH"/>
        </w:rPr>
        <w:t>John,Doe</w:t>
      </w:r>
      <w:proofErr w:type="gramEnd"/>
      <w:r w:rsidRPr="003E716A">
        <w:rPr>
          <w:lang w:val="fr-CH"/>
        </w:rPr>
        <w:t>,jdoe@example.com,9999999999</w:t>
      </w:r>
    </w:p>
    <w:p w14:paraId="62945AAC" w14:textId="77777777" w:rsidR="007257D8" w:rsidRDefault="007257D8" w:rsidP="008064FA"/>
    <w:p w14:paraId="61061CE2" w14:textId="2C55F8A4" w:rsidR="007257D8" w:rsidRPr="007257D8" w:rsidRDefault="007257D8" w:rsidP="008064FA">
      <w:r>
        <w:t xml:space="preserve">Celui-ci a été placé dans le répertoire </w:t>
      </w:r>
      <w:proofErr w:type="spellStart"/>
      <w:r>
        <w:rPr>
          <w:b/>
          <w:bCs/>
        </w:rPr>
        <w:t>storage</w:t>
      </w:r>
      <w:proofErr w:type="spellEnd"/>
      <w:r>
        <w:rPr>
          <w:b/>
          <w:bCs/>
        </w:rPr>
        <w:t>/app/public</w:t>
      </w:r>
      <w:r>
        <w:t>.</w:t>
      </w:r>
    </w:p>
    <w:p w14:paraId="475473AD" w14:textId="77777777" w:rsidR="007257D8" w:rsidRDefault="007257D8" w:rsidP="008064FA">
      <w:pPr>
        <w:rPr>
          <w:b/>
          <w:bCs/>
        </w:rPr>
      </w:pPr>
    </w:p>
    <w:p w14:paraId="6152050C" w14:textId="095DCCFA" w:rsidR="007257D8" w:rsidRDefault="007257D8" w:rsidP="008064FA">
      <w:r>
        <w:t>Pour terminer, la méthode permettant de déclencher le téléchargement a été créée dans le contrôleur des équipes :</w:t>
      </w:r>
    </w:p>
    <w:p w14:paraId="3167CF66" w14:textId="77777777" w:rsidR="007257D8" w:rsidRDefault="007257D8" w:rsidP="008064FA"/>
    <w:p w14:paraId="4ACC7CB6" w14:textId="77777777" w:rsidR="0041455B" w:rsidRPr="0041455B" w:rsidRDefault="0041455B" w:rsidP="0041455B">
      <w:pPr>
        <w:pStyle w:val="Code"/>
      </w:pPr>
      <w:r w:rsidRPr="0041455B">
        <w:t xml:space="preserve">public function </w:t>
      </w:r>
      <w:proofErr w:type="spellStart"/>
      <w:proofErr w:type="gramStart"/>
      <w:r w:rsidRPr="0041455B">
        <w:t>csvDownload</w:t>
      </w:r>
      <w:proofErr w:type="spellEnd"/>
      <w:r w:rsidRPr="0041455B">
        <w:t>(</w:t>
      </w:r>
      <w:proofErr w:type="gramEnd"/>
      <w:r w:rsidRPr="0041455B">
        <w:t>){</w:t>
      </w:r>
    </w:p>
    <w:p w14:paraId="21D937CC" w14:textId="77777777" w:rsidR="0041455B" w:rsidRPr="0041455B" w:rsidRDefault="0041455B" w:rsidP="0041455B">
      <w:pPr>
        <w:pStyle w:val="Code"/>
      </w:pPr>
      <w:r w:rsidRPr="0041455B">
        <w:t xml:space="preserve">    return </w:t>
      </w:r>
      <w:proofErr w:type="gramStart"/>
      <w:r w:rsidRPr="0041455B">
        <w:t>Storage::</w:t>
      </w:r>
      <w:proofErr w:type="gramEnd"/>
      <w:r w:rsidRPr="0041455B">
        <w:t>disk('public')-&gt;download('CSV-Exemple.csv');</w:t>
      </w:r>
    </w:p>
    <w:p w14:paraId="3665D161" w14:textId="24009B65" w:rsidR="0041455B" w:rsidRDefault="0041455B" w:rsidP="00474DED">
      <w:pPr>
        <w:pStyle w:val="Code"/>
      </w:pPr>
      <w:r w:rsidRPr="0041455B">
        <w:t>}</w:t>
      </w:r>
    </w:p>
    <w:p w14:paraId="3A6C4DBF" w14:textId="77777777" w:rsidR="003A54F7" w:rsidRDefault="003A54F7" w:rsidP="003A54F7"/>
    <w:p w14:paraId="52917C5B" w14:textId="3C243AB3" w:rsidR="0041455B" w:rsidRDefault="0041455B" w:rsidP="0041455B">
      <w:pPr>
        <w:pStyle w:val="Titre3"/>
      </w:pPr>
      <w:bookmarkStart w:id="78" w:name="_Toc168302596"/>
      <w:r>
        <w:t>Difficulté rencontrée</w:t>
      </w:r>
      <w:bookmarkEnd w:id="78"/>
    </w:p>
    <w:p w14:paraId="17917146" w14:textId="77777777" w:rsidR="0041455B" w:rsidRDefault="0041455B" w:rsidP="0041455B"/>
    <w:p w14:paraId="20E159B0" w14:textId="7C5424A3" w:rsidR="0041455B" w:rsidRPr="0041455B" w:rsidRDefault="0041455B" w:rsidP="0041455B">
      <w:r>
        <w:t xml:space="preserve">Lors de l’importation du fichier CSV, une erreur apparaissait en raison du fait que le fichier CSV était créé avec Excel et que ce dernier utilise le point-virgule </w:t>
      </w:r>
      <w:proofErr w:type="gramStart"/>
      <w:r>
        <w:t>( ;)</w:t>
      </w:r>
      <w:proofErr w:type="gramEnd"/>
      <w:r>
        <w:t xml:space="preserve"> comme séparateur au lieu de la virgule (,). Le fichier échouait donc la vérification du type de fichier après l’importation.</w:t>
      </w:r>
      <w:r w:rsidR="003A54F7">
        <w:t xml:space="preserve"> Une fois le charactère de séparation corrigé, l’importation s’est faite sans erreurs.</w:t>
      </w:r>
    </w:p>
    <w:p w14:paraId="661DC162" w14:textId="2B3AE315" w:rsidR="00266262" w:rsidRPr="00AD4192" w:rsidRDefault="00266262" w:rsidP="00266262">
      <w:pPr>
        <w:pStyle w:val="Titre2"/>
      </w:pPr>
      <w:r w:rsidRPr="00AD4192">
        <w:lastRenderedPageBreak/>
        <w:t xml:space="preserve"> </w:t>
      </w:r>
      <w:bookmarkStart w:id="79" w:name="_Toc168302597"/>
      <w:r w:rsidRPr="00AD4192">
        <w:t>P</w:t>
      </w:r>
      <w:r w:rsidR="009F6214" w:rsidRPr="00AD4192">
        <w:t>rocédure utilisée pour le d</w:t>
      </w:r>
      <w:r w:rsidR="00024209" w:rsidRPr="00AD4192">
        <w:t>éploiement</w:t>
      </w:r>
      <w:bookmarkEnd w:id="79"/>
    </w:p>
    <w:p w14:paraId="75BAABC4" w14:textId="390F77B0" w:rsidR="009F6214" w:rsidRPr="00AD4192" w:rsidRDefault="009F6214" w:rsidP="009F6214">
      <w:pPr>
        <w:pStyle w:val="Titre3"/>
      </w:pPr>
      <w:bookmarkStart w:id="80" w:name="_Toc168302598"/>
      <w:r w:rsidRPr="00AD4192">
        <w:t>Contraintes</w:t>
      </w:r>
      <w:bookmarkEnd w:id="80"/>
    </w:p>
    <w:p w14:paraId="525C4D40" w14:textId="77777777" w:rsidR="009F6214" w:rsidRPr="00AD4192" w:rsidRDefault="009F6214" w:rsidP="009F6214"/>
    <w:p w14:paraId="48DD6AA0" w14:textId="596736F1" w:rsidR="009F6214" w:rsidRPr="00AD4192" w:rsidRDefault="009F6214" w:rsidP="009F6214">
      <w:r w:rsidRPr="00AD4192">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E86C45D" w:rsidR="009F6214" w:rsidRPr="00AD4192" w:rsidRDefault="009F6214" w:rsidP="009F6214">
      <w:r w:rsidRPr="00AD4192">
        <w:t xml:space="preserve">Il existe cependant une solution qui </w:t>
      </w:r>
      <w:r w:rsidR="003A54F7">
        <w:t>consiste à mettre</w:t>
      </w:r>
      <w:r w:rsidRPr="00AD4192">
        <w:t xml:space="preserve"> en place de</w:t>
      </w:r>
      <w:r w:rsidR="003A54F7">
        <w:t>s</w:t>
      </w:r>
      <w:r w:rsidRPr="00AD4192">
        <w:t xml:space="preserve"> routes permettant d’exécuter des commandes Artisan en accédant à une certaine URL. Ces routes ne devront donc pas rester 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81" w:name="_Toc168302599"/>
      <w:r w:rsidRPr="00AD4192">
        <w:t>Procédure</w:t>
      </w:r>
      <w:bookmarkEnd w:id="81"/>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1B01D56" w14:textId="46562804" w:rsidR="00A252AD" w:rsidRPr="00AD4192" w:rsidRDefault="00A252AD">
      <w:pPr>
        <w:jc w:val="left"/>
        <w:rPr>
          <w:rFonts w:asciiTheme="majorHAnsi" w:hAnsiTheme="majorHAnsi"/>
          <w:bCs/>
          <w:i/>
          <w:szCs w:val="28"/>
          <w:u w:val="single"/>
        </w:rPr>
      </w:pPr>
    </w:p>
    <w:p w14:paraId="2D926DD5" w14:textId="77777777" w:rsidR="003A54F7" w:rsidRDefault="003A54F7">
      <w:pPr>
        <w:jc w:val="left"/>
        <w:rPr>
          <w:rFonts w:asciiTheme="majorHAnsi" w:hAnsiTheme="majorHAnsi"/>
          <w:bCs/>
          <w:i/>
          <w:szCs w:val="28"/>
          <w:u w:val="single"/>
        </w:rPr>
      </w:pPr>
      <w:r>
        <w:br w:type="page"/>
      </w:r>
    </w:p>
    <w:p w14:paraId="76D47201" w14:textId="364C70DC" w:rsidR="00F73022" w:rsidRPr="00AD4192" w:rsidRDefault="00A252AD" w:rsidP="00F73022">
      <w:pPr>
        <w:pStyle w:val="Titre4"/>
      </w:pPr>
      <w:r w:rsidRPr="00AD4192">
        <w:lastRenderedPageBreak/>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7"/>
      </w:r>
      <w:r w:rsidRPr="00AD4192">
        <w:t>. On ne retrouvera donc pas les outils comme les Factories.</w:t>
      </w:r>
    </w:p>
    <w:p w14:paraId="12317618" w14:textId="2091C56C" w:rsidR="00734A27" w:rsidRDefault="00734A27">
      <w:pPr>
        <w:jc w:val="left"/>
        <w:rPr>
          <w:rFonts w:asciiTheme="majorHAnsi" w:hAnsiTheme="majorHAnsi"/>
          <w:bCs/>
          <w:i/>
          <w:szCs w:val="28"/>
          <w:u w:val="single"/>
        </w:rPr>
      </w:pPr>
    </w:p>
    <w:p w14:paraId="08E3CC28" w14:textId="0658A7FE"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lastRenderedPageBreak/>
        <w:t>Transfer des fichiers</w:t>
      </w:r>
    </w:p>
    <w:p w14:paraId="33BA8105" w14:textId="77777777" w:rsidR="00764940" w:rsidRPr="00AD4192" w:rsidRDefault="00764940" w:rsidP="00764940"/>
    <w:p w14:paraId="7EAFFCC6" w14:textId="7AB5609B"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application, le transfert </w:t>
      </w:r>
      <w:r w:rsidR="0041455B">
        <w:t>a pris</w:t>
      </w:r>
      <w:r w:rsidR="00E93A58" w:rsidRPr="00AD4192">
        <w:t xml:space="preserve">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63872CAE" w14:textId="77777777" w:rsidR="0041455B" w:rsidRDefault="00C32AB5" w:rsidP="0041455B">
      <w:pPr>
        <w:keepNext/>
      </w:pPr>
      <w:r w:rsidRPr="00AD4192">
        <w:rPr>
          <w:noProof/>
        </w:rPr>
        <w:drawing>
          <wp:inline distT="0" distB="0" distL="0" distR="0" wp14:anchorId="37D50B88" wp14:editId="317366B0">
            <wp:extent cx="5759450" cy="3169920"/>
            <wp:effectExtent l="19050" t="19050" r="1270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169920"/>
                    </a:xfrm>
                    <a:prstGeom prst="rect">
                      <a:avLst/>
                    </a:prstGeom>
                    <a:ln>
                      <a:solidFill>
                        <a:schemeClr val="bg2">
                          <a:lumMod val="50000"/>
                        </a:schemeClr>
                      </a:solidFill>
                    </a:ln>
                  </pic:spPr>
                </pic:pic>
              </a:graphicData>
            </a:graphic>
          </wp:inline>
        </w:drawing>
      </w:r>
    </w:p>
    <w:p w14:paraId="1B70B755" w14:textId="6DD671EA" w:rsidR="00C32AB5" w:rsidRPr="00AD4192" w:rsidRDefault="00000000" w:rsidP="0041455B">
      <w:pPr>
        <w:pStyle w:val="Lgende"/>
      </w:pPr>
      <w:fldSimple w:instr=" SEQ Figure \* ARABIC ">
        <w:r w:rsidR="00C54E4E">
          <w:rPr>
            <w:noProof/>
          </w:rPr>
          <w:t>25</w:t>
        </w:r>
      </w:fldSimple>
      <w:r w:rsidR="0041455B">
        <w:t>. Démonstration du site une fois déployé</w:t>
      </w:r>
      <w:r w:rsidR="00E7443C">
        <w:t xml:space="preserve"> </w:t>
      </w:r>
    </w:p>
    <w:p w14:paraId="1BF6A7BD" w14:textId="77777777" w:rsidR="00EA03B0" w:rsidRPr="00AD4192" w:rsidRDefault="00EA03B0" w:rsidP="00266262"/>
    <w:p w14:paraId="03B2A9D5" w14:textId="5AE86E44" w:rsidR="004055A8" w:rsidRPr="00AD4192" w:rsidRDefault="004055A8" w:rsidP="00D0399E">
      <w:pPr>
        <w:pStyle w:val="Titre3"/>
      </w:pPr>
      <w:bookmarkStart w:id="82" w:name="_Toc168302600"/>
      <w:r w:rsidRPr="00AD4192">
        <w:t>Exécuter des commandes Artisan depuis une URL</w:t>
      </w:r>
      <w:bookmarkEnd w:id="82"/>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875046" w:rsidRDefault="00736B4A" w:rsidP="00736B4A">
      <w:pPr>
        <w:pStyle w:val="Code"/>
        <w:rPr>
          <w:lang w:val="fr-CH"/>
        </w:rPr>
      </w:pPr>
      <w:r w:rsidRPr="009A220E">
        <w:t xml:space="preserve">    </w:t>
      </w:r>
      <w:proofErr w:type="gramStart"/>
      <w:r w:rsidRPr="00875046">
        <w:rPr>
          <w:i/>
          <w:iCs/>
          <w:lang w:val="fr-CH"/>
        </w:rPr>
        <w:t>Artisan</w:t>
      </w:r>
      <w:r w:rsidRPr="00875046">
        <w:rPr>
          <w:lang w:val="fr-CH"/>
        </w:rPr>
        <w:t>::</w:t>
      </w:r>
      <w:proofErr w:type="gramEnd"/>
      <w:r w:rsidRPr="00875046">
        <w:rPr>
          <w:lang w:val="fr-CH"/>
        </w:rPr>
        <w:t>call('</w:t>
      </w:r>
      <w:proofErr w:type="spellStart"/>
      <w:r w:rsidRPr="00875046">
        <w:rPr>
          <w:lang w:val="fr-CH"/>
        </w:rPr>
        <w:t>route:cache</w:t>
      </w:r>
      <w:proofErr w:type="spellEnd"/>
      <w:r w:rsidRPr="00875046">
        <w:rPr>
          <w:lang w:val="fr-CH"/>
        </w:rPr>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lastRenderedPageBreak/>
        <w:t xml:space="preserve"> </w:t>
      </w:r>
      <w:bookmarkStart w:id="83" w:name="_Toc168302601"/>
      <w:r w:rsidR="007A7225" w:rsidRPr="00AD4192">
        <w:t>Trois</w:t>
      </w:r>
      <w:r w:rsidR="00833D3A" w:rsidRPr="00AD4192">
        <w:t xml:space="preserve"> mesures de sécurité</w:t>
      </w:r>
      <w:bookmarkEnd w:id="83"/>
    </w:p>
    <w:p w14:paraId="15BD32B8" w14:textId="1E230F7D" w:rsidR="003300C4" w:rsidRPr="00AD4192" w:rsidRDefault="003300C4" w:rsidP="003300C4">
      <w:pPr>
        <w:pStyle w:val="Titre3"/>
      </w:pPr>
      <w:r w:rsidRPr="00AD4192">
        <w:t xml:space="preserve"> </w:t>
      </w:r>
      <w:bookmarkStart w:id="84" w:name="_Toc168302602"/>
      <w:proofErr w:type="spellStart"/>
      <w:r w:rsidRPr="00AD4192">
        <w:t>Token</w:t>
      </w:r>
      <w:proofErr w:type="spellEnd"/>
      <w:r w:rsidRPr="00AD4192">
        <w:t xml:space="preserve"> CSRF</w:t>
      </w:r>
      <w:bookmarkEnd w:id="84"/>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85" w:name="_Toc168302603"/>
      <w:r w:rsidRPr="00AD4192">
        <w:t>Validation des formulaires</w:t>
      </w:r>
      <w:bookmarkEnd w:id="85"/>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proofErr w:type="gramStart"/>
      <w:r w:rsidRPr="009A220E">
        <w:rPr>
          <w:i/>
          <w:iCs/>
        </w:rPr>
        <w:t>FormRequest</w:t>
      </w:r>
      <w:proofErr w:type="spellEnd"/>
      <w:proofErr w:type="gram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t>            'email'     =&gt; '</w:t>
      </w:r>
      <w:proofErr w:type="spellStart"/>
      <w:r w:rsidRPr="009A220E">
        <w:t>required|email</w:t>
      </w:r>
      <w:proofErr w:type="spellEnd"/>
      <w:r w:rsidRPr="009A220E">
        <w:t>',</w:t>
      </w:r>
    </w:p>
    <w:p w14:paraId="60AC974F" w14:textId="77777777" w:rsidR="00A32221" w:rsidRPr="00875046" w:rsidRDefault="00A32221" w:rsidP="00A32221">
      <w:pPr>
        <w:pStyle w:val="Code"/>
        <w:rPr>
          <w:lang w:val="fr-CH"/>
        </w:rPr>
      </w:pPr>
      <w:r w:rsidRPr="009A220E">
        <w:t xml:space="preserve">            </w:t>
      </w:r>
      <w:r w:rsidRPr="00875046">
        <w:rPr>
          <w:lang w:val="fr-CH"/>
        </w:rPr>
        <w:t>'</w:t>
      </w:r>
      <w:proofErr w:type="spellStart"/>
      <w:r w:rsidRPr="00875046">
        <w:rPr>
          <w:lang w:val="fr-CH"/>
        </w:rPr>
        <w:t>phoneNumber</w:t>
      </w:r>
      <w:proofErr w:type="spellEnd"/>
      <w:r w:rsidRPr="00875046">
        <w:rPr>
          <w:lang w:val="fr-CH"/>
        </w:rPr>
        <w:t>' =&gt; 'required|</w:t>
      </w:r>
      <w:proofErr w:type="gramStart"/>
      <w:r w:rsidRPr="00875046">
        <w:rPr>
          <w:lang w:val="fr-CH"/>
        </w:rPr>
        <w:t>min:</w:t>
      </w:r>
      <w:proofErr w:type="gramEnd"/>
      <w:r w:rsidRPr="00875046">
        <w:rPr>
          <w:lang w:val="fr-CH"/>
        </w:rPr>
        <w:t>9|numeric',</w:t>
      </w:r>
    </w:p>
    <w:p w14:paraId="7B666BCE" w14:textId="77777777" w:rsidR="00A32221" w:rsidRPr="00AD4192" w:rsidRDefault="00A32221" w:rsidP="00A32221">
      <w:pPr>
        <w:pStyle w:val="Code"/>
        <w:rPr>
          <w:lang w:val="fr-CH"/>
        </w:rPr>
      </w:pPr>
      <w:r w:rsidRPr="00875046">
        <w:rPr>
          <w:lang w:val="fr-CH"/>
        </w:rPr>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359CCAE9" w14:textId="77777777" w:rsidR="00734A27" w:rsidRDefault="00A32221" w:rsidP="00365A2A">
      <w:r w:rsidRPr="00AD4192">
        <w:t xml:space="preserve">Le déclenchement de cette vérification se fait dans la méthode du contrôleur correspondant à la validation. </w:t>
      </w:r>
    </w:p>
    <w:p w14:paraId="1FD16B9D" w14:textId="77777777" w:rsidR="00734A27" w:rsidRDefault="00734A27" w:rsidP="00365A2A"/>
    <w:p w14:paraId="44546822" w14:textId="77777777" w:rsidR="00734A27" w:rsidRDefault="00734A27">
      <w:pPr>
        <w:jc w:val="left"/>
      </w:pPr>
      <w:r>
        <w:br w:type="page"/>
      </w:r>
    </w:p>
    <w:p w14:paraId="49DAF0CA" w14:textId="401A1996" w:rsidR="00A32221" w:rsidRPr="00AD4192" w:rsidRDefault="00A32221" w:rsidP="00365A2A">
      <w:r w:rsidRPr="00AD4192">
        <w:lastRenderedPageBreak/>
        <w:t>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8"/>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t>@enderror</w:t>
      </w:r>
    </w:p>
    <w:p w14:paraId="745FCBB1" w14:textId="6CBF893B" w:rsidR="00474DED" w:rsidRPr="005C6452" w:rsidRDefault="00474DED" w:rsidP="005C6452">
      <w:pPr>
        <w:pStyle w:val="Titre3"/>
        <w:numPr>
          <w:ilvl w:val="0"/>
          <w:numId w:val="0"/>
        </w:numPr>
      </w:pPr>
    </w:p>
    <w:p w14:paraId="28E3635D" w14:textId="77777777" w:rsidR="00734A27" w:rsidRDefault="00734A27">
      <w:pPr>
        <w:jc w:val="left"/>
        <w:rPr>
          <w:rFonts w:asciiTheme="majorHAnsi" w:hAnsiTheme="majorHAnsi" w:cs="Arial"/>
          <w:bCs/>
          <w:i/>
          <w:szCs w:val="26"/>
        </w:rPr>
      </w:pPr>
      <w:r>
        <w:br w:type="page"/>
      </w:r>
    </w:p>
    <w:p w14:paraId="240E267D" w14:textId="752BB59E" w:rsidR="003300C4" w:rsidRPr="00AD4192" w:rsidRDefault="00C7011C" w:rsidP="003300C4">
      <w:pPr>
        <w:pStyle w:val="Titre3"/>
      </w:pPr>
      <w:bookmarkStart w:id="86" w:name="_Toc168302604"/>
      <w:r w:rsidRPr="00AD4192">
        <w:lastRenderedPageBreak/>
        <w:t>Hachage</w:t>
      </w:r>
      <w:r w:rsidR="003300C4" w:rsidRPr="00AD4192">
        <w:t xml:space="preserve"> des mots de passe</w:t>
      </w:r>
      <w:bookmarkEnd w:id="86"/>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ne permette pas aux utilisateurs de créer leurs comptes, des comptes par défaut ont été créés grâce aux Factories.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9"/>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1A164A27" w:rsidR="00FD4819" w:rsidRPr="00AD4192" w:rsidRDefault="00FD4819">
      <w:pPr>
        <w:jc w:val="left"/>
        <w:rPr>
          <w:rFonts w:asciiTheme="majorHAnsi" w:hAnsiTheme="majorHAnsi" w:cs="Arial"/>
          <w:b/>
          <w:bCs/>
          <w:iCs/>
          <w:sz w:val="28"/>
          <w:szCs w:val="28"/>
        </w:rPr>
      </w:pPr>
    </w:p>
    <w:p w14:paraId="255C1CB3" w14:textId="2AEDEAFD" w:rsidR="007A7225" w:rsidRPr="00AD4192" w:rsidRDefault="00BB1669" w:rsidP="007A7225">
      <w:pPr>
        <w:pStyle w:val="Titre2"/>
      </w:pPr>
      <w:r>
        <w:t xml:space="preserve"> </w:t>
      </w:r>
      <w:bookmarkStart w:id="87" w:name="_Toc168302605"/>
      <w:r w:rsidR="00D0399E" w:rsidRPr="00AD4192">
        <w:t xml:space="preserve">Trois mesures pour le </w:t>
      </w:r>
      <w:r w:rsidR="007A7225" w:rsidRPr="00AD4192">
        <w:t>« Responsive design »</w:t>
      </w:r>
      <w:bookmarkEnd w:id="87"/>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88" w:name="_Toc168302606"/>
      <w:r w:rsidRPr="00AD4192">
        <w:t>Affichage des cartes en fonction de la largeur de l’écran</w:t>
      </w:r>
      <w:bookmarkEnd w:id="88"/>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89" w:name="_Hlk167716133"/>
      <w:r w:rsidRPr="009A220E">
        <w:rPr>
          <w:color w:val="auto"/>
        </w:rPr>
        <w:t>"</w:t>
      </w:r>
      <w:bookmarkEnd w:id="89"/>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57F0E140" w14:textId="77777777" w:rsidR="00474DED" w:rsidRDefault="00474DED">
      <w:pPr>
        <w:jc w:val="left"/>
      </w:pPr>
      <w:r>
        <w:br w:type="page"/>
      </w:r>
    </w:p>
    <w:p w14:paraId="25CFFCF2" w14:textId="64276F97" w:rsidR="007E16DB" w:rsidRPr="00AD4192" w:rsidRDefault="007E16DB" w:rsidP="007E16DB">
      <w:r w:rsidRPr="00AD4192">
        <w:lastRenderedPageBreak/>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501265"/>
                    </a:xfrm>
                    <a:prstGeom prst="rect">
                      <a:avLst/>
                    </a:prstGeom>
                  </pic:spPr>
                </pic:pic>
              </a:graphicData>
            </a:graphic>
          </wp:inline>
        </w:drawing>
      </w:r>
    </w:p>
    <w:p w14:paraId="742B6727" w14:textId="30D23D8B" w:rsidR="007E16DB" w:rsidRPr="00AD4192" w:rsidRDefault="00000000" w:rsidP="00EC294B">
      <w:pPr>
        <w:pStyle w:val="Lgende"/>
        <w:jc w:val="left"/>
      </w:pPr>
      <w:fldSimple w:instr=" SEQ Figure \* ARABIC ">
        <w:r w:rsidR="00C54E4E">
          <w:rPr>
            <w:noProof/>
          </w:rPr>
          <w:t>26</w:t>
        </w:r>
      </w:fldSimple>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301" cy="4292918"/>
                    </a:xfrm>
                    <a:prstGeom prst="rect">
                      <a:avLst/>
                    </a:prstGeom>
                  </pic:spPr>
                </pic:pic>
              </a:graphicData>
            </a:graphic>
          </wp:inline>
        </w:drawing>
      </w:r>
    </w:p>
    <w:p w14:paraId="55A62128" w14:textId="5F2B93E6" w:rsidR="00EC294B" w:rsidRPr="00AD4192" w:rsidRDefault="00000000" w:rsidP="00EC294B">
      <w:pPr>
        <w:pStyle w:val="Lgende"/>
        <w:jc w:val="center"/>
      </w:pPr>
      <w:fldSimple w:instr=" SEQ Figure \* ARABIC ">
        <w:r w:rsidR="00C54E4E">
          <w:rPr>
            <w:noProof/>
          </w:rPr>
          <w:t>27</w:t>
        </w:r>
      </w:fldSimple>
      <w:r w:rsidR="00EC294B" w:rsidRPr="00AD4192">
        <w:t>. Version mobile de l'écran principal</w:t>
      </w:r>
    </w:p>
    <w:p w14:paraId="5C08FC88" w14:textId="77777777" w:rsidR="00D044D6" w:rsidRPr="00AD4192" w:rsidRDefault="00D044D6" w:rsidP="00D044D6"/>
    <w:p w14:paraId="4FDBF859" w14:textId="5CE16436" w:rsidR="00D044D6" w:rsidRPr="00AD4192" w:rsidRDefault="00BB1669" w:rsidP="00D044D6">
      <w:pPr>
        <w:pStyle w:val="Titre3"/>
      </w:pPr>
      <w:bookmarkStart w:id="90" w:name="_Toc168302607"/>
      <w:r>
        <w:t>Barre de n</w:t>
      </w:r>
      <w:r w:rsidR="00D044D6" w:rsidRPr="00AD4192">
        <w:t>avigation</w:t>
      </w:r>
      <w:bookmarkEnd w:id="90"/>
    </w:p>
    <w:p w14:paraId="429EFF79" w14:textId="77777777" w:rsidR="00D044D6" w:rsidRPr="00AD4192" w:rsidRDefault="00D044D6" w:rsidP="00D044D6"/>
    <w:p w14:paraId="1E8414FB" w14:textId="77777777" w:rsidR="00734A27" w:rsidRDefault="00D044D6" w:rsidP="00D044D6">
      <w:r w:rsidRPr="00AD4192">
        <w:t xml:space="preserve">En raison de la largeur réduite de l’écran d’un smartphone, il était difficile de placer tous les éléments de la barre de navigation sur l’écran. </w:t>
      </w:r>
    </w:p>
    <w:p w14:paraId="027CB621" w14:textId="34CFAF47" w:rsidR="00D044D6" w:rsidRPr="00AD4192" w:rsidRDefault="00D044D6" w:rsidP="00D044D6">
      <w:r w:rsidRPr="00AD4192">
        <w:lastRenderedPageBreak/>
        <w:t xml:space="preserve">Pour remédier à cela, un </w:t>
      </w:r>
      <w:r w:rsidR="006D3455" w:rsidRPr="00AD4192">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30"/>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574040"/>
                    </a:xfrm>
                    <a:prstGeom prst="rect">
                      <a:avLst/>
                    </a:prstGeom>
                  </pic:spPr>
                </pic:pic>
              </a:graphicData>
            </a:graphic>
          </wp:inline>
        </w:drawing>
      </w:r>
    </w:p>
    <w:p w14:paraId="6FC042C6" w14:textId="794D688A" w:rsidR="007E16DB" w:rsidRPr="00AD4192" w:rsidRDefault="00000000" w:rsidP="00E1025B">
      <w:pPr>
        <w:pStyle w:val="Lgende"/>
      </w:pPr>
      <w:fldSimple w:instr=" SEQ Figure \* ARABIC ">
        <w:r w:rsidR="00C54E4E">
          <w:rPr>
            <w:noProof/>
          </w:rPr>
          <w:t>28</w:t>
        </w:r>
      </w:fldSimple>
      <w:r w:rsidR="00E1025B"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4270" cy="2129505"/>
                    </a:xfrm>
                    <a:prstGeom prst="rect">
                      <a:avLst/>
                    </a:prstGeom>
                  </pic:spPr>
                </pic:pic>
              </a:graphicData>
            </a:graphic>
          </wp:inline>
        </w:drawing>
      </w:r>
    </w:p>
    <w:p w14:paraId="71ACF13D" w14:textId="47044F9D" w:rsidR="00E1025B" w:rsidRDefault="00000000" w:rsidP="00E1025B">
      <w:pPr>
        <w:pStyle w:val="Lgende"/>
        <w:jc w:val="center"/>
      </w:pPr>
      <w:fldSimple w:instr=" SEQ Figure \* ARABIC ">
        <w:r w:rsidR="00C54E4E">
          <w:rPr>
            <w:noProof/>
          </w:rPr>
          <w:t>29</w:t>
        </w:r>
      </w:fldSimple>
      <w:r w:rsidR="00E1025B" w:rsidRPr="00AD4192">
        <w:t>. Barre de navigation mobile</w:t>
      </w:r>
    </w:p>
    <w:p w14:paraId="3927C15E" w14:textId="77777777" w:rsidR="00965961" w:rsidRDefault="00965961" w:rsidP="00965961"/>
    <w:p w14:paraId="2A90E9F3" w14:textId="69FDBC1A" w:rsidR="00965961" w:rsidRDefault="00965961" w:rsidP="00965961">
      <w:pPr>
        <w:pStyle w:val="Titre3"/>
      </w:pPr>
      <w:bookmarkStart w:id="91" w:name="_Toc168302608"/>
      <w:r>
        <w:t>Boutons de gestion des membres</w:t>
      </w:r>
      <w:bookmarkEnd w:id="91"/>
    </w:p>
    <w:p w14:paraId="42290087" w14:textId="77777777" w:rsidR="00965961" w:rsidRDefault="00965961" w:rsidP="00965961"/>
    <w:p w14:paraId="095A6D19" w14:textId="77777777" w:rsidR="00474DED" w:rsidRDefault="00965961" w:rsidP="00965961">
      <w:r>
        <w:t xml:space="preserve">Sur la page permettant d’afficher les groupes et les membres, deux boutons permettent respectivement de Générer des groupes et d’ajouter des membres supplémentaires à l’équipe. </w:t>
      </w:r>
    </w:p>
    <w:p w14:paraId="4FEA6E53" w14:textId="77777777" w:rsidR="00474DED" w:rsidRDefault="00474DED" w:rsidP="00965961"/>
    <w:p w14:paraId="1B19A6F2" w14:textId="77777777" w:rsidR="00474DED" w:rsidRDefault="00474DED">
      <w:pPr>
        <w:jc w:val="left"/>
      </w:pPr>
      <w:r>
        <w:br w:type="page"/>
      </w:r>
    </w:p>
    <w:p w14:paraId="17F42169" w14:textId="6F97515F" w:rsidR="00965961" w:rsidRDefault="00965961" w:rsidP="00965961">
      <w:r>
        <w:lastRenderedPageBreak/>
        <w:t>Sur un écran large, ces boutons sont disposés sur la même ligne et sur les écrans mobiles, ils sont placés l’un au-dessus de l’autre :</w:t>
      </w:r>
    </w:p>
    <w:p w14:paraId="690A5F7C" w14:textId="77777777" w:rsidR="00965961" w:rsidRDefault="00965961" w:rsidP="00965961"/>
    <w:p w14:paraId="30131F45" w14:textId="77777777" w:rsidR="00965961" w:rsidRDefault="00965961" w:rsidP="00965961">
      <w:pPr>
        <w:keepNext/>
        <w:jc w:val="center"/>
      </w:pPr>
      <w:r w:rsidRPr="00965961">
        <w:rPr>
          <w:noProof/>
        </w:rPr>
        <w:drawing>
          <wp:inline distT="0" distB="0" distL="0" distR="0" wp14:anchorId="0714FD3B" wp14:editId="1A3140B8">
            <wp:extent cx="3138220" cy="81770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664" cy="826160"/>
                    </a:xfrm>
                    <a:prstGeom prst="rect">
                      <a:avLst/>
                    </a:prstGeom>
                  </pic:spPr>
                </pic:pic>
              </a:graphicData>
            </a:graphic>
          </wp:inline>
        </w:drawing>
      </w:r>
    </w:p>
    <w:p w14:paraId="2537C07B" w14:textId="391FD6E2" w:rsidR="00965961" w:rsidRDefault="00000000" w:rsidP="00965961">
      <w:pPr>
        <w:pStyle w:val="Lgende"/>
        <w:jc w:val="center"/>
      </w:pPr>
      <w:fldSimple w:instr=" SEQ Figure \* ARABIC ">
        <w:r w:rsidR="00C54E4E">
          <w:rPr>
            <w:noProof/>
          </w:rPr>
          <w:t>30</w:t>
        </w:r>
      </w:fldSimple>
      <w:r w:rsidR="00965961">
        <w:t>. Boutons de gestion des membres en version Desktop.</w:t>
      </w:r>
    </w:p>
    <w:p w14:paraId="2593FE02" w14:textId="77777777" w:rsidR="00965961" w:rsidRDefault="00965961" w:rsidP="00965961"/>
    <w:p w14:paraId="3F5AF4E4" w14:textId="77777777" w:rsidR="00965961" w:rsidRDefault="00965961" w:rsidP="00965961">
      <w:pPr>
        <w:keepNext/>
        <w:jc w:val="center"/>
      </w:pPr>
      <w:r>
        <w:rPr>
          <w:noProof/>
        </w:rPr>
        <w:drawing>
          <wp:inline distT="0" distB="0" distL="0" distR="0" wp14:anchorId="6C27B363" wp14:editId="03B5B438">
            <wp:extent cx="3138170" cy="1162609"/>
            <wp:effectExtent l="0" t="0" r="5080" b="0"/>
            <wp:docPr id="22" name="Image 2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capture d’écra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144273" cy="1164870"/>
                    </a:xfrm>
                    <a:prstGeom prst="rect">
                      <a:avLst/>
                    </a:prstGeom>
                  </pic:spPr>
                </pic:pic>
              </a:graphicData>
            </a:graphic>
          </wp:inline>
        </w:drawing>
      </w:r>
    </w:p>
    <w:p w14:paraId="23CADBF3" w14:textId="509246C8" w:rsidR="00965961" w:rsidRPr="00965961" w:rsidRDefault="00000000" w:rsidP="00965961">
      <w:pPr>
        <w:pStyle w:val="Lgende"/>
        <w:jc w:val="center"/>
      </w:pPr>
      <w:fldSimple w:instr=" SEQ Figure \* ARABIC ">
        <w:r w:rsidR="00C54E4E">
          <w:rPr>
            <w:noProof/>
          </w:rPr>
          <w:t>31</w:t>
        </w:r>
      </w:fldSimple>
      <w:r w:rsidR="00965961">
        <w:t>. Boutons de gestion des membres au format mobile.</w:t>
      </w:r>
    </w:p>
    <w:p w14:paraId="395D3D39" w14:textId="77777777" w:rsidR="00B80F74" w:rsidRDefault="00B80F74" w:rsidP="00B80F74"/>
    <w:p w14:paraId="7F22E660" w14:textId="77A6C6C5" w:rsidR="00B80F74" w:rsidRPr="00B80F74" w:rsidRDefault="00B80F74" w:rsidP="00B80F74">
      <w:pPr>
        <w:pStyle w:val="Titre2"/>
      </w:pPr>
      <w:r>
        <w:t xml:space="preserve"> </w:t>
      </w:r>
      <w:bookmarkStart w:id="92" w:name="_Toc168302609"/>
      <w:r>
        <w:t>Mise en place des tests Laravel Dusk dans GitHub Actions</w:t>
      </w:r>
      <w:bookmarkEnd w:id="92"/>
    </w:p>
    <w:p w14:paraId="1A45AE4E" w14:textId="77777777" w:rsidR="004E394B" w:rsidRDefault="004E394B" w:rsidP="00A26E71"/>
    <w:p w14:paraId="15C7BAE6" w14:textId="1819A933" w:rsidR="00B80F74" w:rsidRDefault="00B80F74" w:rsidP="00B80F74">
      <w:pPr>
        <w:pStyle w:val="Titre3"/>
      </w:pPr>
      <w:bookmarkStart w:id="93" w:name="_Toc168302610"/>
      <w:r>
        <w:t>Installation de Laravel Dusk</w:t>
      </w:r>
      <w:r>
        <w:rPr>
          <w:rStyle w:val="Appelnotedebasdep"/>
        </w:rPr>
        <w:footnoteReference w:id="31"/>
      </w:r>
      <w:bookmarkEnd w:id="93"/>
    </w:p>
    <w:p w14:paraId="524DAFB4" w14:textId="01601252" w:rsidR="00B80F74" w:rsidRDefault="00B80F74" w:rsidP="00A26E71"/>
    <w:p w14:paraId="715B2DD7" w14:textId="1BAD10F7" w:rsidR="00B80F74" w:rsidRDefault="00B80F74" w:rsidP="00A26E71">
      <w:r>
        <w:t>L’installation de Laravel Dusk se fait uniquement dans un environnement de développement</w:t>
      </w:r>
      <w:r w:rsidR="0000352A">
        <w:t>.</w:t>
      </w:r>
    </w:p>
    <w:p w14:paraId="5135BD6E" w14:textId="5A6D98CC" w:rsidR="0000352A" w:rsidRDefault="0000352A" w:rsidP="00A26E71">
      <w:r>
        <w:t>La commande suivante permet d’installer Laravel Dusk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t>Laravel Dusk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51A85A58" w14:textId="77777777" w:rsidR="00474DED" w:rsidRDefault="00474DED">
      <w:pPr>
        <w:jc w:val="left"/>
      </w:pPr>
      <w:r>
        <w:br w:type="page"/>
      </w:r>
    </w:p>
    <w:p w14:paraId="05C42ADB" w14:textId="42264816" w:rsidR="00FC3F47" w:rsidRDefault="00FC3F47" w:rsidP="00A26E71">
      <w:r>
        <w:lastRenderedPageBreak/>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Ce test est lancé afin de s’assurer de la bonne installation de Laravel Dusk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54C48BF6" w14:textId="68B82A6B" w:rsidR="00FC3F47" w:rsidRDefault="00FC3F47" w:rsidP="00A26E71">
      <w:r>
        <w:t>On peut ensuite constater sur le terminal que le test s’est exécuté sans problèmes :</w:t>
      </w:r>
    </w:p>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bookmarkStart w:id="94" w:name="_Toc168302611"/>
      <w:r w:rsidRPr="00FC3F47">
        <w:t>Mise en place de G</w:t>
      </w:r>
      <w:r>
        <w:t>itHub Action</w:t>
      </w:r>
      <w:bookmarkEnd w:id="94"/>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 xml:space="preserve">fichier </w:t>
      </w:r>
      <w:r w:rsidRPr="0023464A">
        <w:rPr>
          <w:b/>
          <w:bCs/>
        </w:rPr>
        <w:t>.</w:t>
      </w:r>
      <w:proofErr w:type="spellStart"/>
      <w:r w:rsidRPr="0023464A">
        <w:rPr>
          <w:b/>
          <w:bCs/>
        </w:rP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32"/>
      </w:r>
      <w:r w:rsidR="00E84302">
        <w:t>.</w:t>
      </w:r>
    </w:p>
    <w:p w14:paraId="4A68807E" w14:textId="77777777" w:rsidR="00E84302" w:rsidRDefault="00E84302" w:rsidP="00FC3F47"/>
    <w:p w14:paraId="3BDA8026" w14:textId="35DFE099" w:rsidR="00E84302" w:rsidRDefault="00E84302" w:rsidP="00FC3F47">
      <w:r>
        <w:t>Dans le cas de SocialShuffle, les tests seront exécutés</w:t>
      </w:r>
      <w:r w:rsidR="00A94020">
        <w:t xml:space="preserve"> à chaque push</w:t>
      </w:r>
      <w:r w:rsidR="0023464A">
        <w:t xml:space="preserve"> et se feront dans</w:t>
      </w:r>
      <w:r>
        <w:t xml:space="preserve"> </w:t>
      </w:r>
      <w:r w:rsidR="0023464A">
        <w:t xml:space="preserve">un </w:t>
      </w:r>
      <w:r w:rsidR="00C83E8D">
        <w:t>Container</w:t>
      </w:r>
      <w:r>
        <w:t xml:space="preserve"> Ubuntu sur laquelle sera installé un nouvel environnement propre pour l’exécution de l’application</w:t>
      </w:r>
      <w:r w:rsidR="00353A27">
        <w:t>.</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5F49FDDA" w14:textId="77777777" w:rsidR="00474DED" w:rsidRDefault="00474DED">
      <w:pPr>
        <w:jc w:val="left"/>
      </w:pPr>
      <w:r>
        <w:br w:type="page"/>
      </w:r>
    </w:p>
    <w:p w14:paraId="173605FD" w14:textId="429EC074" w:rsidR="00B64F04" w:rsidRDefault="00B64F04" w:rsidP="00FC3F47">
      <w:r>
        <w:lastRenderedPageBreak/>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rPr>
          <w:noProof/>
        </w:rPr>
        <w:drawing>
          <wp:inline distT="0" distB="0" distL="0" distR="0" wp14:anchorId="416529BF" wp14:editId="19AD981D">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7"/>
                    <a:stretch>
                      <a:fillRect/>
                    </a:stretch>
                  </pic:blipFill>
                  <pic:spPr>
                    <a:xfrm>
                      <a:off x="0" y="0"/>
                      <a:ext cx="5759450" cy="782320"/>
                    </a:xfrm>
                    <a:prstGeom prst="rect">
                      <a:avLst/>
                    </a:prstGeom>
                    <a:ln>
                      <a:solidFill>
                        <a:schemeClr val="tx1">
                          <a:lumMod val="50000"/>
                          <a:lumOff val="50000"/>
                        </a:schemeClr>
                      </a:solidFill>
                    </a:ln>
                  </pic:spPr>
                </pic:pic>
              </a:graphicData>
            </a:graphic>
          </wp:inline>
        </w:drawing>
      </w:r>
    </w:p>
    <w:p w14:paraId="57AAE955" w14:textId="2B45761A" w:rsidR="00B64F04" w:rsidRPr="00A94020" w:rsidRDefault="00000000" w:rsidP="00B64F04">
      <w:pPr>
        <w:pStyle w:val="Lgende"/>
      </w:pPr>
      <w:fldSimple w:instr=" SEQ Figure \* ARABIC ">
        <w:r w:rsidR="00C54E4E">
          <w:rPr>
            <w:noProof/>
          </w:rPr>
          <w:t>32</w:t>
        </w:r>
      </w:fldSimple>
      <w:r w:rsidR="00B64F04">
        <w:t xml:space="preserve">. Test automatisé </w:t>
      </w:r>
      <w:r w:rsidR="00B64F04" w:rsidRPr="00BB6311">
        <w:t>réussi</w:t>
      </w:r>
      <w:r w:rsidR="00B64F04">
        <w:t xml:space="preserve"> sur GitHub Actions.</w:t>
      </w:r>
    </w:p>
    <w:p w14:paraId="5A418A6F" w14:textId="77777777" w:rsidR="00FC3F47" w:rsidRDefault="00FC3F47" w:rsidP="00A26E71"/>
    <w:p w14:paraId="625F4602" w14:textId="17464EEA" w:rsidR="00FC3F47" w:rsidRDefault="00FC3F47" w:rsidP="00FC3F47">
      <w:pPr>
        <w:pStyle w:val="Titre3"/>
      </w:pPr>
      <w:bookmarkStart w:id="95" w:name="_Toc168302612"/>
      <w:r>
        <w:t>Création d’un test Laravel Dusk</w:t>
      </w:r>
      <w:bookmarkEnd w:id="95"/>
    </w:p>
    <w:p w14:paraId="30B5C897" w14:textId="77777777" w:rsidR="00FC3F47" w:rsidRDefault="00FC3F47" w:rsidP="00A26E71"/>
    <w:p w14:paraId="7FEB6036" w14:textId="14315A48" w:rsidR="00241DD9" w:rsidRDefault="00241DD9" w:rsidP="00A26E71">
      <w:r>
        <w:t>Dans ce cette partie</w:t>
      </w:r>
      <w:r w:rsidR="00D3460E">
        <w:t>,</w:t>
      </w:r>
      <w:r>
        <w:t xml:space="preserve"> </w:t>
      </w:r>
      <w:r w:rsidR="00D3460E">
        <w:t>est</w:t>
      </w:r>
      <w:r>
        <w:t xml:space="preserve"> détaillée la mise en place du test </w:t>
      </w:r>
      <w:proofErr w:type="spellStart"/>
      <w:r>
        <w:rPr>
          <w:b/>
          <w:bCs/>
        </w:rPr>
        <w:t>CreateTeamTest</w:t>
      </w:r>
      <w:proofErr w:type="spellEnd"/>
      <w:r>
        <w:t xml:space="preserve"> qui permet de tester la création d’une équipe au complet. </w:t>
      </w:r>
    </w:p>
    <w:p w14:paraId="6563118C" w14:textId="77777777" w:rsidR="00241DD9" w:rsidRDefault="00241DD9" w:rsidP="00A26E71"/>
    <w:p w14:paraId="69E2DA53" w14:textId="16C34FB1" w:rsidR="00241DD9" w:rsidRDefault="00241DD9" w:rsidP="00A26E71">
      <w:r>
        <w:t>Pour créer le fichier contenant le test, il faut exécuter la commande suivante :</w:t>
      </w:r>
    </w:p>
    <w:p w14:paraId="50C52F56" w14:textId="77777777" w:rsidR="00241DD9" w:rsidRDefault="00241DD9" w:rsidP="00A26E71"/>
    <w:p w14:paraId="586C1FBA" w14:textId="054C208E" w:rsidR="00241DD9" w:rsidRPr="00EF5AD6" w:rsidRDefault="00241DD9" w:rsidP="00241DD9">
      <w:pPr>
        <w:pStyle w:val="Code"/>
        <w:rPr>
          <w:lang w:val="fr-CH"/>
        </w:rPr>
      </w:pPr>
      <w:r w:rsidRPr="00EF5AD6">
        <w:rPr>
          <w:lang w:val="fr-CH"/>
        </w:rPr>
        <w:t xml:space="preserve">$ </w:t>
      </w:r>
      <w:proofErr w:type="spellStart"/>
      <w:r w:rsidRPr="00EF5AD6">
        <w:rPr>
          <w:lang w:val="fr-CH"/>
        </w:rPr>
        <w:t>php</w:t>
      </w:r>
      <w:proofErr w:type="spellEnd"/>
      <w:r w:rsidRPr="00EF5AD6">
        <w:rPr>
          <w:lang w:val="fr-CH"/>
        </w:rPr>
        <w:t xml:space="preserve"> artisan </w:t>
      </w:r>
      <w:proofErr w:type="spellStart"/>
      <w:proofErr w:type="gramStart"/>
      <w:r w:rsidRPr="00EF5AD6">
        <w:rPr>
          <w:lang w:val="fr-CH"/>
        </w:rPr>
        <w:t>dusk:make</w:t>
      </w:r>
      <w:proofErr w:type="spellEnd"/>
      <w:proofErr w:type="gramEnd"/>
      <w:r w:rsidRPr="00EF5AD6">
        <w:rPr>
          <w:lang w:val="fr-CH"/>
        </w:rPr>
        <w:t xml:space="preserve"> </w:t>
      </w:r>
      <w:proofErr w:type="spellStart"/>
      <w:r w:rsidR="00E95751" w:rsidRPr="00EF5AD6">
        <w:rPr>
          <w:lang w:val="fr-CH"/>
        </w:rPr>
        <w:t>testCreateTeam</w:t>
      </w:r>
      <w:proofErr w:type="spellEnd"/>
    </w:p>
    <w:p w14:paraId="4A65E91E" w14:textId="77777777" w:rsidR="00241DD9" w:rsidRPr="00EF5AD6" w:rsidRDefault="00241DD9" w:rsidP="00A26E71"/>
    <w:p w14:paraId="5E2B39F3" w14:textId="44612E0F" w:rsidR="00B132C7" w:rsidRDefault="00B132C7" w:rsidP="00A26E71">
      <w:r>
        <w:t xml:space="preserve">Une fois terminé, un nouveau fichier est créé dans le dossier </w:t>
      </w:r>
      <w:r>
        <w:rPr>
          <w:b/>
          <w:bCs/>
        </w:rPr>
        <w:t>Browser</w:t>
      </w:r>
      <w:r>
        <w:t>.</w:t>
      </w:r>
    </w:p>
    <w:p w14:paraId="6E64DD5D" w14:textId="77777777" w:rsidR="00D3460E" w:rsidRDefault="00D3460E" w:rsidP="00A26E71"/>
    <w:p w14:paraId="77E4B547" w14:textId="5EF464BB" w:rsidR="00D3460E" w:rsidRDefault="00D3460E" w:rsidP="00A26E71">
      <w:r>
        <w:t>Voici le code en détails comment ce test a été mis en place :</w:t>
      </w:r>
    </w:p>
    <w:p w14:paraId="255D7BDE" w14:textId="77777777" w:rsidR="00D3460E" w:rsidRDefault="00D3460E" w:rsidP="00A26E71"/>
    <w:p w14:paraId="652E3DCA" w14:textId="77777777" w:rsidR="00D3460E" w:rsidRPr="00D3460E" w:rsidRDefault="00D3460E" w:rsidP="00D3460E">
      <w:pPr>
        <w:pStyle w:val="Code"/>
      </w:pPr>
      <w:r w:rsidRPr="00D3460E">
        <w:t xml:space="preserve">class </w:t>
      </w:r>
      <w:proofErr w:type="spellStart"/>
      <w:r w:rsidRPr="00D3460E">
        <w:t>CreateTeamTest</w:t>
      </w:r>
      <w:proofErr w:type="spellEnd"/>
      <w:r w:rsidRPr="00D3460E">
        <w:t xml:space="preserve"> extends </w:t>
      </w:r>
      <w:proofErr w:type="spellStart"/>
      <w:proofErr w:type="gramStart"/>
      <w:r w:rsidRPr="00D3460E">
        <w:t>DuskTestCase</w:t>
      </w:r>
      <w:proofErr w:type="spellEnd"/>
      <w:proofErr w:type="gramEnd"/>
    </w:p>
    <w:p w14:paraId="3A055E7A" w14:textId="77777777" w:rsidR="00D3460E" w:rsidRPr="00D3460E" w:rsidRDefault="00D3460E" w:rsidP="00D3460E">
      <w:pPr>
        <w:pStyle w:val="Code"/>
      </w:pPr>
      <w:r w:rsidRPr="00D3460E">
        <w:t>{</w:t>
      </w:r>
    </w:p>
    <w:p w14:paraId="7B063DF7" w14:textId="77777777" w:rsidR="00D3460E" w:rsidRDefault="00D3460E" w:rsidP="00D3460E">
      <w:pPr>
        <w:pStyle w:val="Code"/>
      </w:pPr>
      <w:r w:rsidRPr="00D3460E">
        <w:t xml:space="preserve">    use </w:t>
      </w:r>
      <w:proofErr w:type="spellStart"/>
      <w:proofErr w:type="gramStart"/>
      <w:r w:rsidRPr="00D3460E">
        <w:t>DatabaseMigrations</w:t>
      </w:r>
      <w:proofErr w:type="spellEnd"/>
      <w:r w:rsidRPr="00D3460E">
        <w:t>;</w:t>
      </w:r>
      <w:proofErr w:type="gramEnd"/>
    </w:p>
    <w:p w14:paraId="0B5D74F9" w14:textId="5F4D4463" w:rsidR="00D3460E" w:rsidRPr="00875046" w:rsidRDefault="00D3460E" w:rsidP="00D3460E">
      <w:pPr>
        <w:pStyle w:val="Code"/>
      </w:pPr>
      <w:r w:rsidRPr="00875046">
        <w:t>...</w:t>
      </w:r>
    </w:p>
    <w:p w14:paraId="6DA69E56" w14:textId="77777777" w:rsidR="00D3460E" w:rsidRPr="00875046" w:rsidRDefault="00D3460E" w:rsidP="00A26E71">
      <w:pPr>
        <w:rPr>
          <w:lang w:val="en-US"/>
        </w:rPr>
      </w:pPr>
    </w:p>
    <w:p w14:paraId="10EC208C" w14:textId="39AAA1FD" w:rsidR="00D3460E" w:rsidRDefault="00D3460E" w:rsidP="00A26E71">
      <w:r w:rsidRPr="00D3460E">
        <w:t xml:space="preserve">L’utilisation de </w:t>
      </w:r>
      <w:r w:rsidRPr="00D3460E">
        <w:rPr>
          <w:b/>
          <w:bCs/>
        </w:rPr>
        <w:t xml:space="preserve">use </w:t>
      </w:r>
      <w:proofErr w:type="spellStart"/>
      <w:r w:rsidRPr="00D3460E">
        <w:rPr>
          <w:b/>
          <w:bCs/>
        </w:rPr>
        <w:t>DatabaseMigrations</w:t>
      </w:r>
      <w:proofErr w:type="spellEnd"/>
      <w:r w:rsidRPr="00D3460E">
        <w:t xml:space="preserve"> p</w:t>
      </w:r>
      <w:r>
        <w:t>ermet de lancer une migration à chaque nouveau test. Cela permet de s’assurer que chaque test est effectué avec des données propres.</w:t>
      </w:r>
    </w:p>
    <w:p w14:paraId="401A20C2" w14:textId="77777777" w:rsidR="00F2561C" w:rsidRDefault="00F2561C" w:rsidP="00A26E71"/>
    <w:p w14:paraId="5A7C5F30" w14:textId="77777777" w:rsidR="00F2561C" w:rsidRPr="00F2561C" w:rsidRDefault="00F2561C" w:rsidP="00F2561C">
      <w:pPr>
        <w:pStyle w:val="Code"/>
      </w:pPr>
      <w:r w:rsidRPr="00F2561C">
        <w:t xml:space="preserve">public function </w:t>
      </w:r>
      <w:proofErr w:type="spellStart"/>
      <w:proofErr w:type="gramStart"/>
      <w:r w:rsidRPr="00F2561C">
        <w:t>testCreateTeam</w:t>
      </w:r>
      <w:proofErr w:type="spellEnd"/>
      <w:r w:rsidRPr="00F2561C">
        <w:t>(</w:t>
      </w:r>
      <w:proofErr w:type="gramEnd"/>
      <w:r w:rsidRPr="00F2561C">
        <w:t>): void</w:t>
      </w:r>
    </w:p>
    <w:p w14:paraId="705C965E" w14:textId="77777777" w:rsidR="00F2561C" w:rsidRPr="00F2561C" w:rsidRDefault="00F2561C" w:rsidP="00F2561C">
      <w:pPr>
        <w:pStyle w:val="Code"/>
      </w:pPr>
      <w:r w:rsidRPr="00F2561C">
        <w:t>{</w:t>
      </w:r>
    </w:p>
    <w:p w14:paraId="2B017D80" w14:textId="77777777" w:rsidR="00F2561C" w:rsidRPr="00F2561C" w:rsidRDefault="00F2561C" w:rsidP="00AD4636">
      <w:pPr>
        <w:pStyle w:val="Comment"/>
      </w:pPr>
      <w:r w:rsidRPr="00F2561C">
        <w:t>    // Arrange</w:t>
      </w:r>
    </w:p>
    <w:p w14:paraId="733859F5" w14:textId="77777777" w:rsidR="00F2561C" w:rsidRPr="00F2561C" w:rsidRDefault="00F2561C" w:rsidP="00F2561C">
      <w:pPr>
        <w:pStyle w:val="Code"/>
      </w:pPr>
      <w:r w:rsidRPr="00F2561C">
        <w:t xml:space="preserve">    $user = </w:t>
      </w:r>
      <w:proofErr w:type="gramStart"/>
      <w:r w:rsidRPr="00F2561C">
        <w:t>User::</w:t>
      </w:r>
      <w:proofErr w:type="gramEnd"/>
      <w:r w:rsidRPr="00F2561C">
        <w:t>factory()-&gt;create([</w:t>
      </w:r>
    </w:p>
    <w:p w14:paraId="53E010A0" w14:textId="77777777" w:rsidR="00F2561C" w:rsidRPr="00F2561C" w:rsidRDefault="00F2561C" w:rsidP="00F2561C">
      <w:pPr>
        <w:pStyle w:val="Code"/>
      </w:pPr>
      <w:r w:rsidRPr="00F2561C">
        <w:t>        'username' =&gt; '</w:t>
      </w:r>
      <w:proofErr w:type="spellStart"/>
      <w:r w:rsidRPr="00F2561C">
        <w:t>jDoe</w:t>
      </w:r>
      <w:proofErr w:type="spellEnd"/>
      <w:r w:rsidRPr="00F2561C">
        <w:t>',</w:t>
      </w:r>
    </w:p>
    <w:p w14:paraId="55EAB772" w14:textId="77777777" w:rsidR="00F2561C" w:rsidRPr="00875046" w:rsidRDefault="00F2561C" w:rsidP="00F2561C">
      <w:pPr>
        <w:pStyle w:val="Code"/>
        <w:rPr>
          <w:lang w:val="fr-CH"/>
        </w:rPr>
      </w:pPr>
      <w:r w:rsidRPr="00F2561C">
        <w:t xml:space="preserve">        </w:t>
      </w:r>
      <w:r w:rsidRPr="00875046">
        <w:rPr>
          <w:lang w:val="fr-CH"/>
        </w:rPr>
        <w:t>'email' =&gt; 'johndoe@gmail.com',</w:t>
      </w:r>
    </w:p>
    <w:p w14:paraId="288C6AC8" w14:textId="77777777" w:rsidR="00F2561C" w:rsidRPr="00EF5AD6" w:rsidRDefault="00F2561C" w:rsidP="00F2561C">
      <w:pPr>
        <w:pStyle w:val="Code"/>
        <w:rPr>
          <w:lang w:val="fr-CH"/>
        </w:rPr>
      </w:pPr>
      <w:r w:rsidRPr="00875046">
        <w:rPr>
          <w:lang w:val="fr-CH"/>
        </w:rPr>
        <w:t xml:space="preserve">        </w:t>
      </w:r>
      <w:r w:rsidRPr="00EF5AD6">
        <w:rPr>
          <w:lang w:val="fr-CH"/>
        </w:rPr>
        <w:t xml:space="preserve">'password' =&gt; </w:t>
      </w:r>
      <w:proofErr w:type="spellStart"/>
      <w:proofErr w:type="gramStart"/>
      <w:r w:rsidRPr="00EF5AD6">
        <w:rPr>
          <w:lang w:val="fr-CH"/>
        </w:rPr>
        <w:t>bcrypt</w:t>
      </w:r>
      <w:proofErr w:type="spellEnd"/>
      <w:r w:rsidRPr="00EF5AD6">
        <w:rPr>
          <w:lang w:val="fr-CH"/>
        </w:rPr>
        <w:t>(</w:t>
      </w:r>
      <w:proofErr w:type="gramEnd"/>
      <w:r w:rsidRPr="00EF5AD6">
        <w:rPr>
          <w:lang w:val="fr-CH"/>
        </w:rPr>
        <w:t>'0000'),</w:t>
      </w:r>
    </w:p>
    <w:p w14:paraId="2DE93062" w14:textId="77777777" w:rsidR="00F2561C" w:rsidRPr="00EF5AD6" w:rsidRDefault="00F2561C" w:rsidP="00F2561C">
      <w:pPr>
        <w:pStyle w:val="Code"/>
        <w:rPr>
          <w:lang w:val="fr-CH"/>
        </w:rPr>
      </w:pPr>
      <w:r w:rsidRPr="00EF5AD6">
        <w:rPr>
          <w:lang w:val="fr-CH"/>
        </w:rPr>
        <w:t>        'admin' =&gt; false,</w:t>
      </w:r>
    </w:p>
    <w:p w14:paraId="65F1DC24" w14:textId="77777777" w:rsidR="00F2561C" w:rsidRPr="00EF5AD6" w:rsidRDefault="00F2561C" w:rsidP="00F2561C">
      <w:pPr>
        <w:pStyle w:val="Code"/>
        <w:rPr>
          <w:lang w:val="fr-CH"/>
        </w:rPr>
      </w:pPr>
      <w:r w:rsidRPr="00EF5AD6">
        <w:rPr>
          <w:lang w:val="fr-CH"/>
        </w:rPr>
        <w:t>    ]);</w:t>
      </w:r>
    </w:p>
    <w:p w14:paraId="30061688" w14:textId="77777777" w:rsidR="00F2561C" w:rsidRDefault="00F2561C" w:rsidP="00A26E71"/>
    <w:p w14:paraId="2BD8B655" w14:textId="32E09A07" w:rsidR="00F2561C" w:rsidRDefault="00F2561C" w:rsidP="00A26E71">
      <w:r>
        <w:t>Avant de lancer les différentes étapes du test, il faut créer un nouvel utilisateur. Afin de simuler au mieux le comportement d’un utilisateur lambda, celui-ci ne privilégie pas des droits admins.</w:t>
      </w:r>
    </w:p>
    <w:p w14:paraId="269C78B4" w14:textId="77777777" w:rsidR="00F2561C" w:rsidRDefault="00F2561C" w:rsidP="00A26E71"/>
    <w:p w14:paraId="4DD03842" w14:textId="77777777" w:rsidR="00F2561C" w:rsidRDefault="00F2561C" w:rsidP="00A26E71"/>
    <w:p w14:paraId="3C36B82C" w14:textId="77777777" w:rsidR="00F2561C" w:rsidRPr="00F2561C" w:rsidRDefault="00F2561C" w:rsidP="00AD4636">
      <w:pPr>
        <w:pStyle w:val="Comment"/>
      </w:pPr>
      <w:r w:rsidRPr="00F2561C">
        <w:lastRenderedPageBreak/>
        <w:t>// Act</w:t>
      </w:r>
    </w:p>
    <w:p w14:paraId="1A4448DA" w14:textId="77777777" w:rsidR="00F2561C" w:rsidRPr="00F2561C" w:rsidRDefault="00F2561C" w:rsidP="00F2561C">
      <w:pPr>
        <w:pStyle w:val="Code"/>
      </w:pPr>
      <w:r w:rsidRPr="00F2561C">
        <w:t>    $this-&gt;</w:t>
      </w:r>
      <w:proofErr w:type="gramStart"/>
      <w:r w:rsidRPr="00F2561C">
        <w:t>browse(</w:t>
      </w:r>
      <w:proofErr w:type="gramEnd"/>
      <w:r w:rsidRPr="00F2561C">
        <w:t>function (Browser $browser) use ($user) {</w:t>
      </w:r>
    </w:p>
    <w:p w14:paraId="48AB9701" w14:textId="77777777" w:rsidR="00F2561C" w:rsidRPr="00EF5AD6" w:rsidRDefault="00F2561C" w:rsidP="00F2561C">
      <w:pPr>
        <w:pStyle w:val="Code"/>
        <w:rPr>
          <w:lang w:val="fr-CH"/>
        </w:rPr>
      </w:pPr>
      <w:r w:rsidRPr="00F2561C">
        <w:t xml:space="preserve">        </w:t>
      </w:r>
      <w:r w:rsidRPr="00EF5AD6">
        <w:rPr>
          <w:lang w:val="fr-CH"/>
        </w:rPr>
        <w:t>$browser-&gt;</w:t>
      </w:r>
      <w:proofErr w:type="spellStart"/>
      <w:proofErr w:type="gramStart"/>
      <w:r w:rsidRPr="00EF5AD6">
        <w:rPr>
          <w:lang w:val="fr-CH"/>
        </w:rPr>
        <w:t>visit</w:t>
      </w:r>
      <w:proofErr w:type="spellEnd"/>
      <w:r w:rsidRPr="00EF5AD6">
        <w:rPr>
          <w:lang w:val="fr-CH"/>
        </w:rPr>
        <w:t>(</w:t>
      </w:r>
      <w:proofErr w:type="gramEnd"/>
      <w:r w:rsidRPr="00EF5AD6">
        <w:rPr>
          <w:lang w:val="fr-CH"/>
        </w:rPr>
        <w:t>'/')</w:t>
      </w:r>
    </w:p>
    <w:p w14:paraId="79CCE9F6" w14:textId="77777777" w:rsidR="00F2561C" w:rsidRPr="00EF5AD6" w:rsidRDefault="00F2561C" w:rsidP="00F2561C">
      <w:pPr>
        <w:pStyle w:val="Code"/>
        <w:rPr>
          <w:lang w:val="fr-CH"/>
        </w:rPr>
      </w:pPr>
    </w:p>
    <w:p w14:paraId="45387216" w14:textId="77777777" w:rsidR="00F2561C" w:rsidRPr="00305799" w:rsidRDefault="00F2561C" w:rsidP="00AD4636">
      <w:pPr>
        <w:pStyle w:val="Comment"/>
        <w:rPr>
          <w:lang w:val="fr-CH"/>
        </w:rPr>
      </w:pPr>
      <w:r w:rsidRPr="00305799">
        <w:rPr>
          <w:lang w:val="fr-CH"/>
        </w:rPr>
        <w:t>                // Login</w:t>
      </w:r>
    </w:p>
    <w:p w14:paraId="217D893D" w14:textId="77777777" w:rsidR="00F2561C" w:rsidRPr="00EF5AD6" w:rsidRDefault="00F2561C" w:rsidP="00F2561C">
      <w:pPr>
        <w:pStyle w:val="Code"/>
        <w:rPr>
          <w:lang w:val="fr-CH"/>
        </w:rPr>
      </w:pPr>
      <w:r w:rsidRPr="00EF5AD6">
        <w:rPr>
          <w:lang w:val="fr-CH"/>
        </w:rPr>
        <w:t>                -&gt;</w:t>
      </w:r>
      <w:proofErr w:type="spellStart"/>
      <w:proofErr w:type="gramStart"/>
      <w:r w:rsidRPr="00EF5AD6">
        <w:rPr>
          <w:lang w:val="fr-CH"/>
        </w:rPr>
        <w:t>clickLink</w:t>
      </w:r>
      <w:proofErr w:type="spellEnd"/>
      <w:r w:rsidRPr="00EF5AD6">
        <w:rPr>
          <w:lang w:val="fr-CH"/>
        </w:rPr>
        <w:t>(</w:t>
      </w:r>
      <w:proofErr w:type="gramEnd"/>
      <w:r w:rsidRPr="00EF5AD6">
        <w:rPr>
          <w:lang w:val="fr-CH"/>
        </w:rPr>
        <w:t>'Se connecter')</w:t>
      </w:r>
    </w:p>
    <w:p w14:paraId="6806BB6E"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'email', $user-&gt;username)</w:t>
      </w:r>
    </w:p>
    <w:p w14:paraId="655155BB"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'password', '0000')</w:t>
      </w:r>
    </w:p>
    <w:p w14:paraId="7C52E0EA" w14:textId="77777777" w:rsidR="00F2561C" w:rsidRPr="00EF5AD6" w:rsidRDefault="00F2561C" w:rsidP="00F2561C">
      <w:pPr>
        <w:pStyle w:val="Code"/>
        <w:rPr>
          <w:lang w:val="fr-CH"/>
        </w:rPr>
      </w:pPr>
      <w:r w:rsidRPr="00EF5AD6">
        <w:rPr>
          <w:lang w:val="fr-CH"/>
        </w:rPr>
        <w:t>                -&gt;click('@login-</w:t>
      </w:r>
      <w:proofErr w:type="spellStart"/>
      <w:r w:rsidRPr="00EF5AD6">
        <w:rPr>
          <w:lang w:val="fr-CH"/>
        </w:rPr>
        <w:t>button</w:t>
      </w:r>
      <w:proofErr w:type="spellEnd"/>
      <w:r w:rsidRPr="00EF5AD6">
        <w:rPr>
          <w:lang w:val="fr-CH"/>
        </w:rPr>
        <w:t>')</w:t>
      </w:r>
    </w:p>
    <w:p w14:paraId="6AB2D738" w14:textId="77777777" w:rsidR="00F2561C" w:rsidRDefault="00F2561C" w:rsidP="00A26E71"/>
    <w:p w14:paraId="0E03A762" w14:textId="77777777" w:rsidR="002C570D" w:rsidRDefault="00F2561C" w:rsidP="00A26E71">
      <w:r>
        <w:t>Dans cette partie, Dusk va accéder au navigateur à l’aide du pilote Chrome discuté précédemment</w:t>
      </w:r>
      <w:r w:rsidR="002C570D">
        <w:t xml:space="preserve">. Une fois le site chargé, le lien contenant le texte « Se connecter » sera activé, ce qui va permettre d’être redirigé sur le formulaire de connexion. Sur ce formulaire, les informations de connexion seront entrées et le bouton de connexion sera enclenché. </w:t>
      </w:r>
    </w:p>
    <w:p w14:paraId="4F7976F9" w14:textId="77777777" w:rsidR="002C570D" w:rsidRDefault="002C570D" w:rsidP="00A26E71"/>
    <w:p w14:paraId="07CB1D36" w14:textId="1F77492C" w:rsidR="00F2561C" w:rsidRDefault="002C570D" w:rsidP="00A26E71">
      <w:r>
        <w:t xml:space="preserve">Ce bouton est marqué l’attribut </w:t>
      </w:r>
      <w:proofErr w:type="spellStart"/>
      <w:r>
        <w:rPr>
          <w:b/>
          <w:bCs/>
        </w:rPr>
        <w:t>dusk</w:t>
      </w:r>
      <w:proofErr w:type="spellEnd"/>
      <w:r>
        <w:t xml:space="preserve"> sur la balise HTML responsable de la soumission du formulaire comme montré ci-après :</w:t>
      </w:r>
    </w:p>
    <w:p w14:paraId="0B99477D" w14:textId="77777777" w:rsidR="002C570D" w:rsidRDefault="002C570D" w:rsidP="00A26E71"/>
    <w:p w14:paraId="7A643DDF" w14:textId="77777777" w:rsidR="002C570D" w:rsidRPr="002C570D" w:rsidRDefault="002C570D" w:rsidP="002C570D">
      <w:pPr>
        <w:pStyle w:val="Code"/>
        <w:rPr>
          <w:lang w:val="fr-CH"/>
        </w:rPr>
      </w:pPr>
      <w:r w:rsidRPr="002C570D">
        <w:rPr>
          <w:lang w:val="fr-CH"/>
        </w:rPr>
        <w:t>&lt;</w:t>
      </w:r>
      <w:proofErr w:type="gramStart"/>
      <w:r w:rsidRPr="002C570D">
        <w:rPr>
          <w:lang w:val="fr-CH"/>
        </w:rPr>
        <w:t>input</w:t>
      </w:r>
      <w:proofErr w:type="gramEnd"/>
      <w:r w:rsidRPr="002C570D">
        <w:rPr>
          <w:lang w:val="fr-CH"/>
        </w:rPr>
        <w:t xml:space="preserve"> type="</w:t>
      </w:r>
      <w:proofErr w:type="spellStart"/>
      <w:r w:rsidRPr="002C570D">
        <w:rPr>
          <w:lang w:val="fr-CH"/>
        </w:rPr>
        <w:t>submit</w:t>
      </w:r>
      <w:proofErr w:type="spellEnd"/>
      <w:r w:rsidRPr="002C570D">
        <w:rPr>
          <w:lang w:val="fr-CH"/>
        </w:rPr>
        <w:t xml:space="preserve">" value="Se connecter" </w:t>
      </w:r>
      <w:proofErr w:type="spellStart"/>
      <w:r w:rsidRPr="002C570D">
        <w:rPr>
          <w:lang w:val="fr-CH"/>
        </w:rPr>
        <w:t>dusk</w:t>
      </w:r>
      <w:proofErr w:type="spellEnd"/>
      <w:r w:rsidRPr="002C570D">
        <w:rPr>
          <w:lang w:val="fr-CH"/>
        </w:rPr>
        <w:t>="login-</w:t>
      </w:r>
      <w:proofErr w:type="spellStart"/>
      <w:r w:rsidRPr="002C570D">
        <w:rPr>
          <w:lang w:val="fr-CH"/>
        </w:rPr>
        <w:t>button</w:t>
      </w:r>
      <w:proofErr w:type="spellEnd"/>
      <w:r w:rsidRPr="002C570D">
        <w:rPr>
          <w:lang w:val="fr-CH"/>
        </w:rPr>
        <w:t>"&gt;</w:t>
      </w:r>
    </w:p>
    <w:p w14:paraId="60636C19" w14:textId="77777777" w:rsidR="002C570D" w:rsidRPr="002C570D" w:rsidRDefault="002C570D" w:rsidP="00A26E71"/>
    <w:p w14:paraId="17B0738E" w14:textId="20993924" w:rsidR="00F2561C" w:rsidRDefault="002C570D" w:rsidP="00A26E71">
      <w:r>
        <w:t xml:space="preserve">Cet attribut permet de </w:t>
      </w:r>
      <w:r w:rsidR="000F1402">
        <w:t>cibler précisément</w:t>
      </w:r>
      <w:r>
        <w:t xml:space="preserve"> </w:t>
      </w:r>
      <w:r w:rsidR="000F1402">
        <w:t>lors des interactions simulées par les tests.</w:t>
      </w:r>
    </w:p>
    <w:p w14:paraId="000B1563" w14:textId="77777777" w:rsidR="002C570D" w:rsidRDefault="002C570D" w:rsidP="00A26E71"/>
    <w:p w14:paraId="46585A09" w14:textId="72E6D9FA" w:rsidR="002C570D" w:rsidRDefault="002C570D" w:rsidP="00A26E71">
      <w:r>
        <w:t>Le reste des étapes de ce test ayant un fonctionnement similaire à ce qui vient d’être vu, elles ne seront pas discutées ici.</w:t>
      </w:r>
    </w:p>
    <w:p w14:paraId="386C9051" w14:textId="77777777" w:rsidR="002C570D" w:rsidRDefault="002C570D" w:rsidP="00A26E71"/>
    <w:p w14:paraId="10D2FBA0" w14:textId="77777777" w:rsidR="002C570D" w:rsidRPr="00875046" w:rsidRDefault="002C570D" w:rsidP="002C570D">
      <w:pPr>
        <w:pStyle w:val="Code"/>
        <w:rPr>
          <w:lang w:val="fr-CH"/>
        </w:rPr>
      </w:pPr>
      <w:r w:rsidRPr="002C570D">
        <w:rPr>
          <w:lang w:val="fr-CH"/>
        </w:rPr>
        <w:t xml:space="preserve">                </w:t>
      </w:r>
      <w:r w:rsidRPr="00875046">
        <w:rPr>
          <w:lang w:val="fr-CH"/>
        </w:rPr>
        <w:t>-&gt;</w:t>
      </w:r>
      <w:proofErr w:type="spellStart"/>
      <w:r w:rsidRPr="00875046">
        <w:rPr>
          <w:lang w:val="fr-CH"/>
        </w:rPr>
        <w:t>screenshot</w:t>
      </w:r>
      <w:proofErr w:type="spellEnd"/>
      <w:r w:rsidRPr="00875046">
        <w:rPr>
          <w:lang w:val="fr-CH"/>
        </w:rPr>
        <w:t>('finish')</w:t>
      </w:r>
    </w:p>
    <w:p w14:paraId="090BDEB4" w14:textId="77777777" w:rsidR="002C570D" w:rsidRPr="00875046" w:rsidRDefault="002C570D" w:rsidP="002C570D">
      <w:pPr>
        <w:pStyle w:val="Code"/>
        <w:rPr>
          <w:lang w:val="fr-CH"/>
        </w:rPr>
      </w:pPr>
    </w:p>
    <w:p w14:paraId="276B4DFF" w14:textId="77777777" w:rsidR="002C570D" w:rsidRPr="00875046" w:rsidRDefault="002C570D" w:rsidP="002C570D">
      <w:pPr>
        <w:pStyle w:val="Code"/>
        <w:rPr>
          <w:lang w:val="fr-CH"/>
        </w:rPr>
      </w:pPr>
      <w:r w:rsidRPr="00875046">
        <w:rPr>
          <w:lang w:val="fr-CH"/>
        </w:rPr>
        <w:t xml:space="preserve">                // </w:t>
      </w:r>
      <w:proofErr w:type="spellStart"/>
      <w:r w:rsidRPr="00875046">
        <w:rPr>
          <w:lang w:val="fr-CH"/>
        </w:rPr>
        <w:t>Assert</w:t>
      </w:r>
      <w:proofErr w:type="spellEnd"/>
    </w:p>
    <w:p w14:paraId="5A9C08BA" w14:textId="77777777" w:rsidR="002C570D" w:rsidRPr="00875046" w:rsidRDefault="002C570D" w:rsidP="002C570D">
      <w:pPr>
        <w:pStyle w:val="Code"/>
        <w:rPr>
          <w:lang w:val="fr-CH"/>
        </w:rPr>
      </w:pPr>
      <w:r w:rsidRPr="00875046">
        <w:rPr>
          <w:lang w:val="fr-CH"/>
        </w:rPr>
        <w:t>                -&gt;</w:t>
      </w:r>
      <w:proofErr w:type="spellStart"/>
      <w:r w:rsidRPr="00875046">
        <w:rPr>
          <w:lang w:val="fr-CH"/>
        </w:rPr>
        <w:t>assertPathIs</w:t>
      </w:r>
      <w:proofErr w:type="spellEnd"/>
      <w:r w:rsidRPr="00875046">
        <w:rPr>
          <w:lang w:val="fr-CH"/>
        </w:rPr>
        <w:t>('/team/1'</w:t>
      </w:r>
      <w:proofErr w:type="gramStart"/>
      <w:r w:rsidRPr="00875046">
        <w:rPr>
          <w:lang w:val="fr-CH"/>
        </w:rPr>
        <w:t>);</w:t>
      </w:r>
      <w:proofErr w:type="gramEnd"/>
    </w:p>
    <w:p w14:paraId="0CAD76B9" w14:textId="77777777" w:rsidR="002C570D" w:rsidRPr="00875046" w:rsidRDefault="002C570D" w:rsidP="00A26E71"/>
    <w:p w14:paraId="1D00C4EB" w14:textId="53603EB9" w:rsidR="000F1402" w:rsidRPr="000F1402" w:rsidRDefault="002C570D" w:rsidP="00A26E71">
      <w:r w:rsidRPr="002C570D">
        <w:t>Une fois</w:t>
      </w:r>
      <w:r>
        <w:t xml:space="preserve"> que toutes les étapes du test ont été réalisées, il faut faire une assertion afin de s’assurer que le résultat du test est celui qui est attendu.</w:t>
      </w:r>
      <w:r w:rsidR="000F1402">
        <w:t xml:space="preserve"> Dans le cas de ce test, on s’assure que le lien est celui qui est attendu avec </w:t>
      </w:r>
      <w:proofErr w:type="spellStart"/>
      <w:r w:rsidR="000F1402">
        <w:t>l’</w:t>
      </w:r>
      <w:r w:rsidR="000F1402">
        <w:rPr>
          <w:b/>
          <w:bCs/>
        </w:rPr>
        <w:t>id</w:t>
      </w:r>
      <w:proofErr w:type="spellEnd"/>
      <w:r w:rsidR="000F1402">
        <w:t xml:space="preserve"> correcte de l’équipe, ce qui démontré également l’importance de réaliser une nouvelle migration de la base de données avant chaque nouveau test, car sinon celui-ci serait invalidé.</w:t>
      </w:r>
    </w:p>
    <w:p w14:paraId="5CB0D49F" w14:textId="5419FCFF" w:rsidR="000F1402" w:rsidRDefault="000F1402">
      <w:pPr>
        <w:jc w:val="left"/>
      </w:pPr>
    </w:p>
    <w:p w14:paraId="4E21A12B" w14:textId="77777777" w:rsidR="000F1402" w:rsidRDefault="000F1402">
      <w:pPr>
        <w:jc w:val="left"/>
      </w:pPr>
      <w:r>
        <w:br w:type="page"/>
      </w:r>
    </w:p>
    <w:p w14:paraId="3F99F7C2" w14:textId="1DCC9FF8" w:rsidR="00F2561C" w:rsidRDefault="000F1402" w:rsidP="00A26E71">
      <w:r>
        <w:lastRenderedPageBreak/>
        <w:t>De plus ici, une capture d’écran est réalisée afin d’obtenir un visuel de la page que voici :</w:t>
      </w:r>
    </w:p>
    <w:p w14:paraId="282421A6" w14:textId="77777777" w:rsidR="000F1402" w:rsidRDefault="000F1402" w:rsidP="00A26E71"/>
    <w:p w14:paraId="32177820" w14:textId="77777777" w:rsidR="000F1402" w:rsidRDefault="000F1402" w:rsidP="000F1402">
      <w:pPr>
        <w:keepNext/>
      </w:pPr>
      <w:r w:rsidRPr="000F1402">
        <w:rPr>
          <w:noProof/>
        </w:rPr>
        <w:drawing>
          <wp:inline distT="0" distB="0" distL="0" distR="0" wp14:anchorId="108B6D7C" wp14:editId="6732DBDA">
            <wp:extent cx="5483253" cy="3666995"/>
            <wp:effectExtent l="19050" t="19050" r="22225" b="10160"/>
            <wp:docPr id="6011048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4856" name="Image 1" descr="Une image contenant texte, capture d’écran, logiciel, Icône d’ordinateur&#10;&#10;Description générée automatiquement"/>
                    <pic:cNvPicPr/>
                  </pic:nvPicPr>
                  <pic:blipFill rotWithShape="1">
                    <a:blip r:embed="rId48"/>
                    <a:srcRect r="34147" b="14867"/>
                    <a:stretch/>
                  </pic:blipFill>
                  <pic:spPr bwMode="auto">
                    <a:xfrm>
                      <a:off x="0" y="0"/>
                      <a:ext cx="5546230" cy="3709112"/>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CAB8B53" w14:textId="78CD05BF" w:rsidR="000F1402" w:rsidRDefault="00000000" w:rsidP="000F1402">
      <w:pPr>
        <w:pStyle w:val="Lgende"/>
      </w:pPr>
      <w:fldSimple w:instr=" SEQ Figure \* ARABIC ">
        <w:r w:rsidR="00C54E4E">
          <w:rPr>
            <w:noProof/>
          </w:rPr>
          <w:t>33</w:t>
        </w:r>
      </w:fldSimple>
      <w:r w:rsidR="000F1402">
        <w:t>. Capture d'écran provenant d'un test Dusk</w:t>
      </w:r>
    </w:p>
    <w:p w14:paraId="72AEECD6" w14:textId="77777777" w:rsidR="000F1402" w:rsidRDefault="000F1402" w:rsidP="000F1402"/>
    <w:p w14:paraId="22AA9DFB" w14:textId="4F228B3C" w:rsidR="000F1402" w:rsidRPr="000F1402" w:rsidRDefault="000F1402" w:rsidP="000F1402">
      <w:r>
        <w:t>La mise en place du reste des tests étant très similaire et répétitif par rapport à ce qui vient d’être démontré, ChatGPT-4 a été utilisé dans un but de gain de temps.</w:t>
      </w:r>
    </w:p>
    <w:p w14:paraId="0B472A85" w14:textId="77777777" w:rsidR="002C570D" w:rsidRPr="002C570D" w:rsidRDefault="002C570D" w:rsidP="00A26E71"/>
    <w:p w14:paraId="0AB65E70" w14:textId="056AEBA1" w:rsidR="002C570D" w:rsidRDefault="000F1402" w:rsidP="000F1402">
      <w:pPr>
        <w:pStyle w:val="Titre3"/>
      </w:pPr>
      <w:bookmarkStart w:id="96" w:name="_Toc168302613"/>
      <w:r>
        <w:t>Risque de sécurité</w:t>
      </w:r>
      <w:bookmarkEnd w:id="96"/>
    </w:p>
    <w:p w14:paraId="74A95BA6" w14:textId="77777777" w:rsidR="000F1402" w:rsidRDefault="000F1402" w:rsidP="000F1402"/>
    <w:p w14:paraId="6025625B" w14:textId="77777777" w:rsidR="002A5B66" w:rsidRDefault="000F1402" w:rsidP="000F1402">
      <w:r>
        <w:t>L’utilisation de l’attribut Dusk dans les fichier</w:t>
      </w:r>
      <w:r w:rsidR="002A5B66">
        <w:t>s</w:t>
      </w:r>
      <w:r>
        <w:t xml:space="preserve"> Blade peut présenter des risques, surtout si l’on ne veut pas </w:t>
      </w:r>
      <w:r w:rsidR="002A5B66">
        <w:t xml:space="preserve">exposer des informations concernant les tests internes au public. </w:t>
      </w:r>
    </w:p>
    <w:p w14:paraId="16B6898F" w14:textId="77777777" w:rsidR="002A5B66" w:rsidRDefault="002A5B66" w:rsidP="000F1402"/>
    <w:p w14:paraId="467F7343" w14:textId="4776A685" w:rsidR="002A5B66" w:rsidRDefault="002A5B66" w:rsidP="000F1402">
      <w:r>
        <w:t xml:space="preserve">Une manière potentielle de résoudre ce problème qui n’a pas été mis en place dans ce projet est l’utilisation d’une condition dans le fichier Blade qui vérifier l’état de l’environnement de l’application (donc s‘il est en local ou en production). </w:t>
      </w:r>
    </w:p>
    <w:p w14:paraId="6202F278" w14:textId="77777777" w:rsidR="002A5B66" w:rsidRDefault="002A5B66" w:rsidP="000F1402"/>
    <w:p w14:paraId="3AF993B1" w14:textId="29C0AFEE" w:rsidR="002A5B66" w:rsidRDefault="002A5B66" w:rsidP="002A5B66">
      <w:pPr>
        <w:pStyle w:val="Titre3"/>
      </w:pPr>
      <w:bookmarkStart w:id="97" w:name="_Toc168302614"/>
      <w:r>
        <w:t>Difficultés rencontrées</w:t>
      </w:r>
      <w:bookmarkEnd w:id="97"/>
    </w:p>
    <w:p w14:paraId="4981FA02" w14:textId="77777777" w:rsidR="002A5B66" w:rsidRDefault="002A5B66" w:rsidP="002A5B66"/>
    <w:p w14:paraId="5F3CD21C" w14:textId="77777777" w:rsidR="00FB00E6" w:rsidRDefault="002A5B66" w:rsidP="00A26E71">
      <w:r>
        <w:t>Lors de la mise en place des tests, il est crucial de placer le préfixe « test » dans le nom des tests. Sinon, ils ne seront pas détectés et exécutés par Laravel Dusk. Une erreur avait été commise lors de la mise en place du test présenté précédemment en nommant le test « </w:t>
      </w:r>
      <w:proofErr w:type="spellStart"/>
      <w:r>
        <w:t>createTeamTest</w:t>
      </w:r>
      <w:proofErr w:type="spellEnd"/>
      <w:r>
        <w:t xml:space="preserve"> », ce qui a entraîné des erreurs lors de l’exécution. </w:t>
      </w:r>
    </w:p>
    <w:p w14:paraId="57E4F3D1" w14:textId="77777777" w:rsidR="00FB00E6" w:rsidRDefault="00FB00E6" w:rsidP="00A26E71"/>
    <w:p w14:paraId="566347B9" w14:textId="72190B36" w:rsidR="002A5B66" w:rsidRDefault="002A5B66" w:rsidP="00A26E71">
      <w:r>
        <w:lastRenderedPageBreak/>
        <w:t xml:space="preserve">Après avoir diagnostiqué le problème, la solution </w:t>
      </w:r>
      <w:r w:rsidR="00474DED">
        <w:t>a</w:t>
      </w:r>
      <w:r>
        <w:t xml:space="preserve"> été trouvée en comparant le nom</w:t>
      </w:r>
      <w:r w:rsidR="00BB1669">
        <w:t xml:space="preserve"> avec celui</w:t>
      </w:r>
      <w:r>
        <w:t xml:space="preserve"> du test créé par défaut lors de l’installation de Dusk qui commence par « test ». Une fois que le nom a été corrigé, le test a fonctionné correctement.</w:t>
      </w:r>
    </w:p>
    <w:p w14:paraId="5642D193" w14:textId="77777777" w:rsidR="00024209" w:rsidRPr="00AD4192" w:rsidRDefault="00024209">
      <w:pPr>
        <w:jc w:val="left"/>
        <w:rPr>
          <w:rFonts w:asciiTheme="majorHAnsi" w:hAnsiTheme="majorHAnsi" w:cs="Arial"/>
          <w:b/>
          <w:bCs/>
          <w:caps/>
          <w:kern w:val="32"/>
          <w:sz w:val="32"/>
          <w:szCs w:val="32"/>
        </w:rPr>
      </w:pPr>
      <w:bookmarkStart w:id="98" w:name="_Toc532179966"/>
      <w:bookmarkStart w:id="99" w:name="_Toc165969650"/>
      <w:r w:rsidRPr="00AD4192">
        <w:br w:type="page"/>
      </w:r>
    </w:p>
    <w:p w14:paraId="3DF44552" w14:textId="2F93DAEF" w:rsidR="007F30AE" w:rsidRPr="00AD4192" w:rsidRDefault="007F30AE" w:rsidP="00235234">
      <w:pPr>
        <w:pStyle w:val="Titre1"/>
      </w:pPr>
      <w:bookmarkStart w:id="100" w:name="_Toc168302615"/>
      <w:r w:rsidRPr="00AD4192">
        <w:lastRenderedPageBreak/>
        <w:t>Tests</w:t>
      </w:r>
      <w:bookmarkEnd w:id="98"/>
      <w:bookmarkEnd w:id="99"/>
      <w:bookmarkEnd w:id="100"/>
    </w:p>
    <w:p w14:paraId="5F143048" w14:textId="77777777" w:rsidR="007F30AE" w:rsidRDefault="007F30AE" w:rsidP="00A26E71">
      <w:pPr>
        <w:pStyle w:val="Titre2"/>
      </w:pPr>
      <w:bookmarkStart w:id="101" w:name="_Toc532179968"/>
      <w:bookmarkStart w:id="102" w:name="_Toc165969652"/>
      <w:bookmarkStart w:id="103" w:name="_Ref308525868"/>
      <w:bookmarkStart w:id="104" w:name="_Toc168302616"/>
      <w:r w:rsidRPr="00AD4192">
        <w:t>Dossier des tests</w:t>
      </w:r>
      <w:bookmarkEnd w:id="101"/>
      <w:bookmarkEnd w:id="102"/>
      <w:bookmarkEnd w:id="103"/>
      <w:bookmarkEnd w:id="104"/>
    </w:p>
    <w:p w14:paraId="5AB20BEA" w14:textId="77777777" w:rsidR="00474DED" w:rsidRDefault="00474DED" w:rsidP="00474DED"/>
    <w:p w14:paraId="68210C15" w14:textId="0C94EDDC" w:rsidR="00474DED" w:rsidRDefault="00474DED" w:rsidP="00474DED">
      <w:r>
        <w:t>Pour rappel, les tests ont été mis en place avec Dusk, qui permet d’imiter le comportement d’un utilisateur sur l’application.</w:t>
      </w:r>
    </w:p>
    <w:p w14:paraId="64072F33" w14:textId="77777777" w:rsidR="00474DED" w:rsidRDefault="00474DED" w:rsidP="00474DED"/>
    <w:tbl>
      <w:tblPr>
        <w:tblStyle w:val="Grilledutableau"/>
        <w:tblW w:w="0" w:type="auto"/>
        <w:tblLook w:val="04A0" w:firstRow="1" w:lastRow="0" w:firstColumn="1" w:lastColumn="0" w:noHBand="0" w:noVBand="1"/>
      </w:tblPr>
      <w:tblGrid>
        <w:gridCol w:w="3237"/>
        <w:gridCol w:w="2934"/>
        <w:gridCol w:w="2889"/>
      </w:tblGrid>
      <w:tr w:rsidR="00474DED" w:rsidRPr="00AD4192" w14:paraId="67F3CE65" w14:textId="77777777" w:rsidTr="00F618F7">
        <w:trPr>
          <w:trHeight w:val="415"/>
        </w:trPr>
        <w:tc>
          <w:tcPr>
            <w:tcW w:w="3237" w:type="dxa"/>
            <w:vAlign w:val="center"/>
          </w:tcPr>
          <w:p w14:paraId="68B0D72A" w14:textId="77777777" w:rsidR="00474DED" w:rsidRPr="00AD4192" w:rsidRDefault="00474DED" w:rsidP="00F618F7">
            <w:pPr>
              <w:jc w:val="left"/>
              <w:rPr>
                <w:b/>
                <w:bCs/>
              </w:rPr>
            </w:pPr>
            <w:r w:rsidRPr="00AD4192">
              <w:rPr>
                <w:b/>
                <w:bCs/>
              </w:rPr>
              <w:t>Nom du test</w:t>
            </w:r>
          </w:p>
        </w:tc>
        <w:tc>
          <w:tcPr>
            <w:tcW w:w="2934" w:type="dxa"/>
            <w:vAlign w:val="center"/>
          </w:tcPr>
          <w:p w14:paraId="633B65DC" w14:textId="77777777" w:rsidR="00474DED" w:rsidRPr="00AD4192" w:rsidRDefault="00474DED" w:rsidP="00F618F7">
            <w:pPr>
              <w:jc w:val="left"/>
              <w:rPr>
                <w:b/>
                <w:bCs/>
              </w:rPr>
            </w:pPr>
            <w:r w:rsidRPr="00AD4192">
              <w:rPr>
                <w:b/>
                <w:bCs/>
              </w:rPr>
              <w:t>Description</w:t>
            </w:r>
          </w:p>
        </w:tc>
        <w:tc>
          <w:tcPr>
            <w:tcW w:w="2889" w:type="dxa"/>
            <w:vAlign w:val="center"/>
          </w:tcPr>
          <w:p w14:paraId="78BF8F92" w14:textId="3C2C92C8" w:rsidR="00474DED" w:rsidRPr="00AD4192" w:rsidRDefault="00474DED" w:rsidP="00F618F7">
            <w:pPr>
              <w:jc w:val="left"/>
              <w:rPr>
                <w:b/>
                <w:bCs/>
              </w:rPr>
            </w:pPr>
            <w:r>
              <w:rPr>
                <w:b/>
                <w:bCs/>
              </w:rPr>
              <w:t>Validé ?</w:t>
            </w:r>
          </w:p>
        </w:tc>
      </w:tr>
      <w:tr w:rsidR="00474DED" w:rsidRPr="00AD4192" w14:paraId="0DD438D0" w14:textId="77777777" w:rsidTr="00474DED">
        <w:trPr>
          <w:trHeight w:val="407"/>
        </w:trPr>
        <w:tc>
          <w:tcPr>
            <w:tcW w:w="3237" w:type="dxa"/>
            <w:vAlign w:val="center"/>
          </w:tcPr>
          <w:p w14:paraId="0F41EA5C" w14:textId="77777777" w:rsidR="00474DED" w:rsidRPr="00AD4192" w:rsidRDefault="00474DED" w:rsidP="00F618F7">
            <w:pPr>
              <w:jc w:val="center"/>
            </w:pPr>
            <w:proofErr w:type="spellStart"/>
            <w:r w:rsidRPr="00AD4192">
              <w:t>LoginTest</w:t>
            </w:r>
            <w:proofErr w:type="spellEnd"/>
          </w:p>
        </w:tc>
        <w:tc>
          <w:tcPr>
            <w:tcW w:w="2934" w:type="dxa"/>
          </w:tcPr>
          <w:p w14:paraId="6EC893F3" w14:textId="77777777" w:rsidR="00474DED" w:rsidRPr="00AD4192" w:rsidRDefault="00474DED" w:rsidP="00F618F7">
            <w:pPr>
              <w:jc w:val="left"/>
            </w:pPr>
            <w:r w:rsidRPr="00AD4192">
              <w:t>Test de l’authentification. L’utilisateur entre ses authentifiant dans les champs requis.</w:t>
            </w:r>
          </w:p>
        </w:tc>
        <w:tc>
          <w:tcPr>
            <w:tcW w:w="2889" w:type="dxa"/>
            <w:vAlign w:val="center"/>
          </w:tcPr>
          <w:p w14:paraId="1FE0CAE3" w14:textId="44080610" w:rsidR="00474DED" w:rsidRPr="00474DED" w:rsidRDefault="00474DED" w:rsidP="00474DED">
            <w:pPr>
              <w:jc w:val="center"/>
              <w:rPr>
                <w:b/>
                <w:bCs/>
              </w:rPr>
            </w:pPr>
            <w:r w:rsidRPr="00474DED">
              <w:rPr>
                <w:b/>
                <w:bCs/>
              </w:rPr>
              <w:t>Oui</w:t>
            </w:r>
          </w:p>
        </w:tc>
      </w:tr>
      <w:tr w:rsidR="00474DED" w:rsidRPr="00AD4192" w14:paraId="3A680F7B" w14:textId="77777777" w:rsidTr="00474DED">
        <w:trPr>
          <w:trHeight w:val="407"/>
        </w:trPr>
        <w:tc>
          <w:tcPr>
            <w:tcW w:w="3237" w:type="dxa"/>
            <w:vAlign w:val="center"/>
          </w:tcPr>
          <w:p w14:paraId="21944EF1" w14:textId="77777777" w:rsidR="00474DED" w:rsidRPr="00AD4192" w:rsidRDefault="00474DED" w:rsidP="00F618F7">
            <w:pPr>
              <w:jc w:val="center"/>
            </w:pPr>
            <w:proofErr w:type="spellStart"/>
            <w:r w:rsidRPr="00AD4192">
              <w:t>WrongLoginTest</w:t>
            </w:r>
            <w:proofErr w:type="spellEnd"/>
          </w:p>
        </w:tc>
        <w:tc>
          <w:tcPr>
            <w:tcW w:w="2934" w:type="dxa"/>
          </w:tcPr>
          <w:p w14:paraId="51A5430D" w14:textId="77777777" w:rsidR="00474DED" w:rsidRPr="00AD4192" w:rsidRDefault="00474DED" w:rsidP="00F618F7">
            <w:pPr>
              <w:jc w:val="left"/>
            </w:pPr>
            <w:r w:rsidRPr="00AD4192">
              <w:t xml:space="preserve">Test de l’authentification avec des informations erronées. </w:t>
            </w:r>
          </w:p>
        </w:tc>
        <w:tc>
          <w:tcPr>
            <w:tcW w:w="2889" w:type="dxa"/>
            <w:vAlign w:val="center"/>
          </w:tcPr>
          <w:p w14:paraId="4C0A18D9" w14:textId="3A6C8C3B" w:rsidR="00474DED" w:rsidRPr="00474DED" w:rsidRDefault="00474DED" w:rsidP="00474DED">
            <w:pPr>
              <w:jc w:val="center"/>
              <w:rPr>
                <w:b/>
                <w:bCs/>
              </w:rPr>
            </w:pPr>
            <w:r w:rsidRPr="00474DED">
              <w:rPr>
                <w:b/>
                <w:bCs/>
              </w:rPr>
              <w:t>Oui</w:t>
            </w:r>
          </w:p>
        </w:tc>
      </w:tr>
      <w:tr w:rsidR="00474DED" w:rsidRPr="00AD4192" w14:paraId="7F9D41B1" w14:textId="77777777" w:rsidTr="00474DED">
        <w:trPr>
          <w:trHeight w:val="407"/>
        </w:trPr>
        <w:tc>
          <w:tcPr>
            <w:tcW w:w="3237" w:type="dxa"/>
            <w:vAlign w:val="center"/>
          </w:tcPr>
          <w:p w14:paraId="4526A292" w14:textId="77777777" w:rsidR="00474DED" w:rsidRPr="00AD4192" w:rsidRDefault="00474DED" w:rsidP="00F618F7">
            <w:pPr>
              <w:jc w:val="center"/>
            </w:pPr>
            <w:proofErr w:type="spellStart"/>
            <w:r w:rsidRPr="00AD4192">
              <w:t>CreateTeamTest</w:t>
            </w:r>
            <w:proofErr w:type="spellEnd"/>
          </w:p>
        </w:tc>
        <w:tc>
          <w:tcPr>
            <w:tcW w:w="2934" w:type="dxa"/>
          </w:tcPr>
          <w:p w14:paraId="7637A06A" w14:textId="77777777" w:rsidR="00474DED" w:rsidRPr="00AD4192" w:rsidRDefault="00474DED" w:rsidP="00F618F7">
            <w:pPr>
              <w:jc w:val="left"/>
            </w:pPr>
            <w:r w:rsidRPr="00AD4192">
              <w:t>Test de la création d’une équipe complète avec ses membres et ses groupes.</w:t>
            </w:r>
          </w:p>
        </w:tc>
        <w:tc>
          <w:tcPr>
            <w:tcW w:w="2889" w:type="dxa"/>
            <w:vAlign w:val="center"/>
          </w:tcPr>
          <w:p w14:paraId="4F11F97E" w14:textId="6FCB1EDB" w:rsidR="00474DED" w:rsidRPr="00474DED" w:rsidRDefault="00474DED" w:rsidP="00474DED">
            <w:pPr>
              <w:jc w:val="center"/>
              <w:rPr>
                <w:b/>
                <w:bCs/>
              </w:rPr>
            </w:pPr>
            <w:r w:rsidRPr="00474DED">
              <w:rPr>
                <w:b/>
                <w:bCs/>
              </w:rPr>
              <w:t>Oui</w:t>
            </w:r>
          </w:p>
        </w:tc>
      </w:tr>
      <w:tr w:rsidR="00474DED" w:rsidRPr="00AD4192" w14:paraId="6C24CDC9" w14:textId="77777777" w:rsidTr="00474DED">
        <w:trPr>
          <w:trHeight w:val="407"/>
        </w:trPr>
        <w:tc>
          <w:tcPr>
            <w:tcW w:w="3237" w:type="dxa"/>
            <w:vAlign w:val="center"/>
          </w:tcPr>
          <w:p w14:paraId="4EEE2B38" w14:textId="77777777" w:rsidR="00474DED" w:rsidRPr="00AD4192" w:rsidRDefault="00474DED" w:rsidP="00F618F7">
            <w:pPr>
              <w:jc w:val="center"/>
            </w:pPr>
            <w:proofErr w:type="spellStart"/>
            <w:r>
              <w:t>CreateWrongMemberTest</w:t>
            </w:r>
            <w:proofErr w:type="spellEnd"/>
          </w:p>
        </w:tc>
        <w:tc>
          <w:tcPr>
            <w:tcW w:w="2934" w:type="dxa"/>
          </w:tcPr>
          <w:p w14:paraId="21FCF05E" w14:textId="77777777" w:rsidR="00474DED" w:rsidRPr="00AD4192" w:rsidRDefault="00474DED" w:rsidP="00F618F7">
            <w:pPr>
              <w:jc w:val="left"/>
            </w:pPr>
            <w:r>
              <w:t>Test de la création d’une équipe en insérant des données erronées.</w:t>
            </w:r>
          </w:p>
        </w:tc>
        <w:tc>
          <w:tcPr>
            <w:tcW w:w="2889" w:type="dxa"/>
            <w:vAlign w:val="center"/>
          </w:tcPr>
          <w:p w14:paraId="7F9E04A3" w14:textId="5749355D" w:rsidR="00474DED" w:rsidRPr="00474DED" w:rsidRDefault="00474DED" w:rsidP="00474DED">
            <w:pPr>
              <w:jc w:val="center"/>
              <w:rPr>
                <w:b/>
                <w:bCs/>
              </w:rPr>
            </w:pPr>
            <w:r w:rsidRPr="00474DED">
              <w:rPr>
                <w:b/>
                <w:bCs/>
              </w:rPr>
              <w:t>Oui</w:t>
            </w:r>
          </w:p>
        </w:tc>
      </w:tr>
      <w:tr w:rsidR="00474DED" w:rsidRPr="00AD4192" w14:paraId="54F8B378" w14:textId="77777777" w:rsidTr="00474DED">
        <w:trPr>
          <w:trHeight w:val="407"/>
        </w:trPr>
        <w:tc>
          <w:tcPr>
            <w:tcW w:w="3237" w:type="dxa"/>
            <w:vAlign w:val="center"/>
          </w:tcPr>
          <w:p w14:paraId="5AF77980" w14:textId="77777777" w:rsidR="00474DED" w:rsidRPr="00AD4192" w:rsidRDefault="00474DED" w:rsidP="00F618F7">
            <w:pPr>
              <w:jc w:val="center"/>
            </w:pPr>
            <w:proofErr w:type="spellStart"/>
            <w:r w:rsidRPr="00AD4192">
              <w:t>DeleteTeamTest</w:t>
            </w:r>
            <w:proofErr w:type="spellEnd"/>
          </w:p>
        </w:tc>
        <w:tc>
          <w:tcPr>
            <w:tcW w:w="2934" w:type="dxa"/>
          </w:tcPr>
          <w:p w14:paraId="62FD097A" w14:textId="77777777" w:rsidR="00474DED" w:rsidRPr="00AD4192" w:rsidRDefault="00474DED" w:rsidP="00F618F7">
            <w:pPr>
              <w:jc w:val="left"/>
            </w:pPr>
            <w:r w:rsidRPr="00AD4192">
              <w:t>Tester la suppression d’une équipe complète, qui contient des membres et des groupes.</w:t>
            </w:r>
          </w:p>
        </w:tc>
        <w:tc>
          <w:tcPr>
            <w:tcW w:w="2889" w:type="dxa"/>
            <w:vAlign w:val="center"/>
          </w:tcPr>
          <w:p w14:paraId="20616F54" w14:textId="74224D68" w:rsidR="00474DED" w:rsidRPr="00474DED" w:rsidRDefault="00474DED" w:rsidP="00474DED">
            <w:pPr>
              <w:jc w:val="center"/>
              <w:rPr>
                <w:b/>
                <w:bCs/>
              </w:rPr>
            </w:pPr>
            <w:r w:rsidRPr="00474DED">
              <w:rPr>
                <w:b/>
                <w:bCs/>
              </w:rPr>
              <w:t>Oui.</w:t>
            </w:r>
          </w:p>
        </w:tc>
      </w:tr>
    </w:tbl>
    <w:p w14:paraId="777CC182" w14:textId="77777777" w:rsidR="00474DED" w:rsidRPr="00474DED" w:rsidRDefault="00474DED" w:rsidP="00474DED"/>
    <w:p w14:paraId="215E1889" w14:textId="77777777" w:rsidR="00024209" w:rsidRPr="00AD4192" w:rsidRDefault="00024209">
      <w:pPr>
        <w:jc w:val="left"/>
        <w:rPr>
          <w:rFonts w:asciiTheme="majorHAnsi" w:hAnsiTheme="majorHAnsi" w:cs="Arial"/>
          <w:b/>
          <w:bCs/>
          <w:caps/>
          <w:kern w:val="32"/>
          <w:sz w:val="32"/>
          <w:szCs w:val="32"/>
        </w:rPr>
      </w:pPr>
      <w:bookmarkStart w:id="105" w:name="_Toc165969653"/>
      <w:r w:rsidRPr="00AD4192">
        <w:br w:type="page"/>
      </w:r>
    </w:p>
    <w:p w14:paraId="20807303" w14:textId="5C6ECA92" w:rsidR="007F30AE" w:rsidRPr="00AD4192" w:rsidRDefault="007F30AE" w:rsidP="00235234">
      <w:pPr>
        <w:pStyle w:val="Titre1"/>
      </w:pPr>
      <w:bookmarkStart w:id="106" w:name="_Toc168302617"/>
      <w:r w:rsidRPr="00AD4192">
        <w:lastRenderedPageBreak/>
        <w:t>Conclusion</w:t>
      </w:r>
      <w:bookmarkEnd w:id="105"/>
      <w:bookmarkEnd w:id="106"/>
    </w:p>
    <w:p w14:paraId="7AC90025" w14:textId="77777777" w:rsidR="007F30AE" w:rsidRDefault="007F30AE" w:rsidP="00A26E71">
      <w:pPr>
        <w:pStyle w:val="Titre2"/>
      </w:pPr>
      <w:bookmarkStart w:id="107" w:name="_Toc165969654"/>
      <w:bookmarkStart w:id="108" w:name="_Toc168302618"/>
      <w:r w:rsidRPr="00AD4192">
        <w:t xml:space="preserve">Bilan des </w:t>
      </w:r>
      <w:bookmarkEnd w:id="107"/>
      <w:r w:rsidR="008E53F9" w:rsidRPr="00AD4192">
        <w:t>fonctionnalités demandées</w:t>
      </w:r>
      <w:bookmarkEnd w:id="108"/>
    </w:p>
    <w:p w14:paraId="6C5D87CC" w14:textId="77777777" w:rsidR="00474DED" w:rsidRDefault="00474DED" w:rsidP="00474DED"/>
    <w:p w14:paraId="4AB60EC6" w14:textId="319451AF" w:rsidR="00474DED" w:rsidRDefault="00AE7DED" w:rsidP="00474DED">
      <w:r>
        <w:t>Dans l’ensemble, la plupart des fonctionnalités demandées ont été intégrées avec succès. Voici la liste des éléments entièrement fonctionnels :</w:t>
      </w:r>
    </w:p>
    <w:p w14:paraId="5C725089" w14:textId="77777777" w:rsidR="00AE7DED" w:rsidRDefault="00AE7DED" w:rsidP="00474DED"/>
    <w:p w14:paraId="17A45E3F" w14:textId="5012AF34" w:rsidR="00AE7DED" w:rsidRDefault="00AE7DED" w:rsidP="00AE7DED">
      <w:pPr>
        <w:pStyle w:val="Paragraphedeliste"/>
        <w:numPr>
          <w:ilvl w:val="0"/>
          <w:numId w:val="23"/>
        </w:numPr>
      </w:pPr>
      <w:r>
        <w:t>Les formulaires respectent les bonnes pratiques, ils affichent des messages d’erreurs pertinents, les champs sont reremplis automatiquement, sauf pour le champ de mot de passe dans le formulaire de connexion, et ce pour des raisons de sécurité. Chaque champ est également validé avent que les données soient traitées.</w:t>
      </w:r>
    </w:p>
    <w:p w14:paraId="3FF26F2C" w14:textId="0F2689C1" w:rsidR="00AE7DED" w:rsidRDefault="00AE7DED" w:rsidP="00AE7DED">
      <w:pPr>
        <w:pStyle w:val="Paragraphedeliste"/>
      </w:pPr>
    </w:p>
    <w:p w14:paraId="6B4C8E78" w14:textId="6153624F" w:rsidR="00AE7DED" w:rsidRDefault="00AE7DED" w:rsidP="00AE7DED">
      <w:pPr>
        <w:pStyle w:val="Paragraphedeliste"/>
        <w:numPr>
          <w:ilvl w:val="0"/>
          <w:numId w:val="23"/>
        </w:numPr>
      </w:pPr>
      <w:r>
        <w:t>Le site respecte le design responsif.</w:t>
      </w:r>
    </w:p>
    <w:p w14:paraId="24163530" w14:textId="77777777" w:rsidR="00AE7DED" w:rsidRDefault="00AE7DED" w:rsidP="00AE7DED">
      <w:pPr>
        <w:pStyle w:val="Paragraphedeliste"/>
      </w:pPr>
    </w:p>
    <w:p w14:paraId="36E5AC77" w14:textId="0B372764" w:rsidR="00AE7DED" w:rsidRDefault="00AE7DED" w:rsidP="00AE7DED">
      <w:pPr>
        <w:pStyle w:val="Paragraphedeliste"/>
        <w:numPr>
          <w:ilvl w:val="0"/>
          <w:numId w:val="23"/>
        </w:numPr>
      </w:pPr>
      <w:r>
        <w:t>Les opérations CRUD sur les équipes et les membre ont bien été intégrées</w:t>
      </w:r>
    </w:p>
    <w:p w14:paraId="7B28B051" w14:textId="77777777" w:rsidR="00AE7DED" w:rsidRDefault="00AE7DED" w:rsidP="00AE7DED">
      <w:pPr>
        <w:pStyle w:val="Paragraphedeliste"/>
      </w:pPr>
    </w:p>
    <w:p w14:paraId="3E13ED7F" w14:textId="25983269" w:rsidR="002F14DE" w:rsidRDefault="002F14DE" w:rsidP="002F14DE">
      <w:pPr>
        <w:pStyle w:val="Paragraphedeliste"/>
        <w:numPr>
          <w:ilvl w:val="0"/>
          <w:numId w:val="23"/>
        </w:numPr>
      </w:pPr>
      <w:r>
        <w:t xml:space="preserve">Un rôle d’admin a été intégré à l’aide des </w:t>
      </w:r>
      <w:proofErr w:type="spellStart"/>
      <w:r>
        <w:t>Policies</w:t>
      </w:r>
      <w:proofErr w:type="spellEnd"/>
      <w:r>
        <w:t>. Les utilisateurs admin ont tous les droits sur les ressources.</w:t>
      </w:r>
    </w:p>
    <w:p w14:paraId="611943DB" w14:textId="77777777" w:rsidR="002F14DE" w:rsidRDefault="002F14DE" w:rsidP="003E716A"/>
    <w:p w14:paraId="0CD05E13" w14:textId="2F4CEF4B" w:rsidR="003E716A" w:rsidRDefault="003E716A" w:rsidP="003E716A">
      <w:pPr>
        <w:pStyle w:val="Titre3"/>
      </w:pPr>
      <w:bookmarkStart w:id="109" w:name="_Toc168302619"/>
      <w:r>
        <w:t>Génération des groupes</w:t>
      </w:r>
      <w:bookmarkEnd w:id="109"/>
    </w:p>
    <w:p w14:paraId="46C8168E" w14:textId="77777777" w:rsidR="003E716A" w:rsidRDefault="003E716A" w:rsidP="003E716A"/>
    <w:p w14:paraId="3B1A34E9" w14:textId="004249AD" w:rsidR="00FD4DBB" w:rsidRDefault="00FD4DBB" w:rsidP="003E716A">
      <w:r>
        <w:t xml:space="preserve">L’algorithme responsable de répartir les membres dans différents groupes n’est pas en mesure de vérifier si des membres ont déjà été dans le même groupe. </w:t>
      </w:r>
      <w:r w:rsidR="009B5268">
        <w:t>Si cette fonctionnalité est intégrée, le programme sera fonctionnel.</w:t>
      </w:r>
    </w:p>
    <w:p w14:paraId="1C048BB1" w14:textId="77777777" w:rsidR="00FD4DBB" w:rsidRPr="00474DED" w:rsidRDefault="00FD4DBB" w:rsidP="003E716A"/>
    <w:p w14:paraId="02299977" w14:textId="77777777" w:rsidR="007F30AE" w:rsidRDefault="007F30AE" w:rsidP="00A26E71">
      <w:pPr>
        <w:pStyle w:val="Titre2"/>
      </w:pPr>
      <w:bookmarkStart w:id="110" w:name="_Toc165969655"/>
      <w:bookmarkStart w:id="111" w:name="_Toc168302620"/>
      <w:r w:rsidRPr="00AD4192">
        <w:t>Bilan de la planification</w:t>
      </w:r>
      <w:bookmarkEnd w:id="110"/>
      <w:bookmarkEnd w:id="111"/>
    </w:p>
    <w:p w14:paraId="4EF43146" w14:textId="77777777" w:rsidR="009B5268" w:rsidRDefault="009B5268" w:rsidP="009B5268"/>
    <w:p w14:paraId="3ED01BD0" w14:textId="686A6F3B" w:rsidR="009B5268" w:rsidRDefault="009B5268" w:rsidP="009B5268">
      <w:r>
        <w:t>Plusieurs tâches contiennent des différences majeures dans leur temps de réalisation par rapport à ce qui avait été prévu dans la planification. Beaucoup de tâches ont été surestimées, comme la réalisation du schéma de principe et l’analyse de l’environnement.</w:t>
      </w:r>
    </w:p>
    <w:p w14:paraId="0BB7181D" w14:textId="77777777" w:rsidR="009B5268" w:rsidRDefault="009B5268" w:rsidP="009B5268"/>
    <w:p w14:paraId="3EAEA234" w14:textId="52FE23F0" w:rsidR="009B5268" w:rsidRDefault="009B5268" w:rsidP="009B5268">
      <w:r>
        <w:t xml:space="preserve">Pour ce qui est de la réalisation, beaucoup de tâches </w:t>
      </w:r>
      <w:r w:rsidR="005C6452">
        <w:t xml:space="preserve">contiennent de </w:t>
      </w:r>
      <w:proofErr w:type="gramStart"/>
      <w:r w:rsidR="005C6452">
        <w:t>grand écarts</w:t>
      </w:r>
      <w:proofErr w:type="gramEnd"/>
      <w:r w:rsidR="005C6452">
        <w:t xml:space="preserve">, comme la mise en place de la base de données qui contient une différence d’environ quatre heures avec ce qui avait été planifié. Ce qui a été la cause d’un tel écart, était probablement dû à un manque de recul sur la manière d’approcher la mise en place de la tâche. </w:t>
      </w:r>
    </w:p>
    <w:p w14:paraId="21F97D2A" w14:textId="77777777" w:rsidR="005C6452" w:rsidRDefault="005C6452" w:rsidP="009B5268"/>
    <w:p w14:paraId="66A149EE" w14:textId="5830EFF3" w:rsidR="005C6452" w:rsidRDefault="005C6452" w:rsidP="009B5268">
      <w:r>
        <w:t xml:space="preserve">D’autres points de la réalisation ont compte à eux été sous-estimés, comme la mise en place des vues qui a pris le double du temps estimé. La raison pour cela est qu’il a fallu faire plusieurs itérations d’une même vue au fur et à mesure que des nouvelles fonctionnalités étaient </w:t>
      </w:r>
      <w:proofErr w:type="gramStart"/>
      <w:r>
        <w:t>ajoutée</w:t>
      </w:r>
      <w:proofErr w:type="gramEnd"/>
      <w:r>
        <w:t>, ce qui n’avait pas été pris en compte lors de la planification.</w:t>
      </w:r>
    </w:p>
    <w:p w14:paraId="1C51CEEC" w14:textId="77777777" w:rsidR="009B5268" w:rsidRPr="009B5268" w:rsidRDefault="009B5268" w:rsidP="009B5268"/>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Default="007F30AE" w:rsidP="00A26E71">
      <w:pPr>
        <w:pStyle w:val="Titre2"/>
      </w:pPr>
      <w:bookmarkStart w:id="112" w:name="_Toc165969656"/>
      <w:bookmarkStart w:id="113" w:name="_Toc168302621"/>
      <w:r w:rsidRPr="00AD4192">
        <w:lastRenderedPageBreak/>
        <w:t>Bilan personnel</w:t>
      </w:r>
      <w:bookmarkEnd w:id="112"/>
      <w:bookmarkEnd w:id="113"/>
    </w:p>
    <w:p w14:paraId="5B9D554E" w14:textId="77777777" w:rsidR="00651EA1" w:rsidRDefault="00651EA1" w:rsidP="00651EA1"/>
    <w:p w14:paraId="1A3DDDF3" w14:textId="20EF23B5" w:rsidR="00651EA1" w:rsidRDefault="00651EA1" w:rsidP="00651EA1">
      <w:r>
        <w:t>Si ce projet était à refaire, une planification plus réaliste serait mise en place afin d’éviter les écarts drastiques observés. La rédaction du rapport ayant également pris beaucoup plus de temps que prévu, une autre approche aurait été utilisée, comme la documentation des fonctionnalités en parallèle de leur implémentation. Cette approche pourrait permettre un gain de temps sur la rédaction qui aurait pu être utilisée sur l’implémentation d’un algorithme fonctionnel en ce qui concerne la génération des groupes.</w:t>
      </w:r>
    </w:p>
    <w:p w14:paraId="69C050DA" w14:textId="77777777" w:rsidR="00651EA1" w:rsidRDefault="00651EA1" w:rsidP="00651EA1"/>
    <w:p w14:paraId="41A3548B" w14:textId="1489B134" w:rsidR="00651EA1" w:rsidRDefault="00651EA1" w:rsidP="00651EA1">
      <w:r>
        <w:t xml:space="preserve">Ce projet a malgré tout donné la possibilité d’appliquer des connaissances dans un projet concret, dont la mise en place pourra servir d’inspiration pour </w:t>
      </w:r>
      <w:r w:rsidR="00E67F43">
        <w:t xml:space="preserve">les futurs </w:t>
      </w:r>
      <w:r>
        <w:t xml:space="preserve">projets </w:t>
      </w:r>
      <w:r w:rsidR="00E67F43">
        <w:t>du même genre.</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7DBB4474" w14:textId="77777777" w:rsidR="0053240E" w:rsidRDefault="00E5549D" w:rsidP="00235234">
      <w:pPr>
        <w:pStyle w:val="Titre1"/>
        <w:numPr>
          <w:ilvl w:val="0"/>
          <w:numId w:val="0"/>
        </w:numPr>
        <w:rPr>
          <w:noProof/>
        </w:rPr>
      </w:pPr>
      <w:bookmarkStart w:id="114" w:name="_Toc168302622"/>
      <w:r w:rsidRPr="00AD4192">
        <w:lastRenderedPageBreak/>
        <w:t>Glossaire</w:t>
      </w:r>
      <w:bookmarkEnd w:id="114"/>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2DE8FFE0" w14:textId="77777777" w:rsidR="0053240E" w:rsidRDefault="0053240E" w:rsidP="00235234">
      <w:pPr>
        <w:pStyle w:val="Titre1"/>
        <w:numPr>
          <w:ilvl w:val="0"/>
          <w:numId w:val="0"/>
        </w:numPr>
        <w:rPr>
          <w:noProof/>
        </w:rPr>
        <w:sectPr w:rsidR="0053240E" w:rsidSect="00AD4636">
          <w:pgSz w:w="11906" w:h="16838" w:code="9"/>
          <w:pgMar w:top="1418" w:right="1418" w:bottom="1418" w:left="1418" w:header="709" w:footer="709" w:gutter="0"/>
          <w:pgNumType w:start="1"/>
          <w:cols w:space="708"/>
          <w:docGrid w:linePitch="360"/>
        </w:sectPr>
      </w:pPr>
    </w:p>
    <w:p w14:paraId="5EAD024D" w14:textId="77777777" w:rsidR="0053240E" w:rsidRDefault="0053240E">
      <w:pPr>
        <w:pStyle w:val="Titreindex"/>
        <w:keepNext/>
        <w:tabs>
          <w:tab w:val="right" w:pos="9060"/>
        </w:tabs>
        <w:rPr>
          <w:rFonts w:eastAsiaTheme="minorEastAsia" w:cstheme="minorBidi"/>
          <w:b w:val="0"/>
          <w:bCs w:val="0"/>
          <w:noProof/>
        </w:rPr>
      </w:pPr>
      <w:r>
        <w:rPr>
          <w:noProof/>
        </w:rPr>
        <w:t>A</w:t>
      </w:r>
    </w:p>
    <w:p w14:paraId="2E3E1A37" w14:textId="77777777" w:rsidR="0053240E" w:rsidRDefault="0053240E">
      <w:pPr>
        <w:pStyle w:val="Index1"/>
        <w:tabs>
          <w:tab w:val="right" w:pos="9060"/>
        </w:tabs>
        <w:rPr>
          <w:noProof/>
        </w:rPr>
      </w:pPr>
      <w:r>
        <w:rPr>
          <w:noProof/>
        </w:rPr>
        <w:t>Artisan</w:t>
      </w:r>
    </w:p>
    <w:p w14:paraId="1F808C72" w14:textId="77777777" w:rsidR="0053240E" w:rsidRDefault="0053240E">
      <w:pPr>
        <w:pStyle w:val="Index2"/>
        <w:tabs>
          <w:tab w:val="right" w:pos="9060"/>
        </w:tabs>
        <w:rPr>
          <w:noProof/>
        </w:rPr>
      </w:pPr>
      <w:r>
        <w:rPr>
          <w:noProof/>
        </w:rPr>
        <w:t>Interface en ligne de commande fourni avec Laravel permettant d'intéragir avec différents aspects de l'application.</w:t>
      </w:r>
      <w:r>
        <w:rPr>
          <w:noProof/>
        </w:rPr>
        <w:tab/>
        <w:t>9</w:t>
      </w:r>
    </w:p>
    <w:p w14:paraId="2198AA70" w14:textId="77777777" w:rsidR="0053240E" w:rsidRDefault="0053240E">
      <w:pPr>
        <w:pStyle w:val="Index1"/>
        <w:tabs>
          <w:tab w:val="right" w:pos="9060"/>
        </w:tabs>
        <w:rPr>
          <w:noProof/>
        </w:rPr>
      </w:pPr>
      <w:r>
        <w:rPr>
          <w:noProof/>
        </w:rPr>
        <w:t>Assignement de masse</w:t>
      </w:r>
    </w:p>
    <w:p w14:paraId="78CF46ED" w14:textId="77777777" w:rsidR="0053240E" w:rsidRDefault="0053240E">
      <w:pPr>
        <w:pStyle w:val="Index2"/>
        <w:tabs>
          <w:tab w:val="right" w:pos="9060"/>
        </w:tabs>
        <w:rPr>
          <w:noProof/>
        </w:rPr>
      </w:pPr>
      <w:r>
        <w:rPr>
          <w:noProof/>
        </w:rPr>
        <w:t>Fait de modifier plusieurs attributs d'un modèle au lieu d'opérer sur chaque attribut.</w:t>
      </w:r>
      <w:r>
        <w:rPr>
          <w:noProof/>
        </w:rPr>
        <w:tab/>
        <w:t>26</w:t>
      </w:r>
    </w:p>
    <w:p w14:paraId="42E0F3CC" w14:textId="77777777" w:rsidR="0053240E" w:rsidRDefault="0053240E">
      <w:pPr>
        <w:pStyle w:val="Titreindex"/>
        <w:keepNext/>
        <w:tabs>
          <w:tab w:val="right" w:pos="9060"/>
        </w:tabs>
        <w:rPr>
          <w:rFonts w:eastAsiaTheme="minorEastAsia" w:cstheme="minorBidi"/>
          <w:b w:val="0"/>
          <w:bCs w:val="0"/>
          <w:noProof/>
        </w:rPr>
      </w:pPr>
      <w:r>
        <w:rPr>
          <w:noProof/>
        </w:rPr>
        <w:t>C</w:t>
      </w:r>
    </w:p>
    <w:p w14:paraId="4AF5C322" w14:textId="77777777" w:rsidR="0053240E" w:rsidRDefault="0053240E">
      <w:pPr>
        <w:pStyle w:val="Index1"/>
        <w:tabs>
          <w:tab w:val="right" w:pos="9060"/>
        </w:tabs>
        <w:rPr>
          <w:noProof/>
        </w:rPr>
      </w:pPr>
      <w:r>
        <w:rPr>
          <w:noProof/>
        </w:rPr>
        <w:t>ChromeDriver</w:t>
      </w:r>
    </w:p>
    <w:p w14:paraId="514BCA04" w14:textId="77777777" w:rsidR="0053240E" w:rsidRDefault="0053240E">
      <w:pPr>
        <w:pStyle w:val="Index2"/>
        <w:tabs>
          <w:tab w:val="right" w:pos="9060"/>
        </w:tabs>
        <w:rPr>
          <w:noProof/>
        </w:rPr>
      </w:pPr>
      <w:r>
        <w:rPr>
          <w:noProof/>
        </w:rPr>
        <w:t>Pilote permettant à Laravel Dusk d'intéragir avec un navigateru afin de performer des tests.</w:t>
      </w:r>
      <w:r>
        <w:rPr>
          <w:noProof/>
        </w:rPr>
        <w:tab/>
        <w:t>18</w:t>
      </w:r>
    </w:p>
    <w:p w14:paraId="6391CD0C" w14:textId="77777777" w:rsidR="0053240E" w:rsidRDefault="0053240E">
      <w:pPr>
        <w:pStyle w:val="Index1"/>
        <w:tabs>
          <w:tab w:val="right" w:pos="9060"/>
        </w:tabs>
        <w:rPr>
          <w:noProof/>
        </w:rPr>
      </w:pPr>
      <w:r>
        <w:rPr>
          <w:noProof/>
        </w:rPr>
        <w:t>Composer</w:t>
      </w:r>
    </w:p>
    <w:p w14:paraId="6B743E24" w14:textId="77777777" w:rsidR="0053240E" w:rsidRDefault="0053240E">
      <w:pPr>
        <w:pStyle w:val="Index2"/>
        <w:tabs>
          <w:tab w:val="right" w:pos="9060"/>
        </w:tabs>
        <w:rPr>
          <w:noProof/>
        </w:rPr>
      </w:pPr>
      <w:r>
        <w:rPr>
          <w:noProof/>
        </w:rPr>
        <w:t>Gestionnaire de dépendances écrit en PHP.</w:t>
      </w:r>
      <w:r>
        <w:rPr>
          <w:noProof/>
        </w:rPr>
        <w:tab/>
        <w:t>20</w:t>
      </w:r>
    </w:p>
    <w:p w14:paraId="6580E3C9" w14:textId="77777777" w:rsidR="0053240E" w:rsidRDefault="0053240E">
      <w:pPr>
        <w:pStyle w:val="Index1"/>
        <w:tabs>
          <w:tab w:val="right" w:pos="9060"/>
        </w:tabs>
        <w:rPr>
          <w:noProof/>
        </w:rPr>
      </w:pPr>
      <w:r>
        <w:rPr>
          <w:noProof/>
        </w:rPr>
        <w:t>Contrôleur</w:t>
      </w:r>
    </w:p>
    <w:p w14:paraId="1CAF87D7" w14:textId="77777777" w:rsidR="0053240E" w:rsidRDefault="0053240E">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10</w:t>
      </w:r>
    </w:p>
    <w:p w14:paraId="14FAF336" w14:textId="77777777" w:rsidR="0053240E" w:rsidRDefault="0053240E">
      <w:pPr>
        <w:pStyle w:val="Titreindex"/>
        <w:keepNext/>
        <w:tabs>
          <w:tab w:val="right" w:pos="9060"/>
        </w:tabs>
        <w:rPr>
          <w:rFonts w:eastAsiaTheme="minorEastAsia" w:cstheme="minorBidi"/>
          <w:b w:val="0"/>
          <w:bCs w:val="0"/>
          <w:noProof/>
        </w:rPr>
      </w:pPr>
      <w:r>
        <w:rPr>
          <w:noProof/>
        </w:rPr>
        <w:t>D</w:t>
      </w:r>
    </w:p>
    <w:p w14:paraId="7A51299E" w14:textId="77777777" w:rsidR="0053240E" w:rsidRDefault="0053240E">
      <w:pPr>
        <w:pStyle w:val="Index1"/>
        <w:tabs>
          <w:tab w:val="right" w:pos="9060"/>
        </w:tabs>
        <w:rPr>
          <w:noProof/>
        </w:rPr>
      </w:pPr>
      <w:r>
        <w:rPr>
          <w:noProof/>
        </w:rPr>
        <w:t>Dusk</w:t>
      </w:r>
    </w:p>
    <w:p w14:paraId="16B68BC9" w14:textId="77777777" w:rsidR="0053240E" w:rsidRDefault="0053240E">
      <w:pPr>
        <w:pStyle w:val="Index2"/>
        <w:tabs>
          <w:tab w:val="right" w:pos="9060"/>
        </w:tabs>
        <w:rPr>
          <w:noProof/>
        </w:rPr>
      </w:pPr>
      <w:r>
        <w:rPr>
          <w:noProof/>
        </w:rPr>
        <w:t>Outil de tests fonctionnant avec Laravel qui permet de simuler des intéractions utilisateurs.</w:t>
      </w:r>
      <w:r>
        <w:rPr>
          <w:noProof/>
        </w:rPr>
        <w:tab/>
        <w:t>18</w:t>
      </w:r>
    </w:p>
    <w:p w14:paraId="741D5B62" w14:textId="77777777" w:rsidR="0053240E" w:rsidRDefault="0053240E">
      <w:pPr>
        <w:pStyle w:val="Titreindex"/>
        <w:keepNext/>
        <w:tabs>
          <w:tab w:val="right" w:pos="9060"/>
        </w:tabs>
        <w:rPr>
          <w:rFonts w:eastAsiaTheme="minorEastAsia" w:cstheme="minorBidi"/>
          <w:b w:val="0"/>
          <w:bCs w:val="0"/>
          <w:noProof/>
        </w:rPr>
      </w:pPr>
      <w:r>
        <w:rPr>
          <w:noProof/>
        </w:rPr>
        <w:t>F</w:t>
      </w:r>
    </w:p>
    <w:p w14:paraId="2547B5BD" w14:textId="77777777" w:rsidR="0053240E" w:rsidRDefault="0053240E">
      <w:pPr>
        <w:pStyle w:val="Index1"/>
        <w:tabs>
          <w:tab w:val="right" w:pos="9060"/>
        </w:tabs>
        <w:rPr>
          <w:noProof/>
        </w:rPr>
      </w:pPr>
      <w:r>
        <w:rPr>
          <w:noProof/>
        </w:rPr>
        <w:t>factories</w:t>
      </w:r>
    </w:p>
    <w:p w14:paraId="4B13E64E" w14:textId="77777777" w:rsidR="0053240E" w:rsidRDefault="0053240E">
      <w:pPr>
        <w:pStyle w:val="Index2"/>
        <w:tabs>
          <w:tab w:val="right" w:pos="9060"/>
        </w:tabs>
        <w:rPr>
          <w:noProof/>
        </w:rPr>
      </w:pPr>
      <w:r>
        <w:rPr>
          <w:noProof/>
        </w:rPr>
        <w:t>Outil de Laravel permettant de décrire des données fictives à insérer dans les champs d'une base de données.</w:t>
      </w:r>
      <w:r>
        <w:rPr>
          <w:noProof/>
        </w:rPr>
        <w:tab/>
        <w:t>17</w:t>
      </w:r>
    </w:p>
    <w:p w14:paraId="55772596" w14:textId="77777777" w:rsidR="0053240E" w:rsidRDefault="0053240E">
      <w:pPr>
        <w:pStyle w:val="Titreindex"/>
        <w:keepNext/>
        <w:tabs>
          <w:tab w:val="right" w:pos="9060"/>
        </w:tabs>
        <w:rPr>
          <w:rFonts w:eastAsiaTheme="minorEastAsia" w:cstheme="minorBidi"/>
          <w:b w:val="0"/>
          <w:bCs w:val="0"/>
          <w:noProof/>
        </w:rPr>
      </w:pPr>
      <w:r>
        <w:rPr>
          <w:noProof/>
        </w:rPr>
        <w:t>G</w:t>
      </w:r>
    </w:p>
    <w:p w14:paraId="56E9D0DE" w14:textId="77777777" w:rsidR="0053240E" w:rsidRDefault="0053240E">
      <w:pPr>
        <w:pStyle w:val="Index1"/>
        <w:tabs>
          <w:tab w:val="right" w:pos="9060"/>
        </w:tabs>
        <w:rPr>
          <w:noProof/>
        </w:rPr>
      </w:pPr>
      <w:r>
        <w:rPr>
          <w:noProof/>
        </w:rPr>
        <w:t>Github Actions</w:t>
      </w:r>
    </w:p>
    <w:p w14:paraId="62FECBA2" w14:textId="77777777" w:rsidR="0053240E" w:rsidRDefault="0053240E">
      <w:pPr>
        <w:pStyle w:val="Index2"/>
        <w:tabs>
          <w:tab w:val="right" w:pos="9060"/>
        </w:tabs>
        <w:rPr>
          <w:noProof/>
        </w:rPr>
      </w:pPr>
      <w:r>
        <w:rPr>
          <w:noProof/>
        </w:rPr>
        <w:t>Outil d'intégration continue (CI/CD) de GitHub.</w:t>
      </w:r>
      <w:r>
        <w:rPr>
          <w:noProof/>
        </w:rPr>
        <w:tab/>
        <w:t>18</w:t>
      </w:r>
    </w:p>
    <w:p w14:paraId="63D6F0C6" w14:textId="77777777" w:rsidR="0053240E" w:rsidRDefault="0053240E">
      <w:pPr>
        <w:pStyle w:val="Titreindex"/>
        <w:keepNext/>
        <w:tabs>
          <w:tab w:val="right" w:pos="9060"/>
        </w:tabs>
        <w:rPr>
          <w:rFonts w:eastAsiaTheme="minorEastAsia" w:cstheme="minorBidi"/>
          <w:b w:val="0"/>
          <w:bCs w:val="0"/>
          <w:noProof/>
        </w:rPr>
      </w:pPr>
      <w:r>
        <w:rPr>
          <w:noProof/>
        </w:rPr>
        <w:t>L</w:t>
      </w:r>
    </w:p>
    <w:p w14:paraId="47DFBD7C" w14:textId="77777777" w:rsidR="0053240E" w:rsidRDefault="0053240E">
      <w:pPr>
        <w:pStyle w:val="Index1"/>
        <w:tabs>
          <w:tab w:val="right" w:pos="9060"/>
        </w:tabs>
        <w:rPr>
          <w:noProof/>
        </w:rPr>
      </w:pPr>
      <w:r w:rsidRPr="008020FC">
        <w:rPr>
          <w:b/>
          <w:bCs/>
          <w:noProof/>
        </w:rPr>
        <w:t>Laravel</w:t>
      </w:r>
    </w:p>
    <w:p w14:paraId="6D752AEA" w14:textId="77777777" w:rsidR="0053240E" w:rsidRDefault="0053240E">
      <w:pPr>
        <w:pStyle w:val="Index2"/>
        <w:tabs>
          <w:tab w:val="right" w:pos="9060"/>
        </w:tabs>
        <w:rPr>
          <w:noProof/>
        </w:rPr>
      </w:pPr>
      <w:r>
        <w:rPr>
          <w:noProof/>
        </w:rPr>
        <w:t>Framework PHP basé sur une architechture MVC.</w:t>
      </w:r>
      <w:r>
        <w:rPr>
          <w:noProof/>
        </w:rPr>
        <w:tab/>
        <w:t>7</w:t>
      </w:r>
    </w:p>
    <w:p w14:paraId="42FC504A" w14:textId="77777777" w:rsidR="0053240E" w:rsidRDefault="0053240E">
      <w:pPr>
        <w:pStyle w:val="Titreindex"/>
        <w:keepNext/>
        <w:tabs>
          <w:tab w:val="right" w:pos="9060"/>
        </w:tabs>
        <w:rPr>
          <w:rFonts w:eastAsiaTheme="minorEastAsia" w:cstheme="minorBidi"/>
          <w:b w:val="0"/>
          <w:bCs w:val="0"/>
          <w:noProof/>
        </w:rPr>
      </w:pPr>
      <w:r>
        <w:rPr>
          <w:noProof/>
        </w:rPr>
        <w:t>M</w:t>
      </w:r>
    </w:p>
    <w:p w14:paraId="64A0F555" w14:textId="77777777" w:rsidR="0053240E" w:rsidRDefault="0053240E">
      <w:pPr>
        <w:pStyle w:val="Index1"/>
        <w:tabs>
          <w:tab w:val="right" w:pos="9060"/>
        </w:tabs>
        <w:rPr>
          <w:noProof/>
        </w:rPr>
      </w:pPr>
      <w:r>
        <w:rPr>
          <w:noProof/>
        </w:rPr>
        <w:t>Migrations</w:t>
      </w:r>
    </w:p>
    <w:p w14:paraId="0DF09E8A" w14:textId="77777777" w:rsidR="0053240E" w:rsidRDefault="0053240E">
      <w:pPr>
        <w:pStyle w:val="Index2"/>
        <w:tabs>
          <w:tab w:val="right" w:pos="9060"/>
        </w:tabs>
        <w:rPr>
          <w:noProof/>
        </w:rPr>
      </w:pPr>
      <w:r>
        <w:rPr>
          <w:noProof/>
        </w:rPr>
        <w:t>Outil intégré à Laravel permettant la gestion des bases de données avec du code PHP.</w:t>
      </w:r>
      <w:r>
        <w:rPr>
          <w:noProof/>
        </w:rPr>
        <w:tab/>
        <w:t>23</w:t>
      </w:r>
    </w:p>
    <w:p w14:paraId="62FED3BF" w14:textId="77777777" w:rsidR="0053240E" w:rsidRDefault="0053240E">
      <w:pPr>
        <w:pStyle w:val="Index1"/>
        <w:tabs>
          <w:tab w:val="right" w:pos="9060"/>
        </w:tabs>
        <w:rPr>
          <w:noProof/>
        </w:rPr>
      </w:pPr>
      <w:r>
        <w:rPr>
          <w:noProof/>
        </w:rPr>
        <w:t>Modèle</w:t>
      </w:r>
    </w:p>
    <w:p w14:paraId="650E2864" w14:textId="77777777" w:rsidR="0053240E" w:rsidRDefault="0053240E">
      <w:pPr>
        <w:pStyle w:val="Index2"/>
        <w:tabs>
          <w:tab w:val="right" w:pos="9060"/>
        </w:tabs>
        <w:rPr>
          <w:noProof/>
        </w:rPr>
      </w:pPr>
      <w:r>
        <w:rPr>
          <w:noProof/>
        </w:rPr>
        <w:t>S'incrit dans l'architechture MVC. Il s'agit de la partie du code qui intérragit avec la base de données</w:t>
      </w:r>
      <w:r>
        <w:rPr>
          <w:noProof/>
        </w:rPr>
        <w:tab/>
        <w:t>10</w:t>
      </w:r>
    </w:p>
    <w:p w14:paraId="6B3074A5" w14:textId="77777777" w:rsidR="0053240E" w:rsidRDefault="0053240E">
      <w:pPr>
        <w:pStyle w:val="Index1"/>
        <w:tabs>
          <w:tab w:val="right" w:pos="9060"/>
        </w:tabs>
        <w:rPr>
          <w:noProof/>
        </w:rPr>
      </w:pPr>
      <w:r>
        <w:rPr>
          <w:noProof/>
        </w:rPr>
        <w:t>MVC</w:t>
      </w:r>
    </w:p>
    <w:p w14:paraId="3CF7C27F" w14:textId="77777777" w:rsidR="0053240E" w:rsidRDefault="0053240E">
      <w:pPr>
        <w:pStyle w:val="Index2"/>
        <w:tabs>
          <w:tab w:val="right" w:pos="9060"/>
        </w:tabs>
        <w:rPr>
          <w:noProof/>
        </w:rPr>
      </w:pPr>
      <w:r>
        <w:rPr>
          <w:noProof/>
        </w:rPr>
        <w:t>Architechture Model - View - Controller</w:t>
      </w:r>
      <w:r>
        <w:rPr>
          <w:noProof/>
        </w:rPr>
        <w:tab/>
        <w:t>9</w:t>
      </w:r>
    </w:p>
    <w:p w14:paraId="07ED52FD" w14:textId="77777777" w:rsidR="0053240E" w:rsidRDefault="0053240E">
      <w:pPr>
        <w:pStyle w:val="Titreindex"/>
        <w:keepNext/>
        <w:tabs>
          <w:tab w:val="right" w:pos="9060"/>
        </w:tabs>
        <w:rPr>
          <w:rFonts w:eastAsiaTheme="minorEastAsia" w:cstheme="minorBidi"/>
          <w:b w:val="0"/>
          <w:bCs w:val="0"/>
          <w:noProof/>
        </w:rPr>
      </w:pPr>
      <w:r>
        <w:rPr>
          <w:noProof/>
        </w:rPr>
        <w:lastRenderedPageBreak/>
        <w:t>O</w:t>
      </w:r>
    </w:p>
    <w:p w14:paraId="36956703" w14:textId="77777777" w:rsidR="0053240E" w:rsidRDefault="0053240E">
      <w:pPr>
        <w:pStyle w:val="Index1"/>
        <w:tabs>
          <w:tab w:val="right" w:pos="9060"/>
        </w:tabs>
        <w:rPr>
          <w:noProof/>
        </w:rPr>
      </w:pPr>
      <w:r>
        <w:rPr>
          <w:noProof/>
        </w:rPr>
        <w:t>ORM</w:t>
      </w:r>
    </w:p>
    <w:p w14:paraId="1C9DB349" w14:textId="77777777" w:rsidR="0053240E" w:rsidRDefault="0053240E">
      <w:pPr>
        <w:pStyle w:val="Index2"/>
        <w:tabs>
          <w:tab w:val="right" w:pos="9060"/>
        </w:tabs>
        <w:rPr>
          <w:noProof/>
        </w:rPr>
      </w:pPr>
      <w:r>
        <w:rPr>
          <w:noProof/>
        </w:rPr>
        <w:t>(Object Relational Mapping) Interface permettant d'exécuter des requêtes sur la base de données avec du code logique.</w:t>
      </w:r>
      <w:r>
        <w:rPr>
          <w:noProof/>
        </w:rPr>
        <w:tab/>
        <w:t>11</w:t>
      </w:r>
    </w:p>
    <w:p w14:paraId="68F3BF26" w14:textId="77777777" w:rsidR="0053240E" w:rsidRDefault="0053240E">
      <w:pPr>
        <w:pStyle w:val="Titreindex"/>
        <w:keepNext/>
        <w:tabs>
          <w:tab w:val="right" w:pos="9060"/>
        </w:tabs>
        <w:rPr>
          <w:rFonts w:eastAsiaTheme="minorEastAsia" w:cstheme="minorBidi"/>
          <w:b w:val="0"/>
          <w:bCs w:val="0"/>
          <w:noProof/>
        </w:rPr>
      </w:pPr>
      <w:r>
        <w:rPr>
          <w:noProof/>
        </w:rPr>
        <w:t>P</w:t>
      </w:r>
    </w:p>
    <w:p w14:paraId="69F90785" w14:textId="77777777" w:rsidR="0053240E" w:rsidRDefault="0053240E">
      <w:pPr>
        <w:pStyle w:val="Index1"/>
        <w:tabs>
          <w:tab w:val="right" w:pos="9060"/>
        </w:tabs>
        <w:rPr>
          <w:noProof/>
        </w:rPr>
      </w:pPr>
      <w:r>
        <w:rPr>
          <w:noProof/>
        </w:rPr>
        <w:t>Policies</w:t>
      </w:r>
    </w:p>
    <w:p w14:paraId="11A256AE" w14:textId="77777777" w:rsidR="0053240E" w:rsidRDefault="0053240E">
      <w:pPr>
        <w:pStyle w:val="Index2"/>
        <w:tabs>
          <w:tab w:val="right" w:pos="9060"/>
        </w:tabs>
        <w:rPr>
          <w:noProof/>
        </w:rPr>
      </w:pPr>
      <w:r>
        <w:rPr>
          <w:noProof/>
        </w:rPr>
        <w:t>Outil de Laravel permettant d'organiser des règles s'autorisations sur des modèles Eloquent spécifiques.</w:t>
      </w:r>
      <w:r>
        <w:rPr>
          <w:noProof/>
        </w:rPr>
        <w:tab/>
        <w:t>36</w:t>
      </w:r>
    </w:p>
    <w:p w14:paraId="1BE41121" w14:textId="77777777" w:rsidR="0053240E" w:rsidRDefault="0053240E">
      <w:pPr>
        <w:pStyle w:val="Titreindex"/>
        <w:keepNext/>
        <w:tabs>
          <w:tab w:val="right" w:pos="9060"/>
        </w:tabs>
        <w:rPr>
          <w:rFonts w:eastAsiaTheme="minorEastAsia" w:cstheme="minorBidi"/>
          <w:b w:val="0"/>
          <w:bCs w:val="0"/>
          <w:noProof/>
        </w:rPr>
      </w:pPr>
      <w:r>
        <w:rPr>
          <w:noProof/>
        </w:rPr>
        <w:t>R</w:t>
      </w:r>
    </w:p>
    <w:p w14:paraId="1771D025" w14:textId="77777777" w:rsidR="0053240E" w:rsidRDefault="0053240E">
      <w:pPr>
        <w:pStyle w:val="Index1"/>
        <w:tabs>
          <w:tab w:val="right" w:pos="9060"/>
        </w:tabs>
        <w:rPr>
          <w:noProof/>
        </w:rPr>
      </w:pPr>
      <w:r>
        <w:rPr>
          <w:noProof/>
        </w:rPr>
        <w:t>Responsive Design</w:t>
      </w:r>
    </w:p>
    <w:p w14:paraId="044AD4EA" w14:textId="77777777" w:rsidR="0053240E" w:rsidRDefault="0053240E">
      <w:pPr>
        <w:pStyle w:val="Index2"/>
        <w:tabs>
          <w:tab w:val="right" w:pos="9060"/>
        </w:tabs>
        <w:rPr>
          <w:noProof/>
        </w:rPr>
      </w:pPr>
      <w:r>
        <w:rPr>
          <w:noProof/>
        </w:rPr>
        <w:t>Adaptation automaqtique de l'interface selon le type d'appareils utilisés (Smartphone, Desktop).</w:t>
      </w:r>
      <w:r>
        <w:rPr>
          <w:noProof/>
        </w:rPr>
        <w:tab/>
        <w:t>7</w:t>
      </w:r>
    </w:p>
    <w:p w14:paraId="45D6D4B2" w14:textId="77777777" w:rsidR="0053240E" w:rsidRDefault="0053240E">
      <w:pPr>
        <w:pStyle w:val="Index1"/>
        <w:tabs>
          <w:tab w:val="right" w:pos="9060"/>
        </w:tabs>
        <w:rPr>
          <w:noProof/>
        </w:rPr>
      </w:pPr>
      <w:r>
        <w:rPr>
          <w:noProof/>
        </w:rPr>
        <w:t>Routes</w:t>
      </w:r>
    </w:p>
    <w:p w14:paraId="5DAA99A3" w14:textId="77777777" w:rsidR="0053240E" w:rsidRDefault="0053240E">
      <w:pPr>
        <w:pStyle w:val="Index2"/>
        <w:tabs>
          <w:tab w:val="right" w:pos="9060"/>
        </w:tabs>
        <w:rPr>
          <w:noProof/>
        </w:rPr>
      </w:pPr>
      <w:r>
        <w:rPr>
          <w:noProof/>
        </w:rPr>
        <w:t>Permet d'exécuter des instructions en fonction d'une URL et d'un type de requêtes.</w:t>
      </w:r>
      <w:r>
        <w:rPr>
          <w:noProof/>
        </w:rPr>
        <w:tab/>
        <w:t>10</w:t>
      </w:r>
    </w:p>
    <w:p w14:paraId="74D4EE69" w14:textId="77777777" w:rsidR="0053240E" w:rsidRDefault="0053240E">
      <w:pPr>
        <w:pStyle w:val="Titreindex"/>
        <w:keepNext/>
        <w:tabs>
          <w:tab w:val="right" w:pos="9060"/>
        </w:tabs>
        <w:rPr>
          <w:rFonts w:eastAsiaTheme="minorEastAsia" w:cstheme="minorBidi"/>
          <w:b w:val="0"/>
          <w:bCs w:val="0"/>
          <w:noProof/>
        </w:rPr>
      </w:pPr>
      <w:r>
        <w:rPr>
          <w:noProof/>
        </w:rPr>
        <w:t>S</w:t>
      </w:r>
    </w:p>
    <w:p w14:paraId="27CB1713" w14:textId="77777777" w:rsidR="0053240E" w:rsidRDefault="0053240E">
      <w:pPr>
        <w:pStyle w:val="Index1"/>
        <w:tabs>
          <w:tab w:val="right" w:pos="9060"/>
        </w:tabs>
        <w:rPr>
          <w:noProof/>
        </w:rPr>
      </w:pPr>
      <w:r>
        <w:rPr>
          <w:noProof/>
        </w:rPr>
        <w:t>Seeders</w:t>
      </w:r>
    </w:p>
    <w:p w14:paraId="35410128" w14:textId="77777777" w:rsidR="0053240E" w:rsidRDefault="0053240E">
      <w:pPr>
        <w:pStyle w:val="Index2"/>
        <w:tabs>
          <w:tab w:val="right" w:pos="9060"/>
        </w:tabs>
        <w:rPr>
          <w:noProof/>
        </w:rPr>
      </w:pPr>
      <w:r>
        <w:rPr>
          <w:noProof/>
        </w:rPr>
        <w:t>Outil de Laravel permettant de définir comment générer des données fictives, comme le nombre d'occurrences d'un modèle.</w:t>
      </w:r>
      <w:r>
        <w:rPr>
          <w:noProof/>
        </w:rPr>
        <w:tab/>
        <w:t>18</w:t>
      </w:r>
    </w:p>
    <w:p w14:paraId="19D6196D" w14:textId="77777777" w:rsidR="0053240E" w:rsidRDefault="0053240E">
      <w:pPr>
        <w:pStyle w:val="Titreindex"/>
        <w:keepNext/>
        <w:tabs>
          <w:tab w:val="right" w:pos="9060"/>
        </w:tabs>
        <w:rPr>
          <w:rFonts w:eastAsiaTheme="minorEastAsia" w:cstheme="minorBidi"/>
          <w:b w:val="0"/>
          <w:bCs w:val="0"/>
          <w:noProof/>
        </w:rPr>
      </w:pPr>
      <w:r>
        <w:rPr>
          <w:noProof/>
        </w:rPr>
        <w:t>T</w:t>
      </w:r>
    </w:p>
    <w:p w14:paraId="459A1F6C" w14:textId="77777777" w:rsidR="0053240E" w:rsidRDefault="0053240E">
      <w:pPr>
        <w:pStyle w:val="Index1"/>
        <w:tabs>
          <w:tab w:val="right" w:pos="9060"/>
        </w:tabs>
        <w:rPr>
          <w:noProof/>
        </w:rPr>
      </w:pPr>
      <w:r w:rsidRPr="008020FC">
        <w:rPr>
          <w:noProof/>
          <w:color w:val="000000" w:themeColor="text1"/>
        </w:rPr>
        <w:t>Table de pivot</w:t>
      </w:r>
    </w:p>
    <w:p w14:paraId="44B44E3F" w14:textId="77777777" w:rsidR="0053240E" w:rsidRDefault="0053240E">
      <w:pPr>
        <w:pStyle w:val="Index2"/>
        <w:tabs>
          <w:tab w:val="right" w:pos="9060"/>
        </w:tabs>
        <w:rPr>
          <w:noProof/>
        </w:rPr>
      </w:pPr>
      <w:r w:rsidRPr="008020FC">
        <w:rPr>
          <w:noProof/>
          <w:color w:val="000000" w:themeColor="text1"/>
        </w:rPr>
        <w:t>Table dans une base de données dont l'identifiant est la concaténation de deux clés étrangères. Ce genre de tables permet la mise en pratique d'une relation n-n (many-to-many).</w:t>
      </w:r>
      <w:r>
        <w:rPr>
          <w:noProof/>
        </w:rPr>
        <w:tab/>
        <w:t>25</w:t>
      </w:r>
    </w:p>
    <w:p w14:paraId="542AA2D3" w14:textId="77777777" w:rsidR="0053240E" w:rsidRDefault="0053240E">
      <w:pPr>
        <w:pStyle w:val="Index1"/>
        <w:tabs>
          <w:tab w:val="right" w:pos="9060"/>
        </w:tabs>
        <w:rPr>
          <w:noProof/>
        </w:rPr>
      </w:pPr>
      <w:r>
        <w:rPr>
          <w:noProof/>
        </w:rPr>
        <w:t>Tailwind</w:t>
      </w:r>
    </w:p>
    <w:p w14:paraId="02B54DA0" w14:textId="77777777" w:rsidR="0053240E" w:rsidRDefault="0053240E">
      <w:pPr>
        <w:pStyle w:val="Index2"/>
        <w:tabs>
          <w:tab w:val="right" w:pos="9060"/>
        </w:tabs>
        <w:rPr>
          <w:noProof/>
        </w:rPr>
      </w:pPr>
      <w:r>
        <w:rPr>
          <w:noProof/>
        </w:rPr>
        <w:t>Framework CSS.</w:t>
      </w:r>
      <w:r>
        <w:rPr>
          <w:noProof/>
        </w:rPr>
        <w:tab/>
        <w:t>22</w:t>
      </w:r>
    </w:p>
    <w:p w14:paraId="006FA5DB" w14:textId="77777777" w:rsidR="0053240E" w:rsidRDefault="0053240E">
      <w:pPr>
        <w:pStyle w:val="Index1"/>
        <w:tabs>
          <w:tab w:val="right" w:pos="9060"/>
        </w:tabs>
        <w:rPr>
          <w:noProof/>
        </w:rPr>
      </w:pPr>
      <w:r>
        <w:rPr>
          <w:noProof/>
        </w:rPr>
        <w:t>Tests End-to-End</w:t>
      </w:r>
    </w:p>
    <w:p w14:paraId="563A74E9" w14:textId="77777777" w:rsidR="0053240E" w:rsidRDefault="0053240E">
      <w:pPr>
        <w:pStyle w:val="Index2"/>
        <w:tabs>
          <w:tab w:val="right" w:pos="9060"/>
        </w:tabs>
        <w:rPr>
          <w:noProof/>
        </w:rPr>
      </w:pPr>
      <w:r>
        <w:rPr>
          <w:noProof/>
        </w:rPr>
        <w:t>Méthodologie de test permettant de tester l'entièreté d'une fonctionnalité dans des condition réelles.</w:t>
      </w:r>
      <w:r>
        <w:rPr>
          <w:noProof/>
        </w:rPr>
        <w:tab/>
        <w:t>19</w:t>
      </w:r>
    </w:p>
    <w:p w14:paraId="1BA401E2" w14:textId="77777777" w:rsidR="0053240E" w:rsidRDefault="0053240E">
      <w:pPr>
        <w:pStyle w:val="Titreindex"/>
        <w:keepNext/>
        <w:tabs>
          <w:tab w:val="right" w:pos="9060"/>
        </w:tabs>
        <w:rPr>
          <w:rFonts w:eastAsiaTheme="minorEastAsia" w:cstheme="minorBidi"/>
          <w:b w:val="0"/>
          <w:bCs w:val="0"/>
          <w:noProof/>
        </w:rPr>
      </w:pPr>
      <w:r>
        <w:rPr>
          <w:noProof/>
        </w:rPr>
        <w:t>V</w:t>
      </w:r>
    </w:p>
    <w:p w14:paraId="7DE8E967" w14:textId="77777777" w:rsidR="0053240E" w:rsidRDefault="0053240E">
      <w:pPr>
        <w:pStyle w:val="Index1"/>
        <w:tabs>
          <w:tab w:val="right" w:pos="9060"/>
        </w:tabs>
        <w:rPr>
          <w:noProof/>
        </w:rPr>
      </w:pPr>
      <w:r>
        <w:rPr>
          <w:noProof/>
        </w:rPr>
        <w:t>Vue</w:t>
      </w:r>
    </w:p>
    <w:p w14:paraId="6B4F1E5C" w14:textId="77777777" w:rsidR="0053240E" w:rsidRDefault="0053240E">
      <w:pPr>
        <w:pStyle w:val="Index2"/>
        <w:tabs>
          <w:tab w:val="right" w:pos="9060"/>
        </w:tabs>
        <w:rPr>
          <w:noProof/>
        </w:rPr>
      </w:pPr>
      <w:r>
        <w:rPr>
          <w:noProof/>
        </w:rPr>
        <w:t>S'inscrit dans l'architecture MVC. Il s'agit de la partie contenant généralement une interface graphique.</w:t>
      </w:r>
      <w:r>
        <w:rPr>
          <w:noProof/>
        </w:rPr>
        <w:tab/>
        <w:t>10</w:t>
      </w:r>
    </w:p>
    <w:p w14:paraId="143E1CF1" w14:textId="77777777" w:rsidR="0053240E" w:rsidRDefault="0053240E" w:rsidP="00235234">
      <w:pPr>
        <w:pStyle w:val="Titre1"/>
        <w:numPr>
          <w:ilvl w:val="0"/>
          <w:numId w:val="0"/>
        </w:numPr>
        <w:rPr>
          <w:noProof/>
        </w:rPr>
        <w:sectPr w:rsidR="0053240E" w:rsidSect="0053240E">
          <w:type w:val="continuous"/>
          <w:pgSz w:w="11906" w:h="16838" w:code="9"/>
          <w:pgMar w:top="1418" w:right="1418" w:bottom="1418" w:left="1418" w:header="709" w:footer="709" w:gutter="0"/>
          <w:cols w:space="720"/>
          <w:titlePg/>
          <w:docGrid w:linePitch="360"/>
        </w:sectPr>
      </w:pPr>
    </w:p>
    <w:p w14:paraId="0110A444" w14:textId="011AD71E"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4876A420" w14:textId="6D1F6D94" w:rsidR="00555E63" w:rsidRDefault="00903FEF" w:rsidP="00555E63">
      <w:pPr>
        <w:pStyle w:val="Titre1"/>
      </w:pPr>
      <w:bookmarkStart w:id="115" w:name="_Toc168302623"/>
      <w:r w:rsidRPr="00AD4192">
        <w:lastRenderedPageBreak/>
        <w:t>Annexes</w:t>
      </w:r>
      <w:bookmarkEnd w:id="115"/>
    </w:p>
    <w:p w14:paraId="607FCFDC" w14:textId="77777777" w:rsidR="00555E63" w:rsidRPr="00555E63" w:rsidRDefault="00555E63" w:rsidP="00555E63">
      <w:pPr>
        <w:pStyle w:val="Corpsdetexte"/>
      </w:pPr>
    </w:p>
    <w:p w14:paraId="3CCD7C97" w14:textId="32CDA46E" w:rsidR="007A7225" w:rsidRPr="00AD4192" w:rsidRDefault="007A7225" w:rsidP="007A7225">
      <w:pPr>
        <w:pStyle w:val="Titre2"/>
      </w:pPr>
      <w:bookmarkStart w:id="116" w:name="_Toc168302624"/>
      <w:r w:rsidRPr="00AD4192">
        <w:t>Résumé du rapport de TPI</w:t>
      </w:r>
      <w:bookmarkEnd w:id="116"/>
    </w:p>
    <w:p w14:paraId="5544B13B" w14:textId="10EC08B6" w:rsidR="007A7225" w:rsidRDefault="007A7225" w:rsidP="007A7225"/>
    <w:p w14:paraId="75219577" w14:textId="6075395F" w:rsidR="00555E63" w:rsidRDefault="00555E63" w:rsidP="00555E63">
      <w:pPr>
        <w:pStyle w:val="Titre3"/>
      </w:pPr>
      <w:bookmarkStart w:id="117" w:name="_Toc168302625"/>
      <w:r>
        <w:t>Situation de départ</w:t>
      </w:r>
      <w:bookmarkEnd w:id="117"/>
    </w:p>
    <w:p w14:paraId="275A70CD" w14:textId="77777777" w:rsidR="00555E63" w:rsidRDefault="00555E63" w:rsidP="00555E63"/>
    <w:p w14:paraId="2A7C48D8" w14:textId="34C93CEA" w:rsidR="00555E63" w:rsidRDefault="00555E63" w:rsidP="00555E63">
      <w:r>
        <w:t>Ce projet a pour but de réaliser une application web nommée SocialShuffle qui permet de mélanger des participants afin de favoriser les interactions sociales.</w:t>
      </w:r>
    </w:p>
    <w:p w14:paraId="5B8CE352" w14:textId="77777777" w:rsidR="00555E63" w:rsidRDefault="00555E63" w:rsidP="00555E63"/>
    <w:p w14:paraId="539D70BC" w14:textId="6BB71BF6" w:rsidR="0040708E" w:rsidRDefault="00555E63" w:rsidP="00555E63">
      <w:r>
        <w:t>L’application devra respecter les bonnes pratiques concernant les formulaires,</w:t>
      </w:r>
      <w:r w:rsidR="002C5AF7">
        <w:t xml:space="preserve"> intégrer des mesures de sécurité, </w:t>
      </w:r>
      <w:r w:rsidR="00D4725B">
        <w:t>utiliser</w:t>
      </w:r>
      <w:r w:rsidR="002C5AF7">
        <w:t xml:space="preserve"> </w:t>
      </w:r>
      <w:r w:rsidR="00D4725B">
        <w:t>le</w:t>
      </w:r>
      <w:r w:rsidR="002C5AF7">
        <w:t xml:space="preserve"> design responsif</w:t>
      </w:r>
      <w:r w:rsidR="0040708E">
        <w:t xml:space="preserve"> et respecter les normes de l’ETML en ce qui concerne le nommage dans la modélisation de la base de données.</w:t>
      </w:r>
      <w:r w:rsidR="00D4725B">
        <w:t xml:space="preserve"> </w:t>
      </w:r>
    </w:p>
    <w:p w14:paraId="29F4E3A3" w14:textId="77777777" w:rsidR="00555E63" w:rsidRPr="00555E63" w:rsidRDefault="00555E63" w:rsidP="00555E63"/>
    <w:p w14:paraId="485101FC" w14:textId="68B572CC" w:rsidR="00555E63" w:rsidRDefault="00555E63" w:rsidP="00555E63">
      <w:pPr>
        <w:pStyle w:val="Titre3"/>
      </w:pPr>
      <w:bookmarkStart w:id="118" w:name="_Toc168302626"/>
      <w:r>
        <w:t>Mise en œuvre</w:t>
      </w:r>
      <w:bookmarkEnd w:id="118"/>
    </w:p>
    <w:p w14:paraId="310313E4" w14:textId="77777777" w:rsidR="0040708E" w:rsidRDefault="0040708E" w:rsidP="0040708E"/>
    <w:p w14:paraId="5E953DB9" w14:textId="0E28ECF3" w:rsidR="0040708E" w:rsidRDefault="00D4725B" w:rsidP="0040708E">
      <w:r>
        <w:t xml:space="preserve">Pour ce projet, le </w:t>
      </w:r>
      <w:proofErr w:type="spellStart"/>
      <w:r>
        <w:t>leFramework</w:t>
      </w:r>
      <w:proofErr w:type="spellEnd"/>
      <w:r>
        <w:t xml:space="preserve"> Laravel est utilisé, ce qui permet de bénéficier de sa structure MCV. La première étape a consisté à analyser les contraintes demandées par le cahier des charges, notamment la modélisation de la base de données et le design général des interfaces.</w:t>
      </w:r>
    </w:p>
    <w:p w14:paraId="3210ABBB" w14:textId="77777777" w:rsidR="00D4725B" w:rsidRDefault="00D4725B" w:rsidP="0040708E"/>
    <w:p w14:paraId="75F8C5D1" w14:textId="03461C81" w:rsidR="0040708E" w:rsidRPr="0040708E" w:rsidRDefault="00D4725B" w:rsidP="0040708E">
      <w:r>
        <w:t>Une fois l’analyse terminée, les différentes parties de l’application (contrôleurs, modèles et vues) on</w:t>
      </w:r>
      <w:r w:rsidR="00B336CD">
        <w:t xml:space="preserve">t été intégrées. Chaque fonctionnalité a été implémentée en respectant </w:t>
      </w:r>
      <w:proofErr w:type="gramStart"/>
      <w:r w:rsidR="00B336CD">
        <w:t>les bonnes pratique</w:t>
      </w:r>
      <w:proofErr w:type="gramEnd"/>
      <w:r w:rsidR="00B336CD">
        <w:t xml:space="preserve"> de développement, comme le respect des normes de codage de Laravel ou bien encore en prenant en compte la réutilisabilité du code. Des tests End-To-End, couplés à l’intégration continue sur GitHub Actions, ont été mis en place afin de garantir le bon fonctionnement des fonctionnalités.</w:t>
      </w:r>
    </w:p>
    <w:p w14:paraId="3C1C9610" w14:textId="32796014" w:rsidR="00555E63" w:rsidRPr="00555E63" w:rsidRDefault="00555E63" w:rsidP="00555E63">
      <w:pPr>
        <w:pStyle w:val="Titre3"/>
      </w:pPr>
      <w:bookmarkStart w:id="119" w:name="_Toc168302627"/>
      <w:r>
        <w:t>Résultats</w:t>
      </w:r>
      <w:bookmarkEnd w:id="119"/>
    </w:p>
    <w:p w14:paraId="625EF875" w14:textId="77777777" w:rsidR="00555E63" w:rsidRDefault="00555E63" w:rsidP="007A7225"/>
    <w:p w14:paraId="4BBB591F" w14:textId="6DED839C" w:rsidR="00555E63" w:rsidRDefault="00E67F43" w:rsidP="007A7225">
      <w:r>
        <w:t xml:space="preserve">L’application est désormais en mesure de gérer l’authentification des utilisateurs avec la possibilité d’avoir des utilisateurs avec des droits administrateurs. Il est en outre possible de créer des équipes, ajouter des membres manuellement ou avec un fichier CSV et générer aléatoirement des groupes selon un nombre d’activités donné, ce qui ne correspond pas exactement aux prescriptions du cahier des charges. </w:t>
      </w:r>
    </w:p>
    <w:p w14:paraId="4190984D" w14:textId="77777777" w:rsidR="00E67F43" w:rsidRDefault="00E67F43" w:rsidP="007A7225"/>
    <w:p w14:paraId="334B79D1" w14:textId="1E505797" w:rsidR="00E67F43" w:rsidRDefault="00E67F43" w:rsidP="007A7225">
      <w:r w:rsidRPr="00E67F43">
        <w:t>Des tests End-To-End ont été mis en</w:t>
      </w:r>
      <w:r>
        <w:t xml:space="preserve"> place et automatisés avec </w:t>
      </w:r>
      <w:proofErr w:type="spellStart"/>
      <w:r>
        <w:t>GitHUb</w:t>
      </w:r>
      <w:proofErr w:type="spellEnd"/>
      <w:r>
        <w:t xml:space="preserve"> Actions.</w:t>
      </w:r>
    </w:p>
    <w:p w14:paraId="3F76765B" w14:textId="77777777" w:rsidR="00E67F43" w:rsidRDefault="00E67F43" w:rsidP="007A7225"/>
    <w:p w14:paraId="35F7F3FC" w14:textId="7B58E711" w:rsidR="00E67F43" w:rsidRPr="00E67F43" w:rsidRDefault="00E67F43" w:rsidP="007A7225">
      <w:r>
        <w:t xml:space="preserve">En plus de </w:t>
      </w:r>
      <w:proofErr w:type="gramStart"/>
      <w:r>
        <w:t>ces fonctionnalité techniques</w:t>
      </w:r>
      <w:proofErr w:type="gramEnd"/>
      <w:r>
        <w:t>, ce rapport de projet est également fourni.</w:t>
      </w:r>
    </w:p>
    <w:p w14:paraId="6848C043" w14:textId="77777777" w:rsidR="00E67F43" w:rsidRPr="00E67F43" w:rsidRDefault="00E67F43" w:rsidP="007A7225"/>
    <w:p w14:paraId="1040F440" w14:textId="77777777" w:rsidR="00E67F43" w:rsidRDefault="00E67F43">
      <w:pPr>
        <w:jc w:val="left"/>
        <w:rPr>
          <w:rFonts w:asciiTheme="majorHAnsi" w:hAnsiTheme="majorHAnsi" w:cs="Arial"/>
          <w:b/>
          <w:bCs/>
          <w:iCs/>
          <w:sz w:val="28"/>
          <w:szCs w:val="28"/>
        </w:rPr>
      </w:pPr>
      <w:r>
        <w:br w:type="page"/>
      </w:r>
    </w:p>
    <w:p w14:paraId="2FADA822" w14:textId="1CA565D9" w:rsidR="000E3740" w:rsidRPr="00AD4192" w:rsidRDefault="000E3740" w:rsidP="000E3740">
      <w:pPr>
        <w:pStyle w:val="Titre2"/>
      </w:pPr>
      <w:bookmarkStart w:id="120" w:name="_Toc168302628"/>
      <w:r w:rsidRPr="00AD4192">
        <w:lastRenderedPageBreak/>
        <w:t>Accès au repo</w:t>
      </w:r>
      <w:r w:rsidR="00C732CF" w:rsidRPr="00AD4192">
        <w:t>sitory</w:t>
      </w:r>
      <w:r w:rsidRPr="00AD4192">
        <w:t xml:space="preserve"> GitHub</w:t>
      </w:r>
      <w:bookmarkEnd w:id="120"/>
    </w:p>
    <w:p w14:paraId="61C56DA8" w14:textId="28D1BDF5" w:rsidR="000E3740" w:rsidRPr="00AD4192" w:rsidRDefault="000E3740" w:rsidP="000E3740">
      <w:r w:rsidRPr="00AD4192">
        <w:t xml:space="preserve">Lien : </w:t>
      </w:r>
      <w:hyperlink r:id="rId49"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Default="007A7225" w:rsidP="007A7225">
      <w:pPr>
        <w:pStyle w:val="Titre2"/>
      </w:pPr>
      <w:bookmarkStart w:id="121" w:name="_Toc168302629"/>
      <w:r w:rsidRPr="00AD4192">
        <w:t>Bibliographie</w:t>
      </w:r>
      <w:bookmarkEnd w:id="121"/>
    </w:p>
    <w:p w14:paraId="4BA9EED0" w14:textId="77777777" w:rsidR="00937C97" w:rsidRDefault="00937C97" w:rsidP="00937C97"/>
    <w:p w14:paraId="3EF5ABDA" w14:textId="54486AE0" w:rsidR="00F94333" w:rsidRPr="00F94333" w:rsidRDefault="00F94333" w:rsidP="00F94333">
      <w:pPr>
        <w:pStyle w:val="Paragraphedeliste"/>
        <w:numPr>
          <w:ilvl w:val="0"/>
          <w:numId w:val="26"/>
        </w:numPr>
        <w:rPr>
          <w:lang w:val="en-US"/>
        </w:rPr>
      </w:pPr>
      <w:proofErr w:type="spellStart"/>
      <w:r w:rsidRPr="00F94333">
        <w:t>Ahadi</w:t>
      </w:r>
      <w:proofErr w:type="spellEnd"/>
      <w:r w:rsidRPr="00F94333">
        <w:t xml:space="preserve">, </w:t>
      </w:r>
      <w:proofErr w:type="spellStart"/>
      <w:r w:rsidRPr="00F94333">
        <w:t>Wilo</w:t>
      </w:r>
      <w:proofErr w:type="spellEnd"/>
      <w:r w:rsidRPr="00F94333">
        <w:t>. “Laravel : Générer un QR code avec simple-</w:t>
      </w:r>
      <w:proofErr w:type="spellStart"/>
      <w:r w:rsidRPr="00F94333">
        <w:t>qrcode</w:t>
      </w:r>
      <w:proofErr w:type="spellEnd"/>
      <w:r w:rsidRPr="00F94333">
        <w:t xml:space="preserve">.” </w:t>
      </w:r>
      <w:r w:rsidRPr="00F94333">
        <w:rPr>
          <w:i/>
          <w:iCs/>
          <w:lang w:val="en-US"/>
        </w:rPr>
        <w:t>Akili School</w:t>
      </w:r>
      <w:r w:rsidRPr="00F94333">
        <w:rPr>
          <w:lang w:val="en-US"/>
        </w:rPr>
        <w:t xml:space="preserve">, 19 Nov. 2020, </w:t>
      </w:r>
      <w:hyperlink r:id="rId50" w:history="1">
        <w:r w:rsidRPr="00F94333">
          <w:rPr>
            <w:rStyle w:val="Lienhypertexte"/>
            <w:lang w:val="en-US"/>
          </w:rPr>
          <w:t>https://www.akilischool.com/cours/laravel-generer-un-qr-code-avec-simple-qrcode</w:t>
        </w:r>
      </w:hyperlink>
      <w:r w:rsidRPr="00F94333">
        <w:rPr>
          <w:lang w:val="en-US"/>
        </w:rPr>
        <w:t xml:space="preserve">. </w:t>
      </w:r>
    </w:p>
    <w:p w14:paraId="3A84ADC6" w14:textId="77777777" w:rsidR="00F94333" w:rsidRDefault="00F94333" w:rsidP="00F94333">
      <w:pPr>
        <w:pStyle w:val="Paragraphedeliste"/>
        <w:numPr>
          <w:ilvl w:val="0"/>
          <w:numId w:val="26"/>
        </w:numPr>
        <w:rPr>
          <w:lang w:val="en-US"/>
        </w:rPr>
      </w:pPr>
      <w:r w:rsidRPr="00F94333">
        <w:rPr>
          <w:lang w:val="en-US"/>
        </w:rPr>
        <w:t xml:space="preserve">binary1110. “I Want to Refresh Form Submit Page but Do Not Resubmit It Again in Laravel.” </w:t>
      </w:r>
      <w:r w:rsidRPr="00F94333">
        <w:rPr>
          <w:i/>
          <w:iCs/>
          <w:lang w:val="en-US"/>
        </w:rPr>
        <w:t>Stack Overflow</w:t>
      </w:r>
      <w:r w:rsidRPr="00F94333">
        <w:rPr>
          <w:lang w:val="en-US"/>
        </w:rPr>
        <w:t>, 8 Oct. 2018,</w:t>
      </w:r>
    </w:p>
    <w:p w14:paraId="71CEB32B" w14:textId="19EA5BD4" w:rsidR="00F94333" w:rsidRPr="00F94333" w:rsidRDefault="00000000" w:rsidP="00F94333">
      <w:pPr>
        <w:pStyle w:val="Paragraphedeliste"/>
        <w:rPr>
          <w:lang w:val="en-US"/>
        </w:rPr>
      </w:pPr>
      <w:hyperlink r:id="rId51" w:history="1">
        <w:r w:rsidR="00F94333" w:rsidRPr="001B6BC6">
          <w:rPr>
            <w:rStyle w:val="Lienhypertexte"/>
            <w:lang w:val="en-US"/>
          </w:rPr>
          <w:t>https://stackoverflow.com/q/52696964</w:t>
        </w:r>
      </w:hyperlink>
      <w:r w:rsidR="00F94333" w:rsidRPr="00F94333">
        <w:rPr>
          <w:lang w:val="en-US"/>
        </w:rPr>
        <w:t>.</w:t>
      </w:r>
    </w:p>
    <w:p w14:paraId="21BC64D2" w14:textId="0CE0A318" w:rsidR="00F94333" w:rsidRPr="00F94333" w:rsidRDefault="00F94333" w:rsidP="00F94333">
      <w:pPr>
        <w:pStyle w:val="Paragraphedeliste"/>
        <w:numPr>
          <w:ilvl w:val="0"/>
          <w:numId w:val="26"/>
        </w:numPr>
        <w:rPr>
          <w:lang w:val="en-US"/>
        </w:rPr>
      </w:pPr>
      <w:proofErr w:type="spellStart"/>
      <w:r w:rsidRPr="00F94333">
        <w:rPr>
          <w:i/>
          <w:iCs/>
          <w:lang w:val="en-US"/>
        </w:rPr>
        <w:t>Correcteur</w:t>
      </w:r>
      <w:proofErr w:type="spellEnd"/>
      <w:r w:rsidRPr="00F94333">
        <w:rPr>
          <w:i/>
          <w:iCs/>
          <w:lang w:val="en-US"/>
        </w:rPr>
        <w:t xml:space="preserve"> </w:t>
      </w:r>
      <w:proofErr w:type="spellStart"/>
      <w:r w:rsidRPr="00F94333">
        <w:rPr>
          <w:i/>
          <w:iCs/>
          <w:lang w:val="en-US"/>
        </w:rPr>
        <w:t>Orthographe</w:t>
      </w:r>
      <w:proofErr w:type="spellEnd"/>
      <w:r w:rsidRPr="00F94333">
        <w:rPr>
          <w:i/>
          <w:iCs/>
          <w:lang w:val="en-US"/>
        </w:rPr>
        <w:t xml:space="preserve"> | Correction </w:t>
      </w:r>
      <w:proofErr w:type="spellStart"/>
      <w:r w:rsidRPr="00F94333">
        <w:rPr>
          <w:i/>
          <w:iCs/>
          <w:lang w:val="en-US"/>
        </w:rPr>
        <w:t>Grammaire</w:t>
      </w:r>
      <w:proofErr w:type="spellEnd"/>
      <w:r w:rsidRPr="00F94333">
        <w:rPr>
          <w:i/>
          <w:iCs/>
          <w:lang w:val="en-US"/>
        </w:rPr>
        <w:t xml:space="preserve"> | SCRIBENS</w:t>
      </w:r>
      <w:r w:rsidRPr="00F94333">
        <w:rPr>
          <w:lang w:val="en-US"/>
        </w:rPr>
        <w:t xml:space="preserve">. </w:t>
      </w:r>
      <w:hyperlink r:id="rId52" w:history="1">
        <w:r w:rsidRPr="00F94333">
          <w:rPr>
            <w:rStyle w:val="Lienhypertexte"/>
            <w:lang w:val="en-US"/>
          </w:rPr>
          <w:t>https://www.scribens.fr/</w:t>
        </w:r>
      </w:hyperlink>
      <w:r w:rsidRPr="00F94333">
        <w:rPr>
          <w:lang w:val="en-US"/>
        </w:rPr>
        <w:t xml:space="preserve">. </w:t>
      </w:r>
    </w:p>
    <w:p w14:paraId="53748ADA" w14:textId="08C690EC" w:rsidR="00F94333" w:rsidRPr="00F94333" w:rsidRDefault="00F94333" w:rsidP="00F94333">
      <w:pPr>
        <w:pStyle w:val="Paragraphedeliste"/>
        <w:numPr>
          <w:ilvl w:val="0"/>
          <w:numId w:val="26"/>
        </w:numPr>
        <w:rPr>
          <w:lang w:val="en-US"/>
        </w:rPr>
      </w:pPr>
      <w:r w:rsidRPr="00F94333">
        <w:rPr>
          <w:i/>
          <w:iCs/>
          <w:lang w:val="en-US"/>
        </w:rPr>
        <w:t>HTML Forms</w:t>
      </w:r>
      <w:r w:rsidRPr="00F94333">
        <w:rPr>
          <w:lang w:val="en-US"/>
        </w:rPr>
        <w:t xml:space="preserve">. </w:t>
      </w:r>
      <w:hyperlink r:id="rId53" w:anchor=":~:text=There%20can%20be%20several%20forms%20in%20a%20single%20document%2C%20but%20the%20FORM%20element%20can%27t%20be%20nested" w:history="1">
        <w:r w:rsidRPr="00F94333">
          <w:rPr>
            <w:rStyle w:val="Lienhypertexte"/>
            <w:lang w:val="en-US"/>
          </w:rPr>
          <w:t>https://www.w3.org/MarkUp/html3/forms.html#:~:text=There%20can%20be%20several%20forms%20in%20a%20single%20document%2C%20but%20the%20FORM%20element%20can%27t%20be%20nested</w:t>
        </w:r>
      </w:hyperlink>
      <w:r w:rsidRPr="00F94333">
        <w:rPr>
          <w:lang w:val="en-US"/>
        </w:rPr>
        <w:t>. Accessed 3 June 2024.</w:t>
      </w:r>
    </w:p>
    <w:p w14:paraId="38FFC0BC" w14:textId="16927D61" w:rsidR="00F94333" w:rsidRPr="00F94333" w:rsidRDefault="00F94333" w:rsidP="00F94333">
      <w:pPr>
        <w:pStyle w:val="Paragraphedeliste"/>
        <w:numPr>
          <w:ilvl w:val="0"/>
          <w:numId w:val="26"/>
        </w:numPr>
        <w:rPr>
          <w:lang w:val="en-US"/>
        </w:rPr>
      </w:pPr>
      <w:r w:rsidRPr="00F94333">
        <w:rPr>
          <w:lang w:val="en-US"/>
        </w:rPr>
        <w:t xml:space="preserve">“Https://Laracasts.Com/Discuss/Channels/Laravel/Installing-Laravel-on-Server-without-Ssh.” </w:t>
      </w:r>
      <w:proofErr w:type="spellStart"/>
      <w:r w:rsidRPr="00F94333">
        <w:rPr>
          <w:i/>
          <w:iCs/>
          <w:lang w:val="en-US"/>
        </w:rPr>
        <w:t>Laracasts</w:t>
      </w:r>
      <w:proofErr w:type="spellEnd"/>
      <w:r w:rsidRPr="00F94333">
        <w:rPr>
          <w:lang w:val="en-US"/>
        </w:rPr>
        <w:t xml:space="preserve">, </w:t>
      </w:r>
      <w:hyperlink r:id="rId54" w:history="1">
        <w:r w:rsidRPr="00F94333">
          <w:rPr>
            <w:rStyle w:val="Lienhypertexte"/>
            <w:lang w:val="en-US"/>
          </w:rPr>
          <w:t>https://laracasts.com/discuss/channels/laravel/installing-laravel-on-server-without-ssh</w:t>
        </w:r>
      </w:hyperlink>
      <w:r w:rsidRPr="00F94333">
        <w:rPr>
          <w:lang w:val="en-US"/>
        </w:rPr>
        <w:t xml:space="preserve">. </w:t>
      </w:r>
    </w:p>
    <w:p w14:paraId="4691C995" w14:textId="659B6C31" w:rsidR="00F94333" w:rsidRPr="00F94333" w:rsidRDefault="00F94333" w:rsidP="00F94333">
      <w:pPr>
        <w:pStyle w:val="Paragraphedeliste"/>
        <w:numPr>
          <w:ilvl w:val="0"/>
          <w:numId w:val="26"/>
        </w:numPr>
        <w:rPr>
          <w:lang w:val="en-US"/>
        </w:rPr>
      </w:pPr>
      <w:r w:rsidRPr="00F94333">
        <w:rPr>
          <w:i/>
          <w:iCs/>
          <w:lang w:val="en-US"/>
        </w:rPr>
        <w:t>Install Tailwind CSS with Laravel - Tailwind CSS</w:t>
      </w:r>
      <w:r w:rsidRPr="00F94333">
        <w:rPr>
          <w:lang w:val="en-US"/>
        </w:rPr>
        <w:t xml:space="preserve">. </w:t>
      </w:r>
      <w:hyperlink r:id="rId55" w:history="1">
        <w:r w:rsidRPr="00F94333">
          <w:rPr>
            <w:rStyle w:val="Lienhypertexte"/>
            <w:lang w:val="en-US"/>
          </w:rPr>
          <w:t>https://tailwindcss.com/docs/guides/laravel</w:t>
        </w:r>
      </w:hyperlink>
      <w:r w:rsidRPr="00F94333">
        <w:rPr>
          <w:lang w:val="en-US"/>
        </w:rPr>
        <w:t xml:space="preserve">. </w:t>
      </w:r>
    </w:p>
    <w:p w14:paraId="61EF3870" w14:textId="1074DC47" w:rsidR="00F94333" w:rsidRPr="00F94333" w:rsidRDefault="00F94333" w:rsidP="00F94333">
      <w:pPr>
        <w:pStyle w:val="Paragraphedeliste"/>
        <w:numPr>
          <w:ilvl w:val="0"/>
          <w:numId w:val="26"/>
        </w:numPr>
        <w:rPr>
          <w:lang w:val="en-US"/>
        </w:rPr>
      </w:pPr>
      <w:proofErr w:type="spellStart"/>
      <w:r w:rsidRPr="00F94333">
        <w:rPr>
          <w:lang w:val="en-US"/>
        </w:rPr>
        <w:t>Klensin</w:t>
      </w:r>
      <w:proofErr w:type="spellEnd"/>
      <w:r w:rsidRPr="00F94333">
        <w:rPr>
          <w:lang w:val="en-US"/>
        </w:rPr>
        <w:t xml:space="preserve">, John C. </w:t>
      </w:r>
      <w:r w:rsidRPr="00F94333">
        <w:rPr>
          <w:i/>
          <w:iCs/>
          <w:lang w:val="en-US"/>
        </w:rPr>
        <w:t>Application Techniques for Checking and Transformation of Names</w:t>
      </w:r>
      <w:r w:rsidRPr="00F94333">
        <w:rPr>
          <w:lang w:val="en-US"/>
        </w:rPr>
        <w:t xml:space="preserve">. Request for Comments, RFC 3696, Internet Engineering Task Force, Feb. 2004. </w:t>
      </w:r>
      <w:r w:rsidRPr="00F94333">
        <w:rPr>
          <w:i/>
          <w:iCs/>
          <w:lang w:val="en-US"/>
        </w:rPr>
        <w:t>IETF</w:t>
      </w:r>
      <w:r w:rsidRPr="00F94333">
        <w:rPr>
          <w:lang w:val="en-US"/>
        </w:rPr>
        <w:t xml:space="preserve">, </w:t>
      </w:r>
      <w:hyperlink r:id="rId56" w:history="1">
        <w:r w:rsidRPr="001B6BC6">
          <w:rPr>
            <w:rStyle w:val="Lienhypertexte"/>
            <w:lang w:val="en-US"/>
          </w:rPr>
          <w:t>https://datatracker.ietf.org/doc/rfc3696/</w:t>
        </w:r>
      </w:hyperlink>
      <w:r w:rsidRPr="00F94333">
        <w:rPr>
          <w:lang w:val="en-US"/>
        </w:rPr>
        <w:t>.</w:t>
      </w:r>
    </w:p>
    <w:p w14:paraId="3154FC53" w14:textId="50D5F152" w:rsidR="00F94333" w:rsidRPr="00F94333" w:rsidRDefault="00F94333" w:rsidP="00F94333">
      <w:pPr>
        <w:pStyle w:val="Paragraphedeliste"/>
        <w:numPr>
          <w:ilvl w:val="0"/>
          <w:numId w:val="26"/>
        </w:numPr>
        <w:rPr>
          <w:lang w:val="en-US"/>
        </w:rPr>
      </w:pPr>
      <w:r w:rsidRPr="00F94333">
        <w:rPr>
          <w:i/>
          <w:iCs/>
          <w:lang w:val="en-US"/>
        </w:rPr>
        <w:t>Application Techniques for Checking and Transformation of Names</w:t>
      </w:r>
      <w:r w:rsidRPr="00F94333">
        <w:rPr>
          <w:lang w:val="en-US"/>
        </w:rPr>
        <w:t xml:space="preserve">. Request for Comments, RFC 3696, Internet Engineering Task Force, Feb. 2004. </w:t>
      </w:r>
      <w:r w:rsidRPr="00F94333">
        <w:rPr>
          <w:i/>
          <w:iCs/>
          <w:lang w:val="en-US"/>
        </w:rPr>
        <w:t>IETF</w:t>
      </w:r>
      <w:r w:rsidRPr="00F94333">
        <w:rPr>
          <w:lang w:val="en-US"/>
        </w:rPr>
        <w:t xml:space="preserve">, </w:t>
      </w:r>
      <w:hyperlink r:id="rId57" w:history="1">
        <w:r w:rsidRPr="001B6BC6">
          <w:rPr>
            <w:rStyle w:val="Lienhypertexte"/>
            <w:lang w:val="en-US"/>
          </w:rPr>
          <w:t>https://datatracker.ietf.org/doc/rfc3696/</w:t>
        </w:r>
      </w:hyperlink>
      <w:r w:rsidRPr="00F94333">
        <w:rPr>
          <w:lang w:val="en-US"/>
        </w:rPr>
        <w:t>.</w:t>
      </w:r>
    </w:p>
    <w:p w14:paraId="2460DB9D" w14:textId="6BFD0AFD" w:rsidR="00F94333" w:rsidRPr="00F94333" w:rsidRDefault="00F94333" w:rsidP="00F94333">
      <w:pPr>
        <w:pStyle w:val="Paragraphedeliste"/>
        <w:numPr>
          <w:ilvl w:val="0"/>
          <w:numId w:val="26"/>
        </w:numPr>
        <w:rPr>
          <w:lang w:val="en-US"/>
        </w:rPr>
      </w:pPr>
      <w:r w:rsidRPr="00F94333">
        <w:rPr>
          <w:i/>
          <w:iCs/>
          <w:lang w:val="en-US"/>
        </w:rPr>
        <w:t xml:space="preserve">Laravel - The PHP Framework </w:t>
      </w:r>
      <w:proofErr w:type="gramStart"/>
      <w:r w:rsidRPr="00F94333">
        <w:rPr>
          <w:i/>
          <w:iCs/>
          <w:lang w:val="en-US"/>
        </w:rPr>
        <w:t>For</w:t>
      </w:r>
      <w:proofErr w:type="gramEnd"/>
      <w:r w:rsidRPr="00F94333">
        <w:rPr>
          <w:i/>
          <w:iCs/>
          <w:lang w:val="en-US"/>
        </w:rPr>
        <w:t xml:space="preserve"> Web Artisans</w:t>
      </w:r>
      <w:r w:rsidRPr="00F94333">
        <w:rPr>
          <w:lang w:val="en-US"/>
        </w:rPr>
        <w:t xml:space="preserve">. https://laravel.com/. Accessed </w:t>
      </w:r>
    </w:p>
    <w:p w14:paraId="32D5D93F" w14:textId="76898EB9" w:rsidR="00F94333" w:rsidRPr="00F94333" w:rsidRDefault="00F94333" w:rsidP="00F94333">
      <w:pPr>
        <w:pStyle w:val="Paragraphedeliste"/>
        <w:numPr>
          <w:ilvl w:val="0"/>
          <w:numId w:val="26"/>
        </w:numPr>
        <w:rPr>
          <w:lang w:val="en-US"/>
        </w:rPr>
      </w:pPr>
      <w:r w:rsidRPr="00F94333">
        <w:rPr>
          <w:i/>
          <w:iCs/>
          <w:lang w:val="en-US"/>
        </w:rPr>
        <w:t xml:space="preserve">Laravel Naming Conventions - Web Dev </w:t>
      </w:r>
      <w:proofErr w:type="spellStart"/>
      <w:r w:rsidRPr="00F94333">
        <w:rPr>
          <w:i/>
          <w:iCs/>
          <w:lang w:val="en-US"/>
        </w:rPr>
        <w:t>Etc</w:t>
      </w:r>
      <w:proofErr w:type="spellEnd"/>
      <w:r w:rsidRPr="00F94333">
        <w:rPr>
          <w:i/>
          <w:iCs/>
          <w:lang w:val="en-US"/>
        </w:rPr>
        <w:t xml:space="preserve"> - My Software Development Blog</w:t>
      </w:r>
      <w:r w:rsidRPr="00F94333">
        <w:rPr>
          <w:lang w:val="en-US"/>
        </w:rPr>
        <w:t xml:space="preserve">. </w:t>
      </w:r>
      <w:hyperlink r:id="rId58" w:history="1">
        <w:r w:rsidRPr="001B6BC6">
          <w:rPr>
            <w:rStyle w:val="Lienhypertexte"/>
            <w:lang w:val="en-US"/>
          </w:rPr>
          <w:t>https://webdevetc.com/blog/laravel-naming-conventions/</w:t>
        </w:r>
      </w:hyperlink>
      <w:r w:rsidRPr="00F94333">
        <w:rPr>
          <w:lang w:val="en-US"/>
        </w:rPr>
        <w:t>.</w:t>
      </w:r>
    </w:p>
    <w:p w14:paraId="50FC1D1A" w14:textId="021EA2F0" w:rsidR="00F94333" w:rsidRPr="00F94333" w:rsidRDefault="00F94333" w:rsidP="00F94333">
      <w:pPr>
        <w:pStyle w:val="Paragraphedeliste"/>
        <w:numPr>
          <w:ilvl w:val="0"/>
          <w:numId w:val="26"/>
        </w:numPr>
        <w:rPr>
          <w:lang w:val="en-US"/>
        </w:rPr>
      </w:pPr>
      <w:r w:rsidRPr="00F94333">
        <w:rPr>
          <w:i/>
          <w:iCs/>
          <w:lang w:val="en-US"/>
        </w:rPr>
        <w:t>Navbars - Official Tailwind CSS UI Components</w:t>
      </w:r>
      <w:r w:rsidRPr="00F94333">
        <w:rPr>
          <w:lang w:val="en-US"/>
        </w:rPr>
        <w:t xml:space="preserve">. </w:t>
      </w:r>
      <w:hyperlink r:id="rId59" w:history="1">
        <w:r w:rsidRPr="001B6BC6">
          <w:rPr>
            <w:rStyle w:val="Lienhypertexte"/>
            <w:lang w:val="en-US"/>
          </w:rPr>
          <w:t>https://www.tailwindui.com/</w:t>
        </w:r>
      </w:hyperlink>
      <w:r w:rsidRPr="00F94333">
        <w:rPr>
          <w:lang w:val="en-US"/>
        </w:rPr>
        <w:t xml:space="preserve">. </w:t>
      </w:r>
    </w:p>
    <w:p w14:paraId="72F558C4" w14:textId="75D42A17" w:rsidR="00F94333" w:rsidRPr="00F94333" w:rsidRDefault="00F94333" w:rsidP="00F94333">
      <w:pPr>
        <w:pStyle w:val="Paragraphedeliste"/>
        <w:numPr>
          <w:ilvl w:val="0"/>
          <w:numId w:val="26"/>
        </w:numPr>
        <w:rPr>
          <w:lang w:val="de-CH"/>
        </w:rPr>
      </w:pPr>
      <w:r w:rsidRPr="00F94333">
        <w:rPr>
          <w:lang w:val="en-US"/>
        </w:rPr>
        <w:t xml:space="preserve">Perera, Kanishka. “Building a CSV Import/Export Feature in Laravel 10: Step-by-Step Guide with No External Packages.” </w:t>
      </w:r>
      <w:r w:rsidRPr="00F94333">
        <w:rPr>
          <w:i/>
          <w:iCs/>
          <w:lang w:val="de-CH"/>
        </w:rPr>
        <w:t>Medium</w:t>
      </w:r>
      <w:r w:rsidRPr="00F94333">
        <w:rPr>
          <w:lang w:val="de-CH"/>
        </w:rPr>
        <w:t xml:space="preserve">, 24 Feb. 2024, </w:t>
      </w:r>
      <w:hyperlink r:id="rId60" w:history="1">
        <w:r w:rsidRPr="001B6BC6">
          <w:rPr>
            <w:rStyle w:val="Lienhypertexte"/>
            <w:lang w:val="de-CH"/>
          </w:rPr>
          <w:t>https://medium.com/@kanishkanuwanperera/building-a-csv-import-export-feature-in-laravel-10-step-by-step-guide-with-no-external-packages-6b73295aa0c1</w:t>
        </w:r>
      </w:hyperlink>
      <w:r w:rsidRPr="00F94333">
        <w:rPr>
          <w:lang w:val="de-CH"/>
        </w:rPr>
        <w:t>.</w:t>
      </w:r>
    </w:p>
    <w:p w14:paraId="495B4DBD" w14:textId="113E584B" w:rsidR="00F94333" w:rsidRPr="00F94333" w:rsidRDefault="00F94333" w:rsidP="00F94333">
      <w:pPr>
        <w:pStyle w:val="Paragraphedeliste"/>
        <w:numPr>
          <w:ilvl w:val="0"/>
          <w:numId w:val="26"/>
        </w:numPr>
        <w:rPr>
          <w:lang w:val="en-US"/>
        </w:rPr>
      </w:pPr>
      <w:r w:rsidRPr="00F94333">
        <w:rPr>
          <w:i/>
          <w:iCs/>
          <w:lang w:val="en-US"/>
        </w:rPr>
        <w:t>QR Code Generator for Laravel</w:t>
      </w:r>
      <w:r w:rsidRPr="00F94333">
        <w:rPr>
          <w:lang w:val="en-US"/>
        </w:rPr>
        <w:t xml:space="preserve">. </w:t>
      </w:r>
      <w:hyperlink r:id="rId61" w:history="1">
        <w:r w:rsidRPr="001B6BC6">
          <w:rPr>
            <w:rStyle w:val="Lienhypertexte"/>
            <w:lang w:val="en-US"/>
          </w:rPr>
          <w:t>https://github.com/SimpleSoftwareIO/simple-qrcode</w:t>
        </w:r>
      </w:hyperlink>
      <w:r w:rsidRPr="00F94333">
        <w:rPr>
          <w:lang w:val="en-US"/>
        </w:rPr>
        <w:t>.</w:t>
      </w:r>
    </w:p>
    <w:p w14:paraId="70A99F38" w14:textId="5FF92437" w:rsidR="00937C97" w:rsidRPr="00F94333" w:rsidRDefault="00F94333" w:rsidP="00937C97">
      <w:pPr>
        <w:pStyle w:val="Paragraphedeliste"/>
        <w:numPr>
          <w:ilvl w:val="0"/>
          <w:numId w:val="26"/>
        </w:numPr>
        <w:rPr>
          <w:lang w:val="en-US"/>
        </w:rPr>
      </w:pPr>
      <w:r w:rsidRPr="00F94333">
        <w:rPr>
          <w:lang w:val="en-US"/>
        </w:rPr>
        <w:t xml:space="preserve">“Understanding GitHub Actions.” </w:t>
      </w:r>
      <w:r w:rsidRPr="00F94333">
        <w:rPr>
          <w:i/>
          <w:iCs/>
          <w:lang w:val="en-US"/>
        </w:rPr>
        <w:t>GitHub Docs</w:t>
      </w:r>
      <w:r w:rsidRPr="00F94333">
        <w:rPr>
          <w:lang w:val="en-US"/>
        </w:rPr>
        <w:t xml:space="preserve">, </w:t>
      </w:r>
      <w:hyperlink r:id="rId62" w:history="1">
        <w:r w:rsidRPr="001B6BC6">
          <w:rPr>
            <w:rStyle w:val="Lienhypertexte"/>
            <w:lang w:val="en-US"/>
          </w:rPr>
          <w:t>https://docs.github.com/en/actions/learn-github-actions/understanding-github-actions</w:t>
        </w:r>
      </w:hyperlink>
      <w:r w:rsidRPr="00F94333">
        <w:rPr>
          <w:lang w:val="en-US"/>
        </w:rPr>
        <w:t xml:space="preserve">. </w:t>
      </w:r>
    </w:p>
    <w:p w14:paraId="69440820" w14:textId="77777777" w:rsidR="007A7225" w:rsidRPr="00F94333" w:rsidRDefault="007A7225" w:rsidP="007A7225">
      <w:pPr>
        <w:rPr>
          <w:lang w:val="en-US"/>
        </w:rPr>
      </w:pPr>
    </w:p>
    <w:p w14:paraId="4447A0EE" w14:textId="77777777" w:rsidR="0054016D" w:rsidRPr="00F94333" w:rsidRDefault="0054016D" w:rsidP="0054016D">
      <w:pPr>
        <w:pStyle w:val="Titre2"/>
        <w:rPr>
          <w:lang w:val="en-US"/>
        </w:rPr>
        <w:sectPr w:rsidR="0054016D" w:rsidRPr="00F94333" w:rsidSect="0053240E">
          <w:type w:val="continuous"/>
          <w:pgSz w:w="11906" w:h="16838" w:code="9"/>
          <w:pgMar w:top="1418" w:right="1418" w:bottom="1418" w:left="1418" w:header="709" w:footer="709" w:gutter="0"/>
          <w:cols w:space="708"/>
          <w:titlePg/>
          <w:docGrid w:linePitch="360"/>
        </w:sectPr>
      </w:pPr>
      <w:bookmarkStart w:id="122" w:name="_Toc532179972"/>
      <w:bookmarkStart w:id="123" w:name="_Toc165969658"/>
    </w:p>
    <w:p w14:paraId="061221FA" w14:textId="6F1BF3C9" w:rsidR="0054016D" w:rsidRDefault="0054016D" w:rsidP="0054016D">
      <w:pPr>
        <w:pStyle w:val="Titre2"/>
      </w:pPr>
      <w:bookmarkStart w:id="124" w:name="_Toc168302630"/>
      <w:r>
        <w:lastRenderedPageBreak/>
        <w:t>Planning</w:t>
      </w:r>
      <w:bookmarkEnd w:id="124"/>
    </w:p>
    <w:p w14:paraId="7CB48D60" w14:textId="7658B0F6" w:rsidR="0054016D" w:rsidRDefault="0054016D" w:rsidP="0054016D">
      <w:pPr>
        <w:rPr>
          <w:noProof/>
        </w:rPr>
      </w:pPr>
    </w:p>
    <w:p w14:paraId="176F797F" w14:textId="6E6BA074" w:rsidR="00BF23C7" w:rsidRDefault="00BF23C7" w:rsidP="0054016D">
      <w:r>
        <w:rPr>
          <w:noProof/>
        </w:rPr>
        <w:drawing>
          <wp:inline distT="0" distB="0" distL="0" distR="0" wp14:anchorId="31F76E0A" wp14:editId="3E96A085">
            <wp:extent cx="9777730" cy="5262880"/>
            <wp:effectExtent l="0" t="0" r="0" b="0"/>
            <wp:docPr id="33" name="Image 33"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arallèle, lign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9777730" cy="5262880"/>
                    </a:xfrm>
                    <a:prstGeom prst="rect">
                      <a:avLst/>
                    </a:prstGeom>
                  </pic:spPr>
                </pic:pic>
              </a:graphicData>
            </a:graphic>
          </wp:inline>
        </w:drawing>
      </w:r>
    </w:p>
    <w:p w14:paraId="0B54409D" w14:textId="77777777" w:rsidR="00BF23C7" w:rsidRDefault="00BF23C7" w:rsidP="0054016D"/>
    <w:p w14:paraId="55E20DC9" w14:textId="77777777" w:rsidR="00BF23C7" w:rsidRDefault="00BF23C7" w:rsidP="0054016D">
      <w:pPr>
        <w:rPr>
          <w:noProof/>
        </w:rPr>
      </w:pPr>
    </w:p>
    <w:p w14:paraId="617DE1C5" w14:textId="77777777" w:rsidR="00BF23C7" w:rsidRDefault="00BF23C7" w:rsidP="0054016D">
      <w:pPr>
        <w:rPr>
          <w:noProof/>
        </w:rPr>
      </w:pPr>
    </w:p>
    <w:p w14:paraId="218A058B" w14:textId="77777777" w:rsidR="00BF23C7" w:rsidRDefault="00BF23C7" w:rsidP="0054016D">
      <w:pPr>
        <w:rPr>
          <w:noProof/>
        </w:rPr>
      </w:pPr>
    </w:p>
    <w:p w14:paraId="3020A734" w14:textId="354B3702" w:rsidR="00BF23C7" w:rsidRDefault="00BF23C7" w:rsidP="0054016D">
      <w:r>
        <w:rPr>
          <w:noProof/>
        </w:rPr>
        <w:lastRenderedPageBreak/>
        <w:drawing>
          <wp:inline distT="0" distB="0" distL="0" distR="0" wp14:anchorId="2EE56A30" wp14:editId="001B3F67">
            <wp:extent cx="9777730" cy="5471160"/>
            <wp:effectExtent l="0" t="0" r="0" b="0"/>
            <wp:docPr id="34" name="Image 34"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affichag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9777730" cy="5471160"/>
                    </a:xfrm>
                    <a:prstGeom prst="rect">
                      <a:avLst/>
                    </a:prstGeom>
                  </pic:spPr>
                </pic:pic>
              </a:graphicData>
            </a:graphic>
          </wp:inline>
        </w:drawing>
      </w:r>
    </w:p>
    <w:p w14:paraId="79406938" w14:textId="36273992" w:rsidR="00BF23C7" w:rsidRDefault="00BF23C7" w:rsidP="0054016D">
      <w:r>
        <w:rPr>
          <w:noProof/>
        </w:rPr>
        <w:lastRenderedPageBreak/>
        <w:drawing>
          <wp:inline distT="0" distB="0" distL="0" distR="0" wp14:anchorId="19D86C36" wp14:editId="0EE1F350">
            <wp:extent cx="9777730" cy="5539105"/>
            <wp:effectExtent l="0" t="0" r="0" b="4445"/>
            <wp:docPr id="35" name="Image 35"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arallèl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9777730" cy="5539105"/>
                    </a:xfrm>
                    <a:prstGeom prst="rect">
                      <a:avLst/>
                    </a:prstGeom>
                  </pic:spPr>
                </pic:pic>
              </a:graphicData>
            </a:graphic>
          </wp:inline>
        </w:drawing>
      </w:r>
    </w:p>
    <w:p w14:paraId="69C8FDA6" w14:textId="77777777" w:rsidR="00BF23C7" w:rsidRDefault="00BF23C7" w:rsidP="0054016D"/>
    <w:p w14:paraId="47FFFCD6" w14:textId="2C5FB7D3" w:rsidR="00BF23C7" w:rsidRDefault="00BF23C7" w:rsidP="0054016D">
      <w:r>
        <w:rPr>
          <w:noProof/>
        </w:rPr>
        <w:lastRenderedPageBreak/>
        <w:drawing>
          <wp:inline distT="0" distB="0" distL="0" distR="0" wp14:anchorId="6F1BD152" wp14:editId="10E45058">
            <wp:extent cx="9777730" cy="5434965"/>
            <wp:effectExtent l="0" t="0" r="0" b="0"/>
            <wp:docPr id="36" name="Image 36"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arallèle, lign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9777730" cy="5434965"/>
                    </a:xfrm>
                    <a:prstGeom prst="rect">
                      <a:avLst/>
                    </a:prstGeom>
                  </pic:spPr>
                </pic:pic>
              </a:graphicData>
            </a:graphic>
          </wp:inline>
        </w:drawing>
      </w:r>
    </w:p>
    <w:p w14:paraId="4F225BB9" w14:textId="613F899E" w:rsidR="00BF23C7" w:rsidRDefault="00BF23C7" w:rsidP="0054016D">
      <w:r>
        <w:rPr>
          <w:noProof/>
        </w:rPr>
        <w:lastRenderedPageBreak/>
        <w:drawing>
          <wp:inline distT="0" distB="0" distL="0" distR="0" wp14:anchorId="5D8F6350" wp14:editId="01A13527">
            <wp:extent cx="9777730" cy="5480685"/>
            <wp:effectExtent l="0" t="0" r="0" b="5715"/>
            <wp:docPr id="37" name="Image 37"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arallèle, lign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9777730" cy="5480685"/>
                    </a:xfrm>
                    <a:prstGeom prst="rect">
                      <a:avLst/>
                    </a:prstGeom>
                  </pic:spPr>
                </pic:pic>
              </a:graphicData>
            </a:graphic>
          </wp:inline>
        </w:drawing>
      </w:r>
    </w:p>
    <w:p w14:paraId="096B39C8" w14:textId="632FE4AA" w:rsidR="00BF23C7" w:rsidRDefault="00BF23C7" w:rsidP="0054016D">
      <w:r>
        <w:rPr>
          <w:noProof/>
        </w:rPr>
        <w:lastRenderedPageBreak/>
        <w:drawing>
          <wp:inline distT="0" distB="0" distL="0" distR="0" wp14:anchorId="3F644738" wp14:editId="10F8BF29">
            <wp:extent cx="9777730" cy="5455285"/>
            <wp:effectExtent l="0" t="0" r="0" b="0"/>
            <wp:docPr id="38" name="Image 38"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arallèle, lign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9777730" cy="5455285"/>
                    </a:xfrm>
                    <a:prstGeom prst="rect">
                      <a:avLst/>
                    </a:prstGeom>
                  </pic:spPr>
                </pic:pic>
              </a:graphicData>
            </a:graphic>
          </wp:inline>
        </w:drawing>
      </w:r>
    </w:p>
    <w:p w14:paraId="35B9442B" w14:textId="7EB6B181" w:rsidR="00BF23C7" w:rsidRDefault="00BF23C7" w:rsidP="0054016D">
      <w:r>
        <w:rPr>
          <w:noProof/>
        </w:rPr>
        <w:lastRenderedPageBreak/>
        <w:drawing>
          <wp:inline distT="0" distB="0" distL="0" distR="0" wp14:anchorId="41C49255" wp14:editId="57514D3E">
            <wp:extent cx="9777730" cy="5245735"/>
            <wp:effectExtent l="0" t="0" r="0" b="0"/>
            <wp:docPr id="39" name="Image 39"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affichage, lign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9777730" cy="5245735"/>
                    </a:xfrm>
                    <a:prstGeom prst="rect">
                      <a:avLst/>
                    </a:prstGeom>
                  </pic:spPr>
                </pic:pic>
              </a:graphicData>
            </a:graphic>
          </wp:inline>
        </w:drawing>
      </w:r>
    </w:p>
    <w:p w14:paraId="237016A9" w14:textId="1DB9874D" w:rsidR="00BF23C7" w:rsidRDefault="00BF23C7" w:rsidP="0054016D">
      <w:r>
        <w:rPr>
          <w:noProof/>
        </w:rPr>
        <w:lastRenderedPageBreak/>
        <w:drawing>
          <wp:inline distT="0" distB="0" distL="0" distR="0" wp14:anchorId="5409704C" wp14:editId="1957637A">
            <wp:extent cx="9777730" cy="5561330"/>
            <wp:effectExtent l="0" t="0" r="0" b="1270"/>
            <wp:docPr id="40" name="Image 40"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affichage, Parallèl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9777730" cy="5561330"/>
                    </a:xfrm>
                    <a:prstGeom prst="rect">
                      <a:avLst/>
                    </a:prstGeom>
                  </pic:spPr>
                </pic:pic>
              </a:graphicData>
            </a:graphic>
          </wp:inline>
        </w:drawing>
      </w:r>
    </w:p>
    <w:p w14:paraId="17D6CCD8" w14:textId="2CD3DD84" w:rsidR="00BF23C7" w:rsidRPr="0054016D" w:rsidRDefault="00BF23C7" w:rsidP="0054016D">
      <w:r>
        <w:rPr>
          <w:noProof/>
        </w:rPr>
        <w:lastRenderedPageBreak/>
        <w:drawing>
          <wp:inline distT="0" distB="0" distL="0" distR="0" wp14:anchorId="56E5E373" wp14:editId="6E33B5B1">
            <wp:extent cx="9777730" cy="5354320"/>
            <wp:effectExtent l="0" t="0" r="0" b="0"/>
            <wp:docPr id="41" name="Image 41"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arallèle, affichag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9777730" cy="5354320"/>
                    </a:xfrm>
                    <a:prstGeom prst="rect">
                      <a:avLst/>
                    </a:prstGeom>
                  </pic:spPr>
                </pic:pic>
              </a:graphicData>
            </a:graphic>
          </wp:inline>
        </w:drawing>
      </w:r>
    </w:p>
    <w:p w14:paraId="556D7C6A" w14:textId="77777777" w:rsidR="0054016D" w:rsidRDefault="0054016D" w:rsidP="007A7225">
      <w:pPr>
        <w:pStyle w:val="Titre2"/>
      </w:pPr>
      <w:r>
        <w:br w:type="page"/>
      </w:r>
    </w:p>
    <w:p w14:paraId="707AD5FC" w14:textId="0DE6418D" w:rsidR="007A7225" w:rsidRPr="00AD4192" w:rsidRDefault="007A7225" w:rsidP="007A7225">
      <w:pPr>
        <w:pStyle w:val="Titre2"/>
      </w:pPr>
      <w:bookmarkStart w:id="125" w:name="_Toc168302631"/>
      <w:r w:rsidRPr="00AD4192">
        <w:lastRenderedPageBreak/>
        <w:t>Journal de travail</w:t>
      </w:r>
      <w:bookmarkEnd w:id="122"/>
      <w:bookmarkEnd w:id="123"/>
      <w:bookmarkEnd w:id="125"/>
    </w:p>
    <w:p w14:paraId="681E36FA" w14:textId="598E94AB" w:rsidR="007A7225" w:rsidRPr="00AD4192" w:rsidRDefault="007A7225" w:rsidP="007A7225"/>
    <w:sectPr w:rsidR="007A7225" w:rsidRPr="00AD4192" w:rsidSect="0054016D">
      <w:pgSz w:w="16838" w:h="11906" w:orient="landscape"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DD35D" w14:textId="77777777" w:rsidR="004A314A" w:rsidRDefault="004A314A">
      <w:r>
        <w:separator/>
      </w:r>
    </w:p>
  </w:endnote>
  <w:endnote w:type="continuationSeparator" w:id="0">
    <w:p w14:paraId="7BD5C657" w14:textId="77777777" w:rsidR="004A314A" w:rsidRDefault="004A3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354504F0" w:rsidR="005D4EA9" w:rsidRDefault="005D4EA9" w:rsidP="005D4EA9">
          <w:pPr>
            <w:pStyle w:val="-Pieddepage"/>
          </w:pPr>
          <w:r w:rsidRPr="00742484">
            <w:t>Auteur</w:t>
          </w:r>
          <w:r w:rsidRPr="00000197">
            <w:rPr>
              <w:rFonts w:cs="Arial"/>
              <w:szCs w:val="16"/>
            </w:rPr>
            <w:t> :</w:t>
          </w:r>
          <w:fldSimple w:instr=" AUTHOR   \* MERGEFORMAT ">
            <w:r w:rsidR="00C23C05" w:rsidRPr="00C23C05">
              <w:rPr>
                <w:rFonts w:cs="Arial"/>
                <w:noProof/>
                <w:szCs w:val="16"/>
              </w:rPr>
              <w:t>Samuel Dos</w:t>
            </w:r>
            <w:r w:rsidR="00C23C05">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2C706144"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C23C05">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1B9A29F6"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1DD9">
            <w:rPr>
              <w:rFonts w:cs="Arial"/>
              <w:szCs w:val="16"/>
            </w:rPr>
            <w:t>7</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875046">
            <w:rPr>
              <w:rFonts w:cs="Arial"/>
              <w:noProof/>
              <w:szCs w:val="16"/>
            </w:rPr>
            <w:t>03.06.2024</w:t>
          </w:r>
          <w:r w:rsidR="005D4EA9">
            <w:rPr>
              <w:rFonts w:cs="Arial"/>
              <w:szCs w:val="16"/>
            </w:rPr>
            <w:fldChar w:fldCharType="end"/>
          </w:r>
        </w:p>
      </w:tc>
      <w:tc>
        <w:tcPr>
          <w:tcW w:w="5650" w:type="dxa"/>
          <w:gridSpan w:val="2"/>
          <w:vAlign w:val="center"/>
        </w:tcPr>
        <w:p w14:paraId="79516B31" w14:textId="42CC1B8B" w:rsidR="005D4EA9" w:rsidRPr="00000197" w:rsidRDefault="00000000" w:rsidP="005D4EA9">
          <w:pPr>
            <w:pStyle w:val="-Pieddepage"/>
            <w:jc w:val="right"/>
            <w:rPr>
              <w:rFonts w:cs="Arial"/>
              <w:szCs w:val="16"/>
            </w:rPr>
          </w:pPr>
          <w:fldSimple w:instr=" FILENAME  \* FirstCap  \* MERGEFORMAT ">
            <w:r w:rsidR="00C23C05" w:rsidRPr="00C23C05">
              <w:rPr>
                <w:rFonts w:cs="Arial"/>
                <w:noProof/>
                <w:szCs w:val="16"/>
              </w:rPr>
              <w:t>V7-R-TPI-SamuelDosSantos-Documentation</w:t>
            </w:r>
            <w:r w:rsidR="00C23C05">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31ED2" w14:textId="77777777" w:rsidR="004A314A" w:rsidRDefault="004A314A">
      <w:r>
        <w:separator/>
      </w:r>
    </w:p>
  </w:footnote>
  <w:footnote w:type="continuationSeparator" w:id="0">
    <w:p w14:paraId="6D1B75C8" w14:textId="77777777" w:rsidR="004A314A" w:rsidRDefault="004A314A">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r w:rsidR="00000000">
        <w:fldChar w:fldCharType="begin"/>
      </w:r>
      <w:r w:rsidR="00000000" w:rsidRPr="00875046">
        <w:rPr>
          <w:lang w:val="en-US"/>
        </w:rPr>
        <w:instrText>HYPERLINK "https://laravel.com/docs/11.x/database-testing"</w:instrText>
      </w:r>
      <w:r w:rsidR="00000000">
        <w:fldChar w:fldCharType="separate"/>
      </w:r>
      <w:r w:rsidRPr="00906583">
        <w:rPr>
          <w:rStyle w:val="Lienhypertexte"/>
          <w:lang w:val="en-US"/>
        </w:rPr>
        <w:t>https://laravel.com/docs/11.x/database-testing</w:t>
      </w:r>
      <w:r w:rsidR="00000000">
        <w:rPr>
          <w:rStyle w:val="Lienhypertexte"/>
          <w:lang w:val="en-US"/>
        </w:rPr>
        <w:fldChar w:fldCharType="end"/>
      </w:r>
    </w:p>
  </w:footnote>
  <w:footnote w:id="6">
    <w:p w14:paraId="2F493A4D" w14:textId="6D4286FB" w:rsidR="00A41BCB" w:rsidRPr="00A41BCB" w:rsidRDefault="00A41BCB">
      <w:pPr>
        <w:pStyle w:val="Notedebasdepage"/>
      </w:pPr>
      <w:r>
        <w:rPr>
          <w:rStyle w:val="Appelnotedebasdep"/>
        </w:rPr>
        <w:footnoteRef/>
      </w:r>
      <w:r>
        <w:t xml:space="preserve"> Laravel Dusk : </w:t>
      </w:r>
      <w:hyperlink r:id="rId4"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r w:rsidR="00000000">
        <w:fldChar w:fldCharType="begin"/>
      </w:r>
      <w:r w:rsidR="00000000" w:rsidRPr="00875046">
        <w:rPr>
          <w:lang w:val="en-US"/>
        </w:rPr>
        <w:instrText>HYPERLINK "https://docs.github.com/en/actions/learn-github-actions/understanding-github-actions"</w:instrText>
      </w:r>
      <w:r w:rsidR="00000000">
        <w:fldChar w:fldCharType="separate"/>
      </w:r>
      <w:r w:rsidRPr="00906583">
        <w:rPr>
          <w:rStyle w:val="Lienhypertexte"/>
          <w:lang w:val="en-US"/>
        </w:rPr>
        <w:t>https://docs.github.com/en/actions/learn-github-actions/understanding-github-actions</w:t>
      </w:r>
      <w:r w:rsidR="00000000">
        <w:rPr>
          <w:rStyle w:val="Lienhypertexte"/>
          <w:lang w:val="en-US"/>
        </w:rPr>
        <w:fldChar w:fldCharType="end"/>
      </w:r>
    </w:p>
  </w:footnote>
  <w:footnote w:id="8">
    <w:p w14:paraId="1C8794A9" w14:textId="7144F778" w:rsidR="00A41BCB" w:rsidRPr="00A41BCB" w:rsidRDefault="00A41BCB">
      <w:pPr>
        <w:pStyle w:val="Notedebasdepage"/>
      </w:pPr>
      <w:r>
        <w:rPr>
          <w:rStyle w:val="Appelnotedebasdep"/>
        </w:rPr>
        <w:footnoteRef/>
      </w:r>
      <w:r>
        <w:t xml:space="preserve">Laravel Dusk sur Github Actions : </w:t>
      </w:r>
      <w:hyperlink r:id="rId5"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 xml:space="preserve">Tutoriel d’installation et utilisation de « simple-qrcode » : </w:t>
      </w:r>
      <w:hyperlink r:id="rId6"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7"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8"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9"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0"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1"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2"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Udemy sur Laravel 10, Piotr Jura : </w:t>
      </w:r>
      <w:hyperlink r:id="rId13"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4"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5"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Policies : </w:t>
      </w:r>
      <w:hyperlink r:id="rId16"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7" w:anchor="via-the-user-model" w:history="1">
        <w:r w:rsidR="009A220E" w:rsidRPr="007E6848">
          <w:rPr>
            <w:rStyle w:val="Lienhypertexte"/>
          </w:rPr>
          <w:t>https://laravel.com/docs/11.x/authorization#via-the-user-model</w:t>
        </w:r>
      </w:hyperlink>
    </w:p>
  </w:footnote>
  <w:footnote w:id="23">
    <w:p w14:paraId="062B0064" w14:textId="2CA043C5" w:rsidR="00DA7292" w:rsidRPr="00DA7292" w:rsidRDefault="00DA7292">
      <w:pPr>
        <w:pStyle w:val="Notedebasdepage"/>
      </w:pPr>
      <w:r>
        <w:rPr>
          <w:rStyle w:val="Appelnotedebasdep"/>
        </w:rPr>
        <w:footnoteRef/>
      </w:r>
      <w:r>
        <w:t xml:space="preserve"> Projet simple-qrcode : </w:t>
      </w:r>
      <w:hyperlink r:id="rId18" w:history="1">
        <w:r w:rsidRPr="00015288">
          <w:rPr>
            <w:rStyle w:val="Lienhypertexte"/>
          </w:rPr>
          <w:t>https://github.com/SimpleSoftwareIO/simple-qrcode</w:t>
        </w:r>
      </w:hyperlink>
    </w:p>
  </w:footnote>
  <w:footnote w:id="24">
    <w:p w14:paraId="76F30EAB" w14:textId="6A1936FC" w:rsidR="001851C3" w:rsidRPr="001851C3" w:rsidRDefault="001851C3">
      <w:pPr>
        <w:pStyle w:val="Notedebasdepage"/>
      </w:pPr>
      <w:r>
        <w:rPr>
          <w:rStyle w:val="Appelnotedebasdep"/>
        </w:rPr>
        <w:footnoteRef/>
      </w:r>
      <w:r>
        <w:t xml:space="preserve"> Tutoriel pour la mise en place d’un QR Code : </w:t>
      </w:r>
      <w:hyperlink r:id="rId19" w:history="1">
        <w:r w:rsidRPr="00015288">
          <w:rPr>
            <w:rStyle w:val="Lienhypertexte"/>
          </w:rPr>
          <w:t>https://www.akilischool.com/cours/laravel-generer-un-qr-code-avec-simple-qrcode</w:t>
        </w:r>
      </w:hyperlink>
    </w:p>
  </w:footnote>
  <w:footnote w:id="25">
    <w:p w14:paraId="6AD926B8" w14:textId="4CFDF88E" w:rsidR="00FF7DBF" w:rsidRPr="00FF7DBF" w:rsidRDefault="00FF7DBF">
      <w:pPr>
        <w:pStyle w:val="Notedebasdepage"/>
      </w:pPr>
      <w:r>
        <w:rPr>
          <w:rStyle w:val="Appelnotedebasdep"/>
        </w:rPr>
        <w:footnoteRef/>
      </w:r>
      <w:r>
        <w:t xml:space="preserve"> Opérations avec les fichiers CSV : </w:t>
      </w:r>
      <w:hyperlink r:id="rId20" w:history="1">
        <w:r w:rsidRPr="007D5A37">
          <w:rPr>
            <w:rStyle w:val="Lienhypertexte"/>
          </w:rPr>
          <w:t>https://medium.com/@kanishkanuwanperera/building-a-csv-import-export-feature-in-laravel-10-step-by-step-guide-with-no-external-packages-6b73295aa0c1</w:t>
        </w:r>
      </w:hyperlink>
    </w:p>
  </w:footnote>
  <w:footnote w:id="26">
    <w:p w14:paraId="59068906" w14:textId="5500E154" w:rsidR="007257D8" w:rsidRPr="007257D8" w:rsidRDefault="007257D8">
      <w:pPr>
        <w:pStyle w:val="Notedebasdepage"/>
      </w:pPr>
      <w:r>
        <w:rPr>
          <w:rStyle w:val="Appelnotedebasdep"/>
        </w:rPr>
        <w:footnoteRef/>
      </w:r>
      <w:r>
        <w:t xml:space="preserve"> Création du lien symbolique pour le stockage : </w:t>
      </w:r>
      <w:hyperlink r:id="rId21" w:anchor="the-public-disk" w:history="1">
        <w:r w:rsidRPr="007D5A37">
          <w:rPr>
            <w:rStyle w:val="Lienhypertexte"/>
          </w:rPr>
          <w:t>https://laravel.com/docs/11.x/filesystem#the-public-disk</w:t>
        </w:r>
      </w:hyperlink>
    </w:p>
  </w:footnote>
  <w:footnote w:id="27">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22" w:history="1">
        <w:r w:rsidR="00C32AB5" w:rsidRPr="007E6848">
          <w:rPr>
            <w:rStyle w:val="Lienhypertexte"/>
          </w:rPr>
          <w:t>https://laracasts.com/discuss/channels/laravel/installing-laravel-on-server-without-ssh</w:t>
        </w:r>
      </w:hyperlink>
    </w:p>
  </w:footnote>
  <w:footnote w:id="28">
    <w:p w14:paraId="397B1D82" w14:textId="232E7E24" w:rsidR="00AD14E0" w:rsidRPr="00AD14E0" w:rsidRDefault="00AD14E0">
      <w:pPr>
        <w:pStyle w:val="Notedebasdepage"/>
      </w:pPr>
      <w:r>
        <w:rPr>
          <w:rStyle w:val="Appelnotedebasdep"/>
        </w:rPr>
        <w:footnoteRef/>
      </w:r>
      <w:r>
        <w:t xml:space="preserve"> Mise en place de plusieurs langues dans un projet Laravel : </w:t>
      </w:r>
      <w:hyperlink r:id="rId23" w:history="1">
        <w:r w:rsidR="00BB1669" w:rsidRPr="005E72E6">
          <w:rPr>
            <w:rStyle w:val="Lienhypertexte"/>
          </w:rPr>
          <w:t>https://laravel.com/docs/11.x/localization</w:t>
        </w:r>
      </w:hyperlink>
    </w:p>
  </w:footnote>
  <w:footnote w:id="29">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4" w:history="1">
        <w:r w:rsidRPr="00346879">
          <w:rPr>
            <w:rStyle w:val="Lienhypertexte"/>
            <w:lang w:val="fr-CH"/>
          </w:rPr>
          <w:t>https://laravel.com/docs/11.x/hashing</w:t>
        </w:r>
      </w:hyperlink>
    </w:p>
  </w:footnote>
  <w:footnote w:id="30">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5" w:history="1">
        <w:r w:rsidRPr="008B7309">
          <w:rPr>
            <w:rStyle w:val="Lienhypertexte"/>
            <w:lang w:val="fr-CH"/>
          </w:rPr>
          <w:t>https://tailwindui.com/components/application-ui/navigation/navbars</w:t>
        </w:r>
      </w:hyperlink>
    </w:p>
  </w:footnote>
  <w:footnote w:id="31">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Dusk : </w:t>
      </w:r>
      <w:hyperlink r:id="rId26" w:anchor="installation" w:history="1">
        <w:r w:rsidRPr="007E6848">
          <w:rPr>
            <w:rStyle w:val="Lienhypertexte"/>
            <w:lang w:val="fr-CH"/>
          </w:rPr>
          <w:t>https://laravel.com/docs/11.x/dusk#installation</w:t>
        </w:r>
      </w:hyperlink>
    </w:p>
  </w:footnote>
  <w:footnote w:id="32">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fichier .yml : </w:t>
      </w:r>
      <w:hyperlink r:id="rId27"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89"/>
      <w:gridCol w:w="4459"/>
      <w:gridCol w:w="2222"/>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7913B18"/>
    <w:multiLevelType w:val="hybridMultilevel"/>
    <w:tmpl w:val="8A5ECF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C43302F"/>
    <w:multiLevelType w:val="hybridMultilevel"/>
    <w:tmpl w:val="6C904B12"/>
    <w:lvl w:ilvl="0" w:tplc="100C000F">
      <w:start w:val="1"/>
      <w:numFmt w:val="decimal"/>
      <w:lvlText w:val="%1."/>
      <w:lvlJc w:val="left"/>
      <w:pPr>
        <w:ind w:left="240" w:hanging="360"/>
      </w:pPr>
    </w:lvl>
    <w:lvl w:ilvl="1" w:tplc="100C0019" w:tentative="1">
      <w:start w:val="1"/>
      <w:numFmt w:val="lowerLetter"/>
      <w:lvlText w:val="%2."/>
      <w:lvlJc w:val="left"/>
      <w:pPr>
        <w:ind w:left="960" w:hanging="360"/>
      </w:pPr>
    </w:lvl>
    <w:lvl w:ilvl="2" w:tplc="100C001B" w:tentative="1">
      <w:start w:val="1"/>
      <w:numFmt w:val="lowerRoman"/>
      <w:lvlText w:val="%3."/>
      <w:lvlJc w:val="right"/>
      <w:pPr>
        <w:ind w:left="1680" w:hanging="180"/>
      </w:pPr>
    </w:lvl>
    <w:lvl w:ilvl="3" w:tplc="100C000F" w:tentative="1">
      <w:start w:val="1"/>
      <w:numFmt w:val="decimal"/>
      <w:lvlText w:val="%4."/>
      <w:lvlJc w:val="left"/>
      <w:pPr>
        <w:ind w:left="2400" w:hanging="360"/>
      </w:pPr>
    </w:lvl>
    <w:lvl w:ilvl="4" w:tplc="100C0019" w:tentative="1">
      <w:start w:val="1"/>
      <w:numFmt w:val="lowerLetter"/>
      <w:lvlText w:val="%5."/>
      <w:lvlJc w:val="left"/>
      <w:pPr>
        <w:ind w:left="3120" w:hanging="360"/>
      </w:pPr>
    </w:lvl>
    <w:lvl w:ilvl="5" w:tplc="100C001B" w:tentative="1">
      <w:start w:val="1"/>
      <w:numFmt w:val="lowerRoman"/>
      <w:lvlText w:val="%6."/>
      <w:lvlJc w:val="right"/>
      <w:pPr>
        <w:ind w:left="3840" w:hanging="180"/>
      </w:pPr>
    </w:lvl>
    <w:lvl w:ilvl="6" w:tplc="100C000F" w:tentative="1">
      <w:start w:val="1"/>
      <w:numFmt w:val="decimal"/>
      <w:lvlText w:val="%7."/>
      <w:lvlJc w:val="left"/>
      <w:pPr>
        <w:ind w:left="4560" w:hanging="360"/>
      </w:pPr>
    </w:lvl>
    <w:lvl w:ilvl="7" w:tplc="100C0019" w:tentative="1">
      <w:start w:val="1"/>
      <w:numFmt w:val="lowerLetter"/>
      <w:lvlText w:val="%8."/>
      <w:lvlJc w:val="left"/>
      <w:pPr>
        <w:ind w:left="5280" w:hanging="360"/>
      </w:pPr>
    </w:lvl>
    <w:lvl w:ilvl="8" w:tplc="100C001B" w:tentative="1">
      <w:start w:val="1"/>
      <w:numFmt w:val="lowerRoman"/>
      <w:lvlText w:val="%9."/>
      <w:lvlJc w:val="right"/>
      <w:pPr>
        <w:ind w:left="6000" w:hanging="180"/>
      </w:pPr>
    </w:lvl>
  </w:abstractNum>
  <w:abstractNum w:abstractNumId="19"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0CE6AC5"/>
    <w:multiLevelType w:val="hybridMultilevel"/>
    <w:tmpl w:val="A3A8E3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742D212E"/>
    <w:multiLevelType w:val="hybridMultilevel"/>
    <w:tmpl w:val="3886BC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93D7B34"/>
    <w:multiLevelType w:val="hybridMultilevel"/>
    <w:tmpl w:val="0B7CE72E"/>
    <w:lvl w:ilvl="0" w:tplc="100C0001">
      <w:start w:val="1"/>
      <w:numFmt w:val="bullet"/>
      <w:lvlText w:val=""/>
      <w:lvlJc w:val="left"/>
      <w:pPr>
        <w:ind w:left="240" w:hanging="360"/>
      </w:pPr>
      <w:rPr>
        <w:rFonts w:ascii="Symbol" w:hAnsi="Symbol" w:hint="default"/>
      </w:rPr>
    </w:lvl>
    <w:lvl w:ilvl="1" w:tplc="FFFFFFFF" w:tentative="1">
      <w:start w:val="1"/>
      <w:numFmt w:val="lowerLetter"/>
      <w:lvlText w:val="%2."/>
      <w:lvlJc w:val="left"/>
      <w:pPr>
        <w:ind w:left="960" w:hanging="360"/>
      </w:pPr>
    </w:lvl>
    <w:lvl w:ilvl="2" w:tplc="FFFFFFFF" w:tentative="1">
      <w:start w:val="1"/>
      <w:numFmt w:val="lowerRoman"/>
      <w:lvlText w:val="%3."/>
      <w:lvlJc w:val="right"/>
      <w:pPr>
        <w:ind w:left="1680" w:hanging="180"/>
      </w:pPr>
    </w:lvl>
    <w:lvl w:ilvl="3" w:tplc="FFFFFFFF" w:tentative="1">
      <w:start w:val="1"/>
      <w:numFmt w:val="decimal"/>
      <w:lvlText w:val="%4."/>
      <w:lvlJc w:val="left"/>
      <w:pPr>
        <w:ind w:left="2400" w:hanging="360"/>
      </w:pPr>
    </w:lvl>
    <w:lvl w:ilvl="4" w:tplc="FFFFFFFF" w:tentative="1">
      <w:start w:val="1"/>
      <w:numFmt w:val="lowerLetter"/>
      <w:lvlText w:val="%5."/>
      <w:lvlJc w:val="left"/>
      <w:pPr>
        <w:ind w:left="3120" w:hanging="360"/>
      </w:pPr>
    </w:lvl>
    <w:lvl w:ilvl="5" w:tplc="FFFFFFFF" w:tentative="1">
      <w:start w:val="1"/>
      <w:numFmt w:val="lowerRoman"/>
      <w:lvlText w:val="%6."/>
      <w:lvlJc w:val="right"/>
      <w:pPr>
        <w:ind w:left="3840" w:hanging="180"/>
      </w:pPr>
    </w:lvl>
    <w:lvl w:ilvl="6" w:tplc="FFFFFFFF" w:tentative="1">
      <w:start w:val="1"/>
      <w:numFmt w:val="decimal"/>
      <w:lvlText w:val="%7."/>
      <w:lvlJc w:val="left"/>
      <w:pPr>
        <w:ind w:left="4560" w:hanging="360"/>
      </w:pPr>
    </w:lvl>
    <w:lvl w:ilvl="7" w:tplc="FFFFFFFF" w:tentative="1">
      <w:start w:val="1"/>
      <w:numFmt w:val="lowerLetter"/>
      <w:lvlText w:val="%8."/>
      <w:lvlJc w:val="left"/>
      <w:pPr>
        <w:ind w:left="5280" w:hanging="360"/>
      </w:pPr>
    </w:lvl>
    <w:lvl w:ilvl="8" w:tplc="FFFFFFFF" w:tentative="1">
      <w:start w:val="1"/>
      <w:numFmt w:val="lowerRoman"/>
      <w:lvlText w:val="%9."/>
      <w:lvlJc w:val="right"/>
      <w:pPr>
        <w:ind w:left="6000" w:hanging="180"/>
      </w:pPr>
    </w:lvl>
  </w:abstractNum>
  <w:abstractNum w:abstractNumId="24"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2"/>
  </w:num>
  <w:num w:numId="5" w16cid:durableId="43022594">
    <w:abstractNumId w:val="11"/>
  </w:num>
  <w:num w:numId="6" w16cid:durableId="734552392">
    <w:abstractNumId w:val="1"/>
  </w:num>
  <w:num w:numId="7" w16cid:durableId="202719214">
    <w:abstractNumId w:val="3"/>
  </w:num>
  <w:num w:numId="8" w16cid:durableId="457452697">
    <w:abstractNumId w:val="7"/>
  </w:num>
  <w:num w:numId="9" w16cid:durableId="442843713">
    <w:abstractNumId w:val="22"/>
  </w:num>
  <w:num w:numId="10" w16cid:durableId="1417705616">
    <w:abstractNumId w:val="24"/>
  </w:num>
  <w:num w:numId="11" w16cid:durableId="89090583">
    <w:abstractNumId w:val="16"/>
  </w:num>
  <w:num w:numId="12" w16cid:durableId="1000276556">
    <w:abstractNumId w:val="14"/>
  </w:num>
  <w:num w:numId="13" w16cid:durableId="1550989832">
    <w:abstractNumId w:val="25"/>
  </w:num>
  <w:num w:numId="14" w16cid:durableId="1018695358">
    <w:abstractNumId w:val="10"/>
  </w:num>
  <w:num w:numId="15" w16cid:durableId="1241521485">
    <w:abstractNumId w:val="15"/>
  </w:num>
  <w:num w:numId="16" w16cid:durableId="1231885036">
    <w:abstractNumId w:val="8"/>
  </w:num>
  <w:num w:numId="17" w16cid:durableId="1176112233">
    <w:abstractNumId w:val="17"/>
  </w:num>
  <w:num w:numId="18" w16cid:durableId="983580012">
    <w:abstractNumId w:val="5"/>
  </w:num>
  <w:num w:numId="19" w16cid:durableId="156500246">
    <w:abstractNumId w:val="19"/>
  </w:num>
  <w:num w:numId="20" w16cid:durableId="203566937">
    <w:abstractNumId w:val="9"/>
  </w:num>
  <w:num w:numId="21" w16cid:durableId="729809594">
    <w:abstractNumId w:val="13"/>
  </w:num>
  <w:num w:numId="22" w16cid:durableId="1317420118">
    <w:abstractNumId w:val="20"/>
  </w:num>
  <w:num w:numId="23" w16cid:durableId="1305501916">
    <w:abstractNumId w:val="6"/>
  </w:num>
  <w:num w:numId="24" w16cid:durableId="960107973">
    <w:abstractNumId w:val="18"/>
  </w:num>
  <w:num w:numId="25" w16cid:durableId="1289623503">
    <w:abstractNumId w:val="23"/>
  </w:num>
  <w:num w:numId="26" w16cid:durableId="1729648264">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1410D"/>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3D98"/>
    <w:rsid w:val="000C5EEE"/>
    <w:rsid w:val="000D7369"/>
    <w:rsid w:val="000E3740"/>
    <w:rsid w:val="000E7483"/>
    <w:rsid w:val="000F1402"/>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851C3"/>
    <w:rsid w:val="001B4D18"/>
    <w:rsid w:val="001C454D"/>
    <w:rsid w:val="001C746B"/>
    <w:rsid w:val="001D12E7"/>
    <w:rsid w:val="001D22B1"/>
    <w:rsid w:val="001D4577"/>
    <w:rsid w:val="001D72BA"/>
    <w:rsid w:val="001F125A"/>
    <w:rsid w:val="001F2420"/>
    <w:rsid w:val="001F62E9"/>
    <w:rsid w:val="001F6EEB"/>
    <w:rsid w:val="00211695"/>
    <w:rsid w:val="00223393"/>
    <w:rsid w:val="00225CA7"/>
    <w:rsid w:val="00230651"/>
    <w:rsid w:val="002343A4"/>
    <w:rsid w:val="0023464A"/>
    <w:rsid w:val="00234D18"/>
    <w:rsid w:val="00235234"/>
    <w:rsid w:val="00240614"/>
    <w:rsid w:val="00241DD9"/>
    <w:rsid w:val="00266262"/>
    <w:rsid w:val="002770F3"/>
    <w:rsid w:val="00277ECC"/>
    <w:rsid w:val="00283A54"/>
    <w:rsid w:val="00287D58"/>
    <w:rsid w:val="002951BD"/>
    <w:rsid w:val="00297E2A"/>
    <w:rsid w:val="002A5B66"/>
    <w:rsid w:val="002B6893"/>
    <w:rsid w:val="002C1B42"/>
    <w:rsid w:val="002C570D"/>
    <w:rsid w:val="002C5AF7"/>
    <w:rsid w:val="002C6634"/>
    <w:rsid w:val="002D0AC5"/>
    <w:rsid w:val="002D1F72"/>
    <w:rsid w:val="002D7D46"/>
    <w:rsid w:val="002E2B2C"/>
    <w:rsid w:val="002E4603"/>
    <w:rsid w:val="002F038B"/>
    <w:rsid w:val="002F14DE"/>
    <w:rsid w:val="00301199"/>
    <w:rsid w:val="00301C76"/>
    <w:rsid w:val="0030295E"/>
    <w:rsid w:val="003047EC"/>
    <w:rsid w:val="00305799"/>
    <w:rsid w:val="00310160"/>
    <w:rsid w:val="0031563E"/>
    <w:rsid w:val="003210AB"/>
    <w:rsid w:val="003247A6"/>
    <w:rsid w:val="00324FDA"/>
    <w:rsid w:val="003300C4"/>
    <w:rsid w:val="0034172E"/>
    <w:rsid w:val="0034274C"/>
    <w:rsid w:val="00343511"/>
    <w:rsid w:val="00346879"/>
    <w:rsid w:val="00347C75"/>
    <w:rsid w:val="00351221"/>
    <w:rsid w:val="00353A27"/>
    <w:rsid w:val="00365A2A"/>
    <w:rsid w:val="00367392"/>
    <w:rsid w:val="0037071E"/>
    <w:rsid w:val="00392A14"/>
    <w:rsid w:val="0039605A"/>
    <w:rsid w:val="003A54F7"/>
    <w:rsid w:val="003E018B"/>
    <w:rsid w:val="003E32B9"/>
    <w:rsid w:val="003E716A"/>
    <w:rsid w:val="003F1870"/>
    <w:rsid w:val="003F6BBD"/>
    <w:rsid w:val="00402365"/>
    <w:rsid w:val="004055A8"/>
    <w:rsid w:val="00405EAA"/>
    <w:rsid w:val="0040708E"/>
    <w:rsid w:val="00407333"/>
    <w:rsid w:val="0040782E"/>
    <w:rsid w:val="0041455B"/>
    <w:rsid w:val="00415771"/>
    <w:rsid w:val="004202D8"/>
    <w:rsid w:val="004206A2"/>
    <w:rsid w:val="0043666E"/>
    <w:rsid w:val="00436B90"/>
    <w:rsid w:val="00447157"/>
    <w:rsid w:val="00454074"/>
    <w:rsid w:val="00461C30"/>
    <w:rsid w:val="00463599"/>
    <w:rsid w:val="004721F6"/>
    <w:rsid w:val="00474DED"/>
    <w:rsid w:val="00485789"/>
    <w:rsid w:val="00486239"/>
    <w:rsid w:val="00490E4E"/>
    <w:rsid w:val="00496DA6"/>
    <w:rsid w:val="004977FC"/>
    <w:rsid w:val="004A314A"/>
    <w:rsid w:val="004C63F2"/>
    <w:rsid w:val="004C6BBA"/>
    <w:rsid w:val="004D08EE"/>
    <w:rsid w:val="004D23B7"/>
    <w:rsid w:val="004D5266"/>
    <w:rsid w:val="004E369D"/>
    <w:rsid w:val="004E394B"/>
    <w:rsid w:val="00505421"/>
    <w:rsid w:val="00511B04"/>
    <w:rsid w:val="005220B0"/>
    <w:rsid w:val="0052224B"/>
    <w:rsid w:val="0053240E"/>
    <w:rsid w:val="005328B0"/>
    <w:rsid w:val="00537263"/>
    <w:rsid w:val="0054016D"/>
    <w:rsid w:val="0054054F"/>
    <w:rsid w:val="00542CE3"/>
    <w:rsid w:val="00545179"/>
    <w:rsid w:val="00552D07"/>
    <w:rsid w:val="00555E63"/>
    <w:rsid w:val="0055647F"/>
    <w:rsid w:val="00571E4B"/>
    <w:rsid w:val="00574085"/>
    <w:rsid w:val="005824CF"/>
    <w:rsid w:val="005926D0"/>
    <w:rsid w:val="005A12E0"/>
    <w:rsid w:val="005B27EF"/>
    <w:rsid w:val="005C6452"/>
    <w:rsid w:val="005D039A"/>
    <w:rsid w:val="005D4EA9"/>
    <w:rsid w:val="005D5886"/>
    <w:rsid w:val="005D7DA3"/>
    <w:rsid w:val="005E318D"/>
    <w:rsid w:val="005E6192"/>
    <w:rsid w:val="005E6B56"/>
    <w:rsid w:val="005F0797"/>
    <w:rsid w:val="005F52D7"/>
    <w:rsid w:val="00615583"/>
    <w:rsid w:val="00615CFE"/>
    <w:rsid w:val="00644C1C"/>
    <w:rsid w:val="00645760"/>
    <w:rsid w:val="00650FF8"/>
    <w:rsid w:val="00651EA1"/>
    <w:rsid w:val="00656974"/>
    <w:rsid w:val="00662997"/>
    <w:rsid w:val="00680B49"/>
    <w:rsid w:val="00683966"/>
    <w:rsid w:val="00686C16"/>
    <w:rsid w:val="006902A9"/>
    <w:rsid w:val="00695CBB"/>
    <w:rsid w:val="006966D0"/>
    <w:rsid w:val="006B5DD7"/>
    <w:rsid w:val="006C1ABD"/>
    <w:rsid w:val="006C5780"/>
    <w:rsid w:val="006C6A11"/>
    <w:rsid w:val="006D3455"/>
    <w:rsid w:val="006D79A7"/>
    <w:rsid w:val="006E132F"/>
    <w:rsid w:val="006E2CE8"/>
    <w:rsid w:val="006E4DA8"/>
    <w:rsid w:val="006F2AE6"/>
    <w:rsid w:val="007010E6"/>
    <w:rsid w:val="007118D3"/>
    <w:rsid w:val="007211A1"/>
    <w:rsid w:val="007257D8"/>
    <w:rsid w:val="00734A27"/>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C3CC1"/>
    <w:rsid w:val="007D0A71"/>
    <w:rsid w:val="007D234C"/>
    <w:rsid w:val="007D2CDF"/>
    <w:rsid w:val="007D546C"/>
    <w:rsid w:val="007E16DB"/>
    <w:rsid w:val="007E5F3D"/>
    <w:rsid w:val="007F30AE"/>
    <w:rsid w:val="00802647"/>
    <w:rsid w:val="00805704"/>
    <w:rsid w:val="008064FA"/>
    <w:rsid w:val="00807F84"/>
    <w:rsid w:val="0081675D"/>
    <w:rsid w:val="0081740D"/>
    <w:rsid w:val="00833D3A"/>
    <w:rsid w:val="00841107"/>
    <w:rsid w:val="00845304"/>
    <w:rsid w:val="008468C8"/>
    <w:rsid w:val="00851A5E"/>
    <w:rsid w:val="00853E81"/>
    <w:rsid w:val="0085581B"/>
    <w:rsid w:val="00857C24"/>
    <w:rsid w:val="008633EA"/>
    <w:rsid w:val="00865490"/>
    <w:rsid w:val="00875046"/>
    <w:rsid w:val="00887106"/>
    <w:rsid w:val="00891718"/>
    <w:rsid w:val="008A464B"/>
    <w:rsid w:val="008B5075"/>
    <w:rsid w:val="008B5ED8"/>
    <w:rsid w:val="008C40C0"/>
    <w:rsid w:val="008D23B0"/>
    <w:rsid w:val="008D4A6A"/>
    <w:rsid w:val="008D55CF"/>
    <w:rsid w:val="008E05FB"/>
    <w:rsid w:val="008E13F2"/>
    <w:rsid w:val="008E4309"/>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37C97"/>
    <w:rsid w:val="009440AB"/>
    <w:rsid w:val="00944E1B"/>
    <w:rsid w:val="009476DF"/>
    <w:rsid w:val="00955930"/>
    <w:rsid w:val="00961794"/>
    <w:rsid w:val="00965961"/>
    <w:rsid w:val="00971D0D"/>
    <w:rsid w:val="0097321D"/>
    <w:rsid w:val="0099022A"/>
    <w:rsid w:val="00990CE0"/>
    <w:rsid w:val="009A220E"/>
    <w:rsid w:val="009A3E84"/>
    <w:rsid w:val="009B009E"/>
    <w:rsid w:val="009B190E"/>
    <w:rsid w:val="009B5268"/>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2877"/>
    <w:rsid w:val="00A551A1"/>
    <w:rsid w:val="00A60364"/>
    <w:rsid w:val="00A65F0B"/>
    <w:rsid w:val="00A706B7"/>
    <w:rsid w:val="00A7346A"/>
    <w:rsid w:val="00A845BC"/>
    <w:rsid w:val="00A91BB4"/>
    <w:rsid w:val="00A924E9"/>
    <w:rsid w:val="00A94020"/>
    <w:rsid w:val="00AA4393"/>
    <w:rsid w:val="00AB1CA6"/>
    <w:rsid w:val="00AD14E0"/>
    <w:rsid w:val="00AD173B"/>
    <w:rsid w:val="00AD187B"/>
    <w:rsid w:val="00AD4192"/>
    <w:rsid w:val="00AD4636"/>
    <w:rsid w:val="00AE282D"/>
    <w:rsid w:val="00AE7DED"/>
    <w:rsid w:val="00AF58E1"/>
    <w:rsid w:val="00B06DD2"/>
    <w:rsid w:val="00B132C7"/>
    <w:rsid w:val="00B14024"/>
    <w:rsid w:val="00B147A7"/>
    <w:rsid w:val="00B200A5"/>
    <w:rsid w:val="00B20D38"/>
    <w:rsid w:val="00B241D2"/>
    <w:rsid w:val="00B33505"/>
    <w:rsid w:val="00B336CD"/>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B1669"/>
    <w:rsid w:val="00BD21C0"/>
    <w:rsid w:val="00BD773C"/>
    <w:rsid w:val="00BE185C"/>
    <w:rsid w:val="00BE1A28"/>
    <w:rsid w:val="00BE2B03"/>
    <w:rsid w:val="00BE732A"/>
    <w:rsid w:val="00BF23C7"/>
    <w:rsid w:val="00BF4C08"/>
    <w:rsid w:val="00BF7A15"/>
    <w:rsid w:val="00C163B8"/>
    <w:rsid w:val="00C20939"/>
    <w:rsid w:val="00C23C05"/>
    <w:rsid w:val="00C329D7"/>
    <w:rsid w:val="00C32AB5"/>
    <w:rsid w:val="00C32D21"/>
    <w:rsid w:val="00C33C51"/>
    <w:rsid w:val="00C45278"/>
    <w:rsid w:val="00C54E4E"/>
    <w:rsid w:val="00C60DE6"/>
    <w:rsid w:val="00C62B9D"/>
    <w:rsid w:val="00C62D8D"/>
    <w:rsid w:val="00C64DFF"/>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091"/>
    <w:rsid w:val="00D174BC"/>
    <w:rsid w:val="00D22A43"/>
    <w:rsid w:val="00D275C6"/>
    <w:rsid w:val="00D3183B"/>
    <w:rsid w:val="00D3460E"/>
    <w:rsid w:val="00D405C9"/>
    <w:rsid w:val="00D4292F"/>
    <w:rsid w:val="00D4725B"/>
    <w:rsid w:val="00D64B85"/>
    <w:rsid w:val="00D64F19"/>
    <w:rsid w:val="00D82BEB"/>
    <w:rsid w:val="00D839CA"/>
    <w:rsid w:val="00D86BBF"/>
    <w:rsid w:val="00DA7292"/>
    <w:rsid w:val="00DB1DCD"/>
    <w:rsid w:val="00DC4F2C"/>
    <w:rsid w:val="00E015B8"/>
    <w:rsid w:val="00E1012A"/>
    <w:rsid w:val="00E1025B"/>
    <w:rsid w:val="00E12AE5"/>
    <w:rsid w:val="00E13A7C"/>
    <w:rsid w:val="00E15046"/>
    <w:rsid w:val="00E178E6"/>
    <w:rsid w:val="00E31822"/>
    <w:rsid w:val="00E32B4C"/>
    <w:rsid w:val="00E33783"/>
    <w:rsid w:val="00E416AC"/>
    <w:rsid w:val="00E41BC2"/>
    <w:rsid w:val="00E4388F"/>
    <w:rsid w:val="00E52B61"/>
    <w:rsid w:val="00E5549D"/>
    <w:rsid w:val="00E56243"/>
    <w:rsid w:val="00E57811"/>
    <w:rsid w:val="00E61B66"/>
    <w:rsid w:val="00E658ED"/>
    <w:rsid w:val="00E67F43"/>
    <w:rsid w:val="00E7443C"/>
    <w:rsid w:val="00E81328"/>
    <w:rsid w:val="00E828CD"/>
    <w:rsid w:val="00E84302"/>
    <w:rsid w:val="00E92A4C"/>
    <w:rsid w:val="00E93A58"/>
    <w:rsid w:val="00E95751"/>
    <w:rsid w:val="00EA03B0"/>
    <w:rsid w:val="00EA5E24"/>
    <w:rsid w:val="00EB5D89"/>
    <w:rsid w:val="00EC0462"/>
    <w:rsid w:val="00EC07A1"/>
    <w:rsid w:val="00EC294B"/>
    <w:rsid w:val="00EC677D"/>
    <w:rsid w:val="00ED6F41"/>
    <w:rsid w:val="00ED6F46"/>
    <w:rsid w:val="00EE16F0"/>
    <w:rsid w:val="00EE431D"/>
    <w:rsid w:val="00EE4EC4"/>
    <w:rsid w:val="00EE55F0"/>
    <w:rsid w:val="00EE756F"/>
    <w:rsid w:val="00EF5AD6"/>
    <w:rsid w:val="00F03072"/>
    <w:rsid w:val="00F1003D"/>
    <w:rsid w:val="00F14AE2"/>
    <w:rsid w:val="00F2561C"/>
    <w:rsid w:val="00F34F30"/>
    <w:rsid w:val="00F46029"/>
    <w:rsid w:val="00F512A6"/>
    <w:rsid w:val="00F53E52"/>
    <w:rsid w:val="00F553C7"/>
    <w:rsid w:val="00F664DF"/>
    <w:rsid w:val="00F7110D"/>
    <w:rsid w:val="00F73022"/>
    <w:rsid w:val="00F76289"/>
    <w:rsid w:val="00F83B00"/>
    <w:rsid w:val="00F93513"/>
    <w:rsid w:val="00F94333"/>
    <w:rsid w:val="00FB00D5"/>
    <w:rsid w:val="00FB00E6"/>
    <w:rsid w:val="00FB1361"/>
    <w:rsid w:val="00FB1CD6"/>
    <w:rsid w:val="00FB6845"/>
    <w:rsid w:val="00FC3F47"/>
    <w:rsid w:val="00FD4819"/>
    <w:rsid w:val="00FD4DBB"/>
    <w:rsid w:val="00FE0F71"/>
    <w:rsid w:val="00FE456F"/>
    <w:rsid w:val="00FF7DB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4DED"/>
    <w:pPr>
      <w:jc w:val="both"/>
    </w:pPr>
    <w:rPr>
      <w:rFonts w:ascii="Arial" w:hAnsi="Arial"/>
      <w:sz w:val="24"/>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 w:type="paragraph" w:styleId="PrformatHTML">
    <w:name w:val="HTML Preformatted"/>
    <w:basedOn w:val="Normal"/>
    <w:link w:val="PrformatHTMLCar"/>
    <w:uiPriority w:val="99"/>
    <w:unhideWhenUsed/>
    <w:rsid w:val="00DA7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DA7292"/>
    <w:rPr>
      <w:rFonts w:ascii="Courier New" w:hAnsi="Courier New" w:cs="Courier New"/>
    </w:rPr>
  </w:style>
  <w:style w:type="character" w:styleId="CodeHTML">
    <w:name w:val="HTML Code"/>
    <w:basedOn w:val="Policepardfaut"/>
    <w:uiPriority w:val="99"/>
    <w:unhideWhenUsed/>
    <w:rsid w:val="00DA7292"/>
    <w:rPr>
      <w:rFonts w:ascii="Courier New" w:eastAsia="Times New Roman" w:hAnsi="Courier New" w:cs="Courier New"/>
      <w:sz w:val="20"/>
      <w:szCs w:val="20"/>
    </w:rPr>
  </w:style>
  <w:style w:type="character" w:customStyle="1" w:styleId="token">
    <w:name w:val="token"/>
    <w:basedOn w:val="Policepardfaut"/>
    <w:rsid w:val="00DA7292"/>
  </w:style>
  <w:style w:type="character" w:customStyle="1" w:styleId="hljs-builtin">
    <w:name w:val="hljs-built_in"/>
    <w:basedOn w:val="Policepardfaut"/>
    <w:rsid w:val="00725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8193">
      <w:bodyDiv w:val="1"/>
      <w:marLeft w:val="0"/>
      <w:marRight w:val="0"/>
      <w:marTop w:val="0"/>
      <w:marBottom w:val="0"/>
      <w:divBdr>
        <w:top w:val="none" w:sz="0" w:space="0" w:color="auto"/>
        <w:left w:val="none" w:sz="0" w:space="0" w:color="auto"/>
        <w:bottom w:val="none" w:sz="0" w:space="0" w:color="auto"/>
        <w:right w:val="none" w:sz="0" w:space="0" w:color="auto"/>
      </w:divBdr>
      <w:divsChild>
        <w:div w:id="160658310">
          <w:marLeft w:val="0"/>
          <w:marRight w:val="0"/>
          <w:marTop w:val="0"/>
          <w:marBottom w:val="0"/>
          <w:divBdr>
            <w:top w:val="none" w:sz="0" w:space="0" w:color="auto"/>
            <w:left w:val="none" w:sz="0" w:space="0" w:color="auto"/>
            <w:bottom w:val="none" w:sz="0" w:space="0" w:color="auto"/>
            <w:right w:val="none" w:sz="0" w:space="0" w:color="auto"/>
          </w:divBdr>
          <w:divsChild>
            <w:div w:id="10858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806">
      <w:bodyDiv w:val="1"/>
      <w:marLeft w:val="0"/>
      <w:marRight w:val="0"/>
      <w:marTop w:val="0"/>
      <w:marBottom w:val="0"/>
      <w:divBdr>
        <w:top w:val="none" w:sz="0" w:space="0" w:color="auto"/>
        <w:left w:val="none" w:sz="0" w:space="0" w:color="auto"/>
        <w:bottom w:val="none" w:sz="0" w:space="0" w:color="auto"/>
        <w:right w:val="none" w:sz="0" w:space="0" w:color="auto"/>
      </w:divBdr>
      <w:divsChild>
        <w:div w:id="1563101859">
          <w:marLeft w:val="0"/>
          <w:marRight w:val="0"/>
          <w:marTop w:val="0"/>
          <w:marBottom w:val="0"/>
          <w:divBdr>
            <w:top w:val="none" w:sz="0" w:space="0" w:color="auto"/>
            <w:left w:val="none" w:sz="0" w:space="0" w:color="auto"/>
            <w:bottom w:val="none" w:sz="0" w:space="0" w:color="auto"/>
            <w:right w:val="none" w:sz="0" w:space="0" w:color="auto"/>
          </w:divBdr>
          <w:divsChild>
            <w:div w:id="1223179105">
              <w:marLeft w:val="0"/>
              <w:marRight w:val="0"/>
              <w:marTop w:val="0"/>
              <w:marBottom w:val="0"/>
              <w:divBdr>
                <w:top w:val="none" w:sz="0" w:space="0" w:color="auto"/>
                <w:left w:val="none" w:sz="0" w:space="0" w:color="auto"/>
                <w:bottom w:val="none" w:sz="0" w:space="0" w:color="auto"/>
                <w:right w:val="none" w:sz="0" w:space="0" w:color="auto"/>
              </w:divBdr>
            </w:div>
            <w:div w:id="414739925">
              <w:marLeft w:val="0"/>
              <w:marRight w:val="0"/>
              <w:marTop w:val="0"/>
              <w:marBottom w:val="0"/>
              <w:divBdr>
                <w:top w:val="none" w:sz="0" w:space="0" w:color="auto"/>
                <w:left w:val="none" w:sz="0" w:space="0" w:color="auto"/>
                <w:bottom w:val="none" w:sz="0" w:space="0" w:color="auto"/>
                <w:right w:val="none" w:sz="0" w:space="0" w:color="auto"/>
              </w:divBdr>
            </w:div>
            <w:div w:id="1008171531">
              <w:marLeft w:val="0"/>
              <w:marRight w:val="0"/>
              <w:marTop w:val="0"/>
              <w:marBottom w:val="0"/>
              <w:divBdr>
                <w:top w:val="none" w:sz="0" w:space="0" w:color="auto"/>
                <w:left w:val="none" w:sz="0" w:space="0" w:color="auto"/>
                <w:bottom w:val="none" w:sz="0" w:space="0" w:color="auto"/>
                <w:right w:val="none" w:sz="0" w:space="0" w:color="auto"/>
              </w:divBdr>
            </w:div>
            <w:div w:id="893467529">
              <w:marLeft w:val="0"/>
              <w:marRight w:val="0"/>
              <w:marTop w:val="0"/>
              <w:marBottom w:val="0"/>
              <w:divBdr>
                <w:top w:val="none" w:sz="0" w:space="0" w:color="auto"/>
                <w:left w:val="none" w:sz="0" w:space="0" w:color="auto"/>
                <w:bottom w:val="none" w:sz="0" w:space="0" w:color="auto"/>
                <w:right w:val="none" w:sz="0" w:space="0" w:color="auto"/>
              </w:divBdr>
            </w:div>
            <w:div w:id="88963260">
              <w:marLeft w:val="0"/>
              <w:marRight w:val="0"/>
              <w:marTop w:val="0"/>
              <w:marBottom w:val="0"/>
              <w:divBdr>
                <w:top w:val="none" w:sz="0" w:space="0" w:color="auto"/>
                <w:left w:val="none" w:sz="0" w:space="0" w:color="auto"/>
                <w:bottom w:val="none" w:sz="0" w:space="0" w:color="auto"/>
                <w:right w:val="none" w:sz="0" w:space="0" w:color="auto"/>
              </w:divBdr>
            </w:div>
            <w:div w:id="51202023">
              <w:marLeft w:val="0"/>
              <w:marRight w:val="0"/>
              <w:marTop w:val="0"/>
              <w:marBottom w:val="0"/>
              <w:divBdr>
                <w:top w:val="none" w:sz="0" w:space="0" w:color="auto"/>
                <w:left w:val="none" w:sz="0" w:space="0" w:color="auto"/>
                <w:bottom w:val="none" w:sz="0" w:space="0" w:color="auto"/>
                <w:right w:val="none" w:sz="0" w:space="0" w:color="auto"/>
              </w:divBdr>
            </w:div>
            <w:div w:id="2091850917">
              <w:marLeft w:val="0"/>
              <w:marRight w:val="0"/>
              <w:marTop w:val="0"/>
              <w:marBottom w:val="0"/>
              <w:divBdr>
                <w:top w:val="none" w:sz="0" w:space="0" w:color="auto"/>
                <w:left w:val="none" w:sz="0" w:space="0" w:color="auto"/>
                <w:bottom w:val="none" w:sz="0" w:space="0" w:color="auto"/>
                <w:right w:val="none" w:sz="0" w:space="0" w:color="auto"/>
              </w:divBdr>
            </w:div>
            <w:div w:id="86581149">
              <w:marLeft w:val="0"/>
              <w:marRight w:val="0"/>
              <w:marTop w:val="0"/>
              <w:marBottom w:val="0"/>
              <w:divBdr>
                <w:top w:val="none" w:sz="0" w:space="0" w:color="auto"/>
                <w:left w:val="none" w:sz="0" w:space="0" w:color="auto"/>
                <w:bottom w:val="none" w:sz="0" w:space="0" w:color="auto"/>
                <w:right w:val="none" w:sz="0" w:space="0" w:color="auto"/>
              </w:divBdr>
            </w:div>
            <w:div w:id="1255673247">
              <w:marLeft w:val="0"/>
              <w:marRight w:val="0"/>
              <w:marTop w:val="0"/>
              <w:marBottom w:val="0"/>
              <w:divBdr>
                <w:top w:val="none" w:sz="0" w:space="0" w:color="auto"/>
                <w:left w:val="none" w:sz="0" w:space="0" w:color="auto"/>
                <w:bottom w:val="none" w:sz="0" w:space="0" w:color="auto"/>
                <w:right w:val="none" w:sz="0" w:space="0" w:color="auto"/>
              </w:divBdr>
            </w:div>
            <w:div w:id="246617940">
              <w:marLeft w:val="0"/>
              <w:marRight w:val="0"/>
              <w:marTop w:val="0"/>
              <w:marBottom w:val="0"/>
              <w:divBdr>
                <w:top w:val="none" w:sz="0" w:space="0" w:color="auto"/>
                <w:left w:val="none" w:sz="0" w:space="0" w:color="auto"/>
                <w:bottom w:val="none" w:sz="0" w:space="0" w:color="auto"/>
                <w:right w:val="none" w:sz="0" w:space="0" w:color="auto"/>
              </w:divBdr>
            </w:div>
            <w:div w:id="2146313713">
              <w:marLeft w:val="0"/>
              <w:marRight w:val="0"/>
              <w:marTop w:val="0"/>
              <w:marBottom w:val="0"/>
              <w:divBdr>
                <w:top w:val="none" w:sz="0" w:space="0" w:color="auto"/>
                <w:left w:val="none" w:sz="0" w:space="0" w:color="auto"/>
                <w:bottom w:val="none" w:sz="0" w:space="0" w:color="auto"/>
                <w:right w:val="none" w:sz="0" w:space="0" w:color="auto"/>
              </w:divBdr>
            </w:div>
            <w:div w:id="500974300">
              <w:marLeft w:val="0"/>
              <w:marRight w:val="0"/>
              <w:marTop w:val="0"/>
              <w:marBottom w:val="0"/>
              <w:divBdr>
                <w:top w:val="none" w:sz="0" w:space="0" w:color="auto"/>
                <w:left w:val="none" w:sz="0" w:space="0" w:color="auto"/>
                <w:bottom w:val="none" w:sz="0" w:space="0" w:color="auto"/>
                <w:right w:val="none" w:sz="0" w:space="0" w:color="auto"/>
              </w:divBdr>
            </w:div>
            <w:div w:id="349721740">
              <w:marLeft w:val="0"/>
              <w:marRight w:val="0"/>
              <w:marTop w:val="0"/>
              <w:marBottom w:val="0"/>
              <w:divBdr>
                <w:top w:val="none" w:sz="0" w:space="0" w:color="auto"/>
                <w:left w:val="none" w:sz="0" w:space="0" w:color="auto"/>
                <w:bottom w:val="none" w:sz="0" w:space="0" w:color="auto"/>
                <w:right w:val="none" w:sz="0" w:space="0" w:color="auto"/>
              </w:divBdr>
            </w:div>
            <w:div w:id="721901780">
              <w:marLeft w:val="0"/>
              <w:marRight w:val="0"/>
              <w:marTop w:val="0"/>
              <w:marBottom w:val="0"/>
              <w:divBdr>
                <w:top w:val="none" w:sz="0" w:space="0" w:color="auto"/>
                <w:left w:val="none" w:sz="0" w:space="0" w:color="auto"/>
                <w:bottom w:val="none" w:sz="0" w:space="0" w:color="auto"/>
                <w:right w:val="none" w:sz="0" w:space="0" w:color="auto"/>
              </w:divBdr>
            </w:div>
            <w:div w:id="1465268460">
              <w:marLeft w:val="0"/>
              <w:marRight w:val="0"/>
              <w:marTop w:val="0"/>
              <w:marBottom w:val="0"/>
              <w:divBdr>
                <w:top w:val="none" w:sz="0" w:space="0" w:color="auto"/>
                <w:left w:val="none" w:sz="0" w:space="0" w:color="auto"/>
                <w:bottom w:val="none" w:sz="0" w:space="0" w:color="auto"/>
                <w:right w:val="none" w:sz="0" w:space="0" w:color="auto"/>
              </w:divBdr>
            </w:div>
            <w:div w:id="1484657117">
              <w:marLeft w:val="0"/>
              <w:marRight w:val="0"/>
              <w:marTop w:val="0"/>
              <w:marBottom w:val="0"/>
              <w:divBdr>
                <w:top w:val="none" w:sz="0" w:space="0" w:color="auto"/>
                <w:left w:val="none" w:sz="0" w:space="0" w:color="auto"/>
                <w:bottom w:val="none" w:sz="0" w:space="0" w:color="auto"/>
                <w:right w:val="none" w:sz="0" w:space="0" w:color="auto"/>
              </w:divBdr>
            </w:div>
            <w:div w:id="1663851799">
              <w:marLeft w:val="0"/>
              <w:marRight w:val="0"/>
              <w:marTop w:val="0"/>
              <w:marBottom w:val="0"/>
              <w:divBdr>
                <w:top w:val="none" w:sz="0" w:space="0" w:color="auto"/>
                <w:left w:val="none" w:sz="0" w:space="0" w:color="auto"/>
                <w:bottom w:val="none" w:sz="0" w:space="0" w:color="auto"/>
                <w:right w:val="none" w:sz="0" w:space="0" w:color="auto"/>
              </w:divBdr>
            </w:div>
            <w:div w:id="1528175901">
              <w:marLeft w:val="0"/>
              <w:marRight w:val="0"/>
              <w:marTop w:val="0"/>
              <w:marBottom w:val="0"/>
              <w:divBdr>
                <w:top w:val="none" w:sz="0" w:space="0" w:color="auto"/>
                <w:left w:val="none" w:sz="0" w:space="0" w:color="auto"/>
                <w:bottom w:val="none" w:sz="0" w:space="0" w:color="auto"/>
                <w:right w:val="none" w:sz="0" w:space="0" w:color="auto"/>
              </w:divBdr>
            </w:div>
            <w:div w:id="1840921095">
              <w:marLeft w:val="0"/>
              <w:marRight w:val="0"/>
              <w:marTop w:val="0"/>
              <w:marBottom w:val="0"/>
              <w:divBdr>
                <w:top w:val="none" w:sz="0" w:space="0" w:color="auto"/>
                <w:left w:val="none" w:sz="0" w:space="0" w:color="auto"/>
                <w:bottom w:val="none" w:sz="0" w:space="0" w:color="auto"/>
                <w:right w:val="none" w:sz="0" w:space="0" w:color="auto"/>
              </w:divBdr>
            </w:div>
            <w:div w:id="851143188">
              <w:marLeft w:val="0"/>
              <w:marRight w:val="0"/>
              <w:marTop w:val="0"/>
              <w:marBottom w:val="0"/>
              <w:divBdr>
                <w:top w:val="none" w:sz="0" w:space="0" w:color="auto"/>
                <w:left w:val="none" w:sz="0" w:space="0" w:color="auto"/>
                <w:bottom w:val="none" w:sz="0" w:space="0" w:color="auto"/>
                <w:right w:val="none" w:sz="0" w:space="0" w:color="auto"/>
              </w:divBdr>
            </w:div>
            <w:div w:id="981929155">
              <w:marLeft w:val="0"/>
              <w:marRight w:val="0"/>
              <w:marTop w:val="0"/>
              <w:marBottom w:val="0"/>
              <w:divBdr>
                <w:top w:val="none" w:sz="0" w:space="0" w:color="auto"/>
                <w:left w:val="none" w:sz="0" w:space="0" w:color="auto"/>
                <w:bottom w:val="none" w:sz="0" w:space="0" w:color="auto"/>
                <w:right w:val="none" w:sz="0" w:space="0" w:color="auto"/>
              </w:divBdr>
            </w:div>
            <w:div w:id="716785718">
              <w:marLeft w:val="0"/>
              <w:marRight w:val="0"/>
              <w:marTop w:val="0"/>
              <w:marBottom w:val="0"/>
              <w:divBdr>
                <w:top w:val="none" w:sz="0" w:space="0" w:color="auto"/>
                <w:left w:val="none" w:sz="0" w:space="0" w:color="auto"/>
                <w:bottom w:val="none" w:sz="0" w:space="0" w:color="auto"/>
                <w:right w:val="none" w:sz="0" w:space="0" w:color="auto"/>
              </w:divBdr>
            </w:div>
            <w:div w:id="1750999844">
              <w:marLeft w:val="0"/>
              <w:marRight w:val="0"/>
              <w:marTop w:val="0"/>
              <w:marBottom w:val="0"/>
              <w:divBdr>
                <w:top w:val="none" w:sz="0" w:space="0" w:color="auto"/>
                <w:left w:val="none" w:sz="0" w:space="0" w:color="auto"/>
                <w:bottom w:val="none" w:sz="0" w:space="0" w:color="auto"/>
                <w:right w:val="none" w:sz="0" w:space="0" w:color="auto"/>
              </w:divBdr>
            </w:div>
            <w:div w:id="867179057">
              <w:marLeft w:val="0"/>
              <w:marRight w:val="0"/>
              <w:marTop w:val="0"/>
              <w:marBottom w:val="0"/>
              <w:divBdr>
                <w:top w:val="none" w:sz="0" w:space="0" w:color="auto"/>
                <w:left w:val="none" w:sz="0" w:space="0" w:color="auto"/>
                <w:bottom w:val="none" w:sz="0" w:space="0" w:color="auto"/>
                <w:right w:val="none" w:sz="0" w:space="0" w:color="auto"/>
              </w:divBdr>
            </w:div>
            <w:div w:id="17728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167">
      <w:bodyDiv w:val="1"/>
      <w:marLeft w:val="0"/>
      <w:marRight w:val="0"/>
      <w:marTop w:val="0"/>
      <w:marBottom w:val="0"/>
      <w:divBdr>
        <w:top w:val="none" w:sz="0" w:space="0" w:color="auto"/>
        <w:left w:val="none" w:sz="0" w:space="0" w:color="auto"/>
        <w:bottom w:val="none" w:sz="0" w:space="0" w:color="auto"/>
        <w:right w:val="none" w:sz="0" w:space="0" w:color="auto"/>
      </w:divBdr>
      <w:divsChild>
        <w:div w:id="1260718828">
          <w:marLeft w:val="0"/>
          <w:marRight w:val="0"/>
          <w:marTop w:val="0"/>
          <w:marBottom w:val="0"/>
          <w:divBdr>
            <w:top w:val="none" w:sz="0" w:space="0" w:color="auto"/>
            <w:left w:val="none" w:sz="0" w:space="0" w:color="auto"/>
            <w:bottom w:val="none" w:sz="0" w:space="0" w:color="auto"/>
            <w:right w:val="none" w:sz="0" w:space="0" w:color="auto"/>
          </w:divBdr>
          <w:divsChild>
            <w:div w:id="1610548588">
              <w:marLeft w:val="0"/>
              <w:marRight w:val="0"/>
              <w:marTop w:val="0"/>
              <w:marBottom w:val="0"/>
              <w:divBdr>
                <w:top w:val="none" w:sz="0" w:space="0" w:color="auto"/>
                <w:left w:val="none" w:sz="0" w:space="0" w:color="auto"/>
                <w:bottom w:val="none" w:sz="0" w:space="0" w:color="auto"/>
                <w:right w:val="none" w:sz="0" w:space="0" w:color="auto"/>
              </w:divBdr>
            </w:div>
            <w:div w:id="20258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5558">
      <w:bodyDiv w:val="1"/>
      <w:marLeft w:val="0"/>
      <w:marRight w:val="0"/>
      <w:marTop w:val="0"/>
      <w:marBottom w:val="0"/>
      <w:divBdr>
        <w:top w:val="none" w:sz="0" w:space="0" w:color="auto"/>
        <w:left w:val="none" w:sz="0" w:space="0" w:color="auto"/>
        <w:bottom w:val="none" w:sz="0" w:space="0" w:color="auto"/>
        <w:right w:val="none" w:sz="0" w:space="0" w:color="auto"/>
      </w:divBdr>
      <w:divsChild>
        <w:div w:id="40130583">
          <w:marLeft w:val="0"/>
          <w:marRight w:val="0"/>
          <w:marTop w:val="0"/>
          <w:marBottom w:val="0"/>
          <w:divBdr>
            <w:top w:val="none" w:sz="0" w:space="0" w:color="auto"/>
            <w:left w:val="none" w:sz="0" w:space="0" w:color="auto"/>
            <w:bottom w:val="none" w:sz="0" w:space="0" w:color="auto"/>
            <w:right w:val="none" w:sz="0" w:space="0" w:color="auto"/>
          </w:divBdr>
          <w:divsChild>
            <w:div w:id="525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148">
      <w:bodyDiv w:val="1"/>
      <w:marLeft w:val="0"/>
      <w:marRight w:val="0"/>
      <w:marTop w:val="0"/>
      <w:marBottom w:val="0"/>
      <w:divBdr>
        <w:top w:val="none" w:sz="0" w:space="0" w:color="auto"/>
        <w:left w:val="none" w:sz="0" w:space="0" w:color="auto"/>
        <w:bottom w:val="none" w:sz="0" w:space="0" w:color="auto"/>
        <w:right w:val="none" w:sz="0" w:space="0" w:color="auto"/>
      </w:divBdr>
      <w:divsChild>
        <w:div w:id="802506207">
          <w:marLeft w:val="0"/>
          <w:marRight w:val="0"/>
          <w:marTop w:val="0"/>
          <w:marBottom w:val="0"/>
          <w:divBdr>
            <w:top w:val="none" w:sz="0" w:space="0" w:color="auto"/>
            <w:left w:val="none" w:sz="0" w:space="0" w:color="auto"/>
            <w:bottom w:val="none" w:sz="0" w:space="0" w:color="auto"/>
            <w:right w:val="none" w:sz="0" w:space="0" w:color="auto"/>
          </w:divBdr>
          <w:divsChild>
            <w:div w:id="663632017">
              <w:marLeft w:val="0"/>
              <w:marRight w:val="0"/>
              <w:marTop w:val="0"/>
              <w:marBottom w:val="0"/>
              <w:divBdr>
                <w:top w:val="none" w:sz="0" w:space="0" w:color="auto"/>
                <w:left w:val="none" w:sz="0" w:space="0" w:color="auto"/>
                <w:bottom w:val="none" w:sz="0" w:space="0" w:color="auto"/>
                <w:right w:val="none" w:sz="0" w:space="0" w:color="auto"/>
              </w:divBdr>
            </w:div>
            <w:div w:id="841893256">
              <w:marLeft w:val="0"/>
              <w:marRight w:val="0"/>
              <w:marTop w:val="0"/>
              <w:marBottom w:val="0"/>
              <w:divBdr>
                <w:top w:val="none" w:sz="0" w:space="0" w:color="auto"/>
                <w:left w:val="none" w:sz="0" w:space="0" w:color="auto"/>
                <w:bottom w:val="none" w:sz="0" w:space="0" w:color="auto"/>
                <w:right w:val="none" w:sz="0" w:space="0" w:color="auto"/>
              </w:divBdr>
            </w:div>
            <w:div w:id="453447575">
              <w:marLeft w:val="0"/>
              <w:marRight w:val="0"/>
              <w:marTop w:val="0"/>
              <w:marBottom w:val="0"/>
              <w:divBdr>
                <w:top w:val="none" w:sz="0" w:space="0" w:color="auto"/>
                <w:left w:val="none" w:sz="0" w:space="0" w:color="auto"/>
                <w:bottom w:val="none" w:sz="0" w:space="0" w:color="auto"/>
                <w:right w:val="none" w:sz="0" w:space="0" w:color="auto"/>
              </w:divBdr>
            </w:div>
            <w:div w:id="629631299">
              <w:marLeft w:val="0"/>
              <w:marRight w:val="0"/>
              <w:marTop w:val="0"/>
              <w:marBottom w:val="0"/>
              <w:divBdr>
                <w:top w:val="none" w:sz="0" w:space="0" w:color="auto"/>
                <w:left w:val="none" w:sz="0" w:space="0" w:color="auto"/>
                <w:bottom w:val="none" w:sz="0" w:space="0" w:color="auto"/>
                <w:right w:val="none" w:sz="0" w:space="0" w:color="auto"/>
              </w:divBdr>
            </w:div>
            <w:div w:id="1450972647">
              <w:marLeft w:val="0"/>
              <w:marRight w:val="0"/>
              <w:marTop w:val="0"/>
              <w:marBottom w:val="0"/>
              <w:divBdr>
                <w:top w:val="none" w:sz="0" w:space="0" w:color="auto"/>
                <w:left w:val="none" w:sz="0" w:space="0" w:color="auto"/>
                <w:bottom w:val="none" w:sz="0" w:space="0" w:color="auto"/>
                <w:right w:val="none" w:sz="0" w:space="0" w:color="auto"/>
              </w:divBdr>
            </w:div>
            <w:div w:id="1519352826">
              <w:marLeft w:val="0"/>
              <w:marRight w:val="0"/>
              <w:marTop w:val="0"/>
              <w:marBottom w:val="0"/>
              <w:divBdr>
                <w:top w:val="none" w:sz="0" w:space="0" w:color="auto"/>
                <w:left w:val="none" w:sz="0" w:space="0" w:color="auto"/>
                <w:bottom w:val="none" w:sz="0" w:space="0" w:color="auto"/>
                <w:right w:val="none" w:sz="0" w:space="0" w:color="auto"/>
              </w:divBdr>
            </w:div>
            <w:div w:id="1531871103">
              <w:marLeft w:val="0"/>
              <w:marRight w:val="0"/>
              <w:marTop w:val="0"/>
              <w:marBottom w:val="0"/>
              <w:divBdr>
                <w:top w:val="none" w:sz="0" w:space="0" w:color="auto"/>
                <w:left w:val="none" w:sz="0" w:space="0" w:color="auto"/>
                <w:bottom w:val="none" w:sz="0" w:space="0" w:color="auto"/>
                <w:right w:val="none" w:sz="0" w:space="0" w:color="auto"/>
              </w:divBdr>
            </w:div>
            <w:div w:id="1504395598">
              <w:marLeft w:val="0"/>
              <w:marRight w:val="0"/>
              <w:marTop w:val="0"/>
              <w:marBottom w:val="0"/>
              <w:divBdr>
                <w:top w:val="none" w:sz="0" w:space="0" w:color="auto"/>
                <w:left w:val="none" w:sz="0" w:space="0" w:color="auto"/>
                <w:bottom w:val="none" w:sz="0" w:space="0" w:color="auto"/>
                <w:right w:val="none" w:sz="0" w:space="0" w:color="auto"/>
              </w:divBdr>
            </w:div>
            <w:div w:id="17444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5423">
      <w:bodyDiv w:val="1"/>
      <w:marLeft w:val="0"/>
      <w:marRight w:val="0"/>
      <w:marTop w:val="0"/>
      <w:marBottom w:val="0"/>
      <w:divBdr>
        <w:top w:val="none" w:sz="0" w:space="0" w:color="auto"/>
        <w:left w:val="none" w:sz="0" w:space="0" w:color="auto"/>
        <w:bottom w:val="none" w:sz="0" w:space="0" w:color="auto"/>
        <w:right w:val="none" w:sz="0" w:space="0" w:color="auto"/>
      </w:divBdr>
      <w:divsChild>
        <w:div w:id="280502482">
          <w:marLeft w:val="0"/>
          <w:marRight w:val="0"/>
          <w:marTop w:val="0"/>
          <w:marBottom w:val="0"/>
          <w:divBdr>
            <w:top w:val="none" w:sz="0" w:space="0" w:color="auto"/>
            <w:left w:val="none" w:sz="0" w:space="0" w:color="auto"/>
            <w:bottom w:val="none" w:sz="0" w:space="0" w:color="auto"/>
            <w:right w:val="none" w:sz="0" w:space="0" w:color="auto"/>
          </w:divBdr>
          <w:divsChild>
            <w:div w:id="572862140">
              <w:marLeft w:val="0"/>
              <w:marRight w:val="0"/>
              <w:marTop w:val="0"/>
              <w:marBottom w:val="0"/>
              <w:divBdr>
                <w:top w:val="none" w:sz="0" w:space="0" w:color="auto"/>
                <w:left w:val="none" w:sz="0" w:space="0" w:color="auto"/>
                <w:bottom w:val="none" w:sz="0" w:space="0" w:color="auto"/>
                <w:right w:val="none" w:sz="0" w:space="0" w:color="auto"/>
              </w:divBdr>
            </w:div>
            <w:div w:id="2102293492">
              <w:marLeft w:val="0"/>
              <w:marRight w:val="0"/>
              <w:marTop w:val="0"/>
              <w:marBottom w:val="0"/>
              <w:divBdr>
                <w:top w:val="none" w:sz="0" w:space="0" w:color="auto"/>
                <w:left w:val="none" w:sz="0" w:space="0" w:color="auto"/>
                <w:bottom w:val="none" w:sz="0" w:space="0" w:color="auto"/>
                <w:right w:val="none" w:sz="0" w:space="0" w:color="auto"/>
              </w:divBdr>
            </w:div>
            <w:div w:id="20778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02402">
      <w:bodyDiv w:val="1"/>
      <w:marLeft w:val="0"/>
      <w:marRight w:val="0"/>
      <w:marTop w:val="0"/>
      <w:marBottom w:val="0"/>
      <w:divBdr>
        <w:top w:val="none" w:sz="0" w:space="0" w:color="auto"/>
        <w:left w:val="none" w:sz="0" w:space="0" w:color="auto"/>
        <w:bottom w:val="none" w:sz="0" w:space="0" w:color="auto"/>
        <w:right w:val="none" w:sz="0" w:space="0" w:color="auto"/>
      </w:divBdr>
      <w:divsChild>
        <w:div w:id="1094592523">
          <w:marLeft w:val="0"/>
          <w:marRight w:val="0"/>
          <w:marTop w:val="0"/>
          <w:marBottom w:val="0"/>
          <w:divBdr>
            <w:top w:val="none" w:sz="0" w:space="0" w:color="auto"/>
            <w:left w:val="none" w:sz="0" w:space="0" w:color="auto"/>
            <w:bottom w:val="none" w:sz="0" w:space="0" w:color="auto"/>
            <w:right w:val="none" w:sz="0" w:space="0" w:color="auto"/>
          </w:divBdr>
          <w:divsChild>
            <w:div w:id="629625974">
              <w:marLeft w:val="0"/>
              <w:marRight w:val="0"/>
              <w:marTop w:val="0"/>
              <w:marBottom w:val="0"/>
              <w:divBdr>
                <w:top w:val="none" w:sz="0" w:space="0" w:color="auto"/>
                <w:left w:val="none" w:sz="0" w:space="0" w:color="auto"/>
                <w:bottom w:val="none" w:sz="0" w:space="0" w:color="auto"/>
                <w:right w:val="none" w:sz="0" w:space="0" w:color="auto"/>
              </w:divBdr>
            </w:div>
            <w:div w:id="1162740606">
              <w:marLeft w:val="0"/>
              <w:marRight w:val="0"/>
              <w:marTop w:val="0"/>
              <w:marBottom w:val="0"/>
              <w:divBdr>
                <w:top w:val="none" w:sz="0" w:space="0" w:color="auto"/>
                <w:left w:val="none" w:sz="0" w:space="0" w:color="auto"/>
                <w:bottom w:val="none" w:sz="0" w:space="0" w:color="auto"/>
                <w:right w:val="none" w:sz="0" w:space="0" w:color="auto"/>
              </w:divBdr>
            </w:div>
            <w:div w:id="19479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591">
      <w:bodyDiv w:val="1"/>
      <w:marLeft w:val="0"/>
      <w:marRight w:val="0"/>
      <w:marTop w:val="0"/>
      <w:marBottom w:val="0"/>
      <w:divBdr>
        <w:top w:val="none" w:sz="0" w:space="0" w:color="auto"/>
        <w:left w:val="none" w:sz="0" w:space="0" w:color="auto"/>
        <w:bottom w:val="none" w:sz="0" w:space="0" w:color="auto"/>
        <w:right w:val="none" w:sz="0" w:space="0" w:color="auto"/>
      </w:divBdr>
      <w:divsChild>
        <w:div w:id="1609317532">
          <w:marLeft w:val="0"/>
          <w:marRight w:val="0"/>
          <w:marTop w:val="0"/>
          <w:marBottom w:val="0"/>
          <w:divBdr>
            <w:top w:val="none" w:sz="0" w:space="0" w:color="auto"/>
            <w:left w:val="none" w:sz="0" w:space="0" w:color="auto"/>
            <w:bottom w:val="none" w:sz="0" w:space="0" w:color="auto"/>
            <w:right w:val="none" w:sz="0" w:space="0" w:color="auto"/>
          </w:divBdr>
          <w:divsChild>
            <w:div w:id="304698082">
              <w:marLeft w:val="0"/>
              <w:marRight w:val="0"/>
              <w:marTop w:val="0"/>
              <w:marBottom w:val="0"/>
              <w:divBdr>
                <w:top w:val="none" w:sz="0" w:space="0" w:color="auto"/>
                <w:left w:val="none" w:sz="0" w:space="0" w:color="auto"/>
                <w:bottom w:val="none" w:sz="0" w:space="0" w:color="auto"/>
                <w:right w:val="none" w:sz="0" w:space="0" w:color="auto"/>
              </w:divBdr>
            </w:div>
            <w:div w:id="1312712737">
              <w:marLeft w:val="0"/>
              <w:marRight w:val="0"/>
              <w:marTop w:val="0"/>
              <w:marBottom w:val="0"/>
              <w:divBdr>
                <w:top w:val="none" w:sz="0" w:space="0" w:color="auto"/>
                <w:left w:val="none" w:sz="0" w:space="0" w:color="auto"/>
                <w:bottom w:val="none" w:sz="0" w:space="0" w:color="auto"/>
                <w:right w:val="none" w:sz="0" w:space="0" w:color="auto"/>
              </w:divBdr>
            </w:div>
            <w:div w:id="1914197623">
              <w:marLeft w:val="0"/>
              <w:marRight w:val="0"/>
              <w:marTop w:val="0"/>
              <w:marBottom w:val="0"/>
              <w:divBdr>
                <w:top w:val="none" w:sz="0" w:space="0" w:color="auto"/>
                <w:left w:val="none" w:sz="0" w:space="0" w:color="auto"/>
                <w:bottom w:val="none" w:sz="0" w:space="0" w:color="auto"/>
                <w:right w:val="none" w:sz="0" w:space="0" w:color="auto"/>
              </w:divBdr>
            </w:div>
            <w:div w:id="846557739">
              <w:marLeft w:val="0"/>
              <w:marRight w:val="0"/>
              <w:marTop w:val="0"/>
              <w:marBottom w:val="0"/>
              <w:divBdr>
                <w:top w:val="none" w:sz="0" w:space="0" w:color="auto"/>
                <w:left w:val="none" w:sz="0" w:space="0" w:color="auto"/>
                <w:bottom w:val="none" w:sz="0" w:space="0" w:color="auto"/>
                <w:right w:val="none" w:sz="0" w:space="0" w:color="auto"/>
              </w:divBdr>
            </w:div>
            <w:div w:id="85882817">
              <w:marLeft w:val="0"/>
              <w:marRight w:val="0"/>
              <w:marTop w:val="0"/>
              <w:marBottom w:val="0"/>
              <w:divBdr>
                <w:top w:val="none" w:sz="0" w:space="0" w:color="auto"/>
                <w:left w:val="none" w:sz="0" w:space="0" w:color="auto"/>
                <w:bottom w:val="none" w:sz="0" w:space="0" w:color="auto"/>
                <w:right w:val="none" w:sz="0" w:space="0" w:color="auto"/>
              </w:divBdr>
            </w:div>
            <w:div w:id="1468014989">
              <w:marLeft w:val="0"/>
              <w:marRight w:val="0"/>
              <w:marTop w:val="0"/>
              <w:marBottom w:val="0"/>
              <w:divBdr>
                <w:top w:val="none" w:sz="0" w:space="0" w:color="auto"/>
                <w:left w:val="none" w:sz="0" w:space="0" w:color="auto"/>
                <w:bottom w:val="none" w:sz="0" w:space="0" w:color="auto"/>
                <w:right w:val="none" w:sz="0" w:space="0" w:color="auto"/>
              </w:divBdr>
            </w:div>
            <w:div w:id="868839359">
              <w:marLeft w:val="0"/>
              <w:marRight w:val="0"/>
              <w:marTop w:val="0"/>
              <w:marBottom w:val="0"/>
              <w:divBdr>
                <w:top w:val="none" w:sz="0" w:space="0" w:color="auto"/>
                <w:left w:val="none" w:sz="0" w:space="0" w:color="auto"/>
                <w:bottom w:val="none" w:sz="0" w:space="0" w:color="auto"/>
                <w:right w:val="none" w:sz="0" w:space="0" w:color="auto"/>
              </w:divBdr>
            </w:div>
            <w:div w:id="6509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976">
      <w:bodyDiv w:val="1"/>
      <w:marLeft w:val="0"/>
      <w:marRight w:val="0"/>
      <w:marTop w:val="0"/>
      <w:marBottom w:val="0"/>
      <w:divBdr>
        <w:top w:val="none" w:sz="0" w:space="0" w:color="auto"/>
        <w:left w:val="none" w:sz="0" w:space="0" w:color="auto"/>
        <w:bottom w:val="none" w:sz="0" w:space="0" w:color="auto"/>
        <w:right w:val="none" w:sz="0" w:space="0" w:color="auto"/>
      </w:divBdr>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3813">
      <w:bodyDiv w:val="1"/>
      <w:marLeft w:val="0"/>
      <w:marRight w:val="0"/>
      <w:marTop w:val="0"/>
      <w:marBottom w:val="0"/>
      <w:divBdr>
        <w:top w:val="none" w:sz="0" w:space="0" w:color="auto"/>
        <w:left w:val="none" w:sz="0" w:space="0" w:color="auto"/>
        <w:bottom w:val="none" w:sz="0" w:space="0" w:color="auto"/>
        <w:right w:val="none" w:sz="0" w:space="0" w:color="auto"/>
      </w:divBdr>
      <w:divsChild>
        <w:div w:id="1875851073">
          <w:marLeft w:val="0"/>
          <w:marRight w:val="0"/>
          <w:marTop w:val="0"/>
          <w:marBottom w:val="0"/>
          <w:divBdr>
            <w:top w:val="none" w:sz="0" w:space="0" w:color="auto"/>
            <w:left w:val="none" w:sz="0" w:space="0" w:color="auto"/>
            <w:bottom w:val="none" w:sz="0" w:space="0" w:color="auto"/>
            <w:right w:val="none" w:sz="0" w:space="0" w:color="auto"/>
          </w:divBdr>
          <w:divsChild>
            <w:div w:id="1589726951">
              <w:marLeft w:val="0"/>
              <w:marRight w:val="0"/>
              <w:marTop w:val="0"/>
              <w:marBottom w:val="0"/>
              <w:divBdr>
                <w:top w:val="none" w:sz="0" w:space="0" w:color="auto"/>
                <w:left w:val="none" w:sz="0" w:space="0" w:color="auto"/>
                <w:bottom w:val="none" w:sz="0" w:space="0" w:color="auto"/>
                <w:right w:val="none" w:sz="0" w:space="0" w:color="auto"/>
              </w:divBdr>
            </w:div>
            <w:div w:id="33237350">
              <w:marLeft w:val="0"/>
              <w:marRight w:val="0"/>
              <w:marTop w:val="0"/>
              <w:marBottom w:val="0"/>
              <w:divBdr>
                <w:top w:val="none" w:sz="0" w:space="0" w:color="auto"/>
                <w:left w:val="none" w:sz="0" w:space="0" w:color="auto"/>
                <w:bottom w:val="none" w:sz="0" w:space="0" w:color="auto"/>
                <w:right w:val="none" w:sz="0" w:space="0" w:color="auto"/>
              </w:divBdr>
            </w:div>
            <w:div w:id="1236167876">
              <w:marLeft w:val="0"/>
              <w:marRight w:val="0"/>
              <w:marTop w:val="0"/>
              <w:marBottom w:val="0"/>
              <w:divBdr>
                <w:top w:val="none" w:sz="0" w:space="0" w:color="auto"/>
                <w:left w:val="none" w:sz="0" w:space="0" w:color="auto"/>
                <w:bottom w:val="none" w:sz="0" w:space="0" w:color="auto"/>
                <w:right w:val="none" w:sz="0" w:space="0" w:color="auto"/>
              </w:divBdr>
            </w:div>
            <w:div w:id="1244339526">
              <w:marLeft w:val="0"/>
              <w:marRight w:val="0"/>
              <w:marTop w:val="0"/>
              <w:marBottom w:val="0"/>
              <w:divBdr>
                <w:top w:val="none" w:sz="0" w:space="0" w:color="auto"/>
                <w:left w:val="none" w:sz="0" w:space="0" w:color="auto"/>
                <w:bottom w:val="none" w:sz="0" w:space="0" w:color="auto"/>
                <w:right w:val="none" w:sz="0" w:space="0" w:color="auto"/>
              </w:divBdr>
            </w:div>
            <w:div w:id="170687699">
              <w:marLeft w:val="0"/>
              <w:marRight w:val="0"/>
              <w:marTop w:val="0"/>
              <w:marBottom w:val="0"/>
              <w:divBdr>
                <w:top w:val="none" w:sz="0" w:space="0" w:color="auto"/>
                <w:left w:val="none" w:sz="0" w:space="0" w:color="auto"/>
                <w:bottom w:val="none" w:sz="0" w:space="0" w:color="auto"/>
                <w:right w:val="none" w:sz="0" w:space="0" w:color="auto"/>
              </w:divBdr>
            </w:div>
            <w:div w:id="1788308610">
              <w:marLeft w:val="0"/>
              <w:marRight w:val="0"/>
              <w:marTop w:val="0"/>
              <w:marBottom w:val="0"/>
              <w:divBdr>
                <w:top w:val="none" w:sz="0" w:space="0" w:color="auto"/>
                <w:left w:val="none" w:sz="0" w:space="0" w:color="auto"/>
                <w:bottom w:val="none" w:sz="0" w:space="0" w:color="auto"/>
                <w:right w:val="none" w:sz="0" w:space="0" w:color="auto"/>
              </w:divBdr>
            </w:div>
            <w:div w:id="1906405861">
              <w:marLeft w:val="0"/>
              <w:marRight w:val="0"/>
              <w:marTop w:val="0"/>
              <w:marBottom w:val="0"/>
              <w:divBdr>
                <w:top w:val="none" w:sz="0" w:space="0" w:color="auto"/>
                <w:left w:val="none" w:sz="0" w:space="0" w:color="auto"/>
                <w:bottom w:val="none" w:sz="0" w:space="0" w:color="auto"/>
                <w:right w:val="none" w:sz="0" w:space="0" w:color="auto"/>
              </w:divBdr>
            </w:div>
            <w:div w:id="233711502">
              <w:marLeft w:val="0"/>
              <w:marRight w:val="0"/>
              <w:marTop w:val="0"/>
              <w:marBottom w:val="0"/>
              <w:divBdr>
                <w:top w:val="none" w:sz="0" w:space="0" w:color="auto"/>
                <w:left w:val="none" w:sz="0" w:space="0" w:color="auto"/>
                <w:bottom w:val="none" w:sz="0" w:space="0" w:color="auto"/>
                <w:right w:val="none" w:sz="0" w:space="0" w:color="auto"/>
              </w:divBdr>
            </w:div>
            <w:div w:id="161506348">
              <w:marLeft w:val="0"/>
              <w:marRight w:val="0"/>
              <w:marTop w:val="0"/>
              <w:marBottom w:val="0"/>
              <w:divBdr>
                <w:top w:val="none" w:sz="0" w:space="0" w:color="auto"/>
                <w:left w:val="none" w:sz="0" w:space="0" w:color="auto"/>
                <w:bottom w:val="none" w:sz="0" w:space="0" w:color="auto"/>
                <w:right w:val="none" w:sz="0" w:space="0" w:color="auto"/>
              </w:divBdr>
            </w:div>
            <w:div w:id="44256108">
              <w:marLeft w:val="0"/>
              <w:marRight w:val="0"/>
              <w:marTop w:val="0"/>
              <w:marBottom w:val="0"/>
              <w:divBdr>
                <w:top w:val="none" w:sz="0" w:space="0" w:color="auto"/>
                <w:left w:val="none" w:sz="0" w:space="0" w:color="auto"/>
                <w:bottom w:val="none" w:sz="0" w:space="0" w:color="auto"/>
                <w:right w:val="none" w:sz="0" w:space="0" w:color="auto"/>
              </w:divBdr>
            </w:div>
            <w:div w:id="507526202">
              <w:marLeft w:val="0"/>
              <w:marRight w:val="0"/>
              <w:marTop w:val="0"/>
              <w:marBottom w:val="0"/>
              <w:divBdr>
                <w:top w:val="none" w:sz="0" w:space="0" w:color="auto"/>
                <w:left w:val="none" w:sz="0" w:space="0" w:color="auto"/>
                <w:bottom w:val="none" w:sz="0" w:space="0" w:color="auto"/>
                <w:right w:val="none" w:sz="0" w:space="0" w:color="auto"/>
              </w:divBdr>
            </w:div>
            <w:div w:id="594243104">
              <w:marLeft w:val="0"/>
              <w:marRight w:val="0"/>
              <w:marTop w:val="0"/>
              <w:marBottom w:val="0"/>
              <w:divBdr>
                <w:top w:val="none" w:sz="0" w:space="0" w:color="auto"/>
                <w:left w:val="none" w:sz="0" w:space="0" w:color="auto"/>
                <w:bottom w:val="none" w:sz="0" w:space="0" w:color="auto"/>
                <w:right w:val="none" w:sz="0" w:space="0" w:color="auto"/>
              </w:divBdr>
            </w:div>
            <w:div w:id="1986202607">
              <w:marLeft w:val="0"/>
              <w:marRight w:val="0"/>
              <w:marTop w:val="0"/>
              <w:marBottom w:val="0"/>
              <w:divBdr>
                <w:top w:val="none" w:sz="0" w:space="0" w:color="auto"/>
                <w:left w:val="none" w:sz="0" w:space="0" w:color="auto"/>
                <w:bottom w:val="none" w:sz="0" w:space="0" w:color="auto"/>
                <w:right w:val="none" w:sz="0" w:space="0" w:color="auto"/>
              </w:divBdr>
            </w:div>
            <w:div w:id="1549296122">
              <w:marLeft w:val="0"/>
              <w:marRight w:val="0"/>
              <w:marTop w:val="0"/>
              <w:marBottom w:val="0"/>
              <w:divBdr>
                <w:top w:val="none" w:sz="0" w:space="0" w:color="auto"/>
                <w:left w:val="none" w:sz="0" w:space="0" w:color="auto"/>
                <w:bottom w:val="none" w:sz="0" w:space="0" w:color="auto"/>
                <w:right w:val="none" w:sz="0" w:space="0" w:color="auto"/>
              </w:divBdr>
            </w:div>
            <w:div w:id="1730347807">
              <w:marLeft w:val="0"/>
              <w:marRight w:val="0"/>
              <w:marTop w:val="0"/>
              <w:marBottom w:val="0"/>
              <w:divBdr>
                <w:top w:val="none" w:sz="0" w:space="0" w:color="auto"/>
                <w:left w:val="none" w:sz="0" w:space="0" w:color="auto"/>
                <w:bottom w:val="none" w:sz="0" w:space="0" w:color="auto"/>
                <w:right w:val="none" w:sz="0" w:space="0" w:color="auto"/>
              </w:divBdr>
            </w:div>
            <w:div w:id="1416246174">
              <w:marLeft w:val="0"/>
              <w:marRight w:val="0"/>
              <w:marTop w:val="0"/>
              <w:marBottom w:val="0"/>
              <w:divBdr>
                <w:top w:val="none" w:sz="0" w:space="0" w:color="auto"/>
                <w:left w:val="none" w:sz="0" w:space="0" w:color="auto"/>
                <w:bottom w:val="none" w:sz="0" w:space="0" w:color="auto"/>
                <w:right w:val="none" w:sz="0" w:space="0" w:color="auto"/>
              </w:divBdr>
            </w:div>
            <w:div w:id="1203708904">
              <w:marLeft w:val="0"/>
              <w:marRight w:val="0"/>
              <w:marTop w:val="0"/>
              <w:marBottom w:val="0"/>
              <w:divBdr>
                <w:top w:val="none" w:sz="0" w:space="0" w:color="auto"/>
                <w:left w:val="none" w:sz="0" w:space="0" w:color="auto"/>
                <w:bottom w:val="none" w:sz="0" w:space="0" w:color="auto"/>
                <w:right w:val="none" w:sz="0" w:space="0" w:color="auto"/>
              </w:divBdr>
            </w:div>
            <w:div w:id="393822262">
              <w:marLeft w:val="0"/>
              <w:marRight w:val="0"/>
              <w:marTop w:val="0"/>
              <w:marBottom w:val="0"/>
              <w:divBdr>
                <w:top w:val="none" w:sz="0" w:space="0" w:color="auto"/>
                <w:left w:val="none" w:sz="0" w:space="0" w:color="auto"/>
                <w:bottom w:val="none" w:sz="0" w:space="0" w:color="auto"/>
                <w:right w:val="none" w:sz="0" w:space="0" w:color="auto"/>
              </w:divBdr>
            </w:div>
            <w:div w:id="1723286483">
              <w:marLeft w:val="0"/>
              <w:marRight w:val="0"/>
              <w:marTop w:val="0"/>
              <w:marBottom w:val="0"/>
              <w:divBdr>
                <w:top w:val="none" w:sz="0" w:space="0" w:color="auto"/>
                <w:left w:val="none" w:sz="0" w:space="0" w:color="auto"/>
                <w:bottom w:val="none" w:sz="0" w:space="0" w:color="auto"/>
                <w:right w:val="none" w:sz="0" w:space="0" w:color="auto"/>
              </w:divBdr>
            </w:div>
            <w:div w:id="87695691">
              <w:marLeft w:val="0"/>
              <w:marRight w:val="0"/>
              <w:marTop w:val="0"/>
              <w:marBottom w:val="0"/>
              <w:divBdr>
                <w:top w:val="none" w:sz="0" w:space="0" w:color="auto"/>
                <w:left w:val="none" w:sz="0" w:space="0" w:color="auto"/>
                <w:bottom w:val="none" w:sz="0" w:space="0" w:color="auto"/>
                <w:right w:val="none" w:sz="0" w:space="0" w:color="auto"/>
              </w:divBdr>
            </w:div>
            <w:div w:id="1285846612">
              <w:marLeft w:val="0"/>
              <w:marRight w:val="0"/>
              <w:marTop w:val="0"/>
              <w:marBottom w:val="0"/>
              <w:divBdr>
                <w:top w:val="none" w:sz="0" w:space="0" w:color="auto"/>
                <w:left w:val="none" w:sz="0" w:space="0" w:color="auto"/>
                <w:bottom w:val="none" w:sz="0" w:space="0" w:color="auto"/>
                <w:right w:val="none" w:sz="0" w:space="0" w:color="auto"/>
              </w:divBdr>
            </w:div>
            <w:div w:id="632716939">
              <w:marLeft w:val="0"/>
              <w:marRight w:val="0"/>
              <w:marTop w:val="0"/>
              <w:marBottom w:val="0"/>
              <w:divBdr>
                <w:top w:val="none" w:sz="0" w:space="0" w:color="auto"/>
                <w:left w:val="none" w:sz="0" w:space="0" w:color="auto"/>
                <w:bottom w:val="none" w:sz="0" w:space="0" w:color="auto"/>
                <w:right w:val="none" w:sz="0" w:space="0" w:color="auto"/>
              </w:divBdr>
            </w:div>
            <w:div w:id="1428574150">
              <w:marLeft w:val="0"/>
              <w:marRight w:val="0"/>
              <w:marTop w:val="0"/>
              <w:marBottom w:val="0"/>
              <w:divBdr>
                <w:top w:val="none" w:sz="0" w:space="0" w:color="auto"/>
                <w:left w:val="none" w:sz="0" w:space="0" w:color="auto"/>
                <w:bottom w:val="none" w:sz="0" w:space="0" w:color="auto"/>
                <w:right w:val="none" w:sz="0" w:space="0" w:color="auto"/>
              </w:divBdr>
            </w:div>
            <w:div w:id="163055982">
              <w:marLeft w:val="0"/>
              <w:marRight w:val="0"/>
              <w:marTop w:val="0"/>
              <w:marBottom w:val="0"/>
              <w:divBdr>
                <w:top w:val="none" w:sz="0" w:space="0" w:color="auto"/>
                <w:left w:val="none" w:sz="0" w:space="0" w:color="auto"/>
                <w:bottom w:val="none" w:sz="0" w:space="0" w:color="auto"/>
                <w:right w:val="none" w:sz="0" w:space="0" w:color="auto"/>
              </w:divBdr>
            </w:div>
            <w:div w:id="1343434601">
              <w:marLeft w:val="0"/>
              <w:marRight w:val="0"/>
              <w:marTop w:val="0"/>
              <w:marBottom w:val="0"/>
              <w:divBdr>
                <w:top w:val="none" w:sz="0" w:space="0" w:color="auto"/>
                <w:left w:val="none" w:sz="0" w:space="0" w:color="auto"/>
                <w:bottom w:val="none" w:sz="0" w:space="0" w:color="auto"/>
                <w:right w:val="none" w:sz="0" w:space="0" w:color="auto"/>
              </w:divBdr>
            </w:div>
            <w:div w:id="1893810357">
              <w:marLeft w:val="0"/>
              <w:marRight w:val="0"/>
              <w:marTop w:val="0"/>
              <w:marBottom w:val="0"/>
              <w:divBdr>
                <w:top w:val="none" w:sz="0" w:space="0" w:color="auto"/>
                <w:left w:val="none" w:sz="0" w:space="0" w:color="auto"/>
                <w:bottom w:val="none" w:sz="0" w:space="0" w:color="auto"/>
                <w:right w:val="none" w:sz="0" w:space="0" w:color="auto"/>
              </w:divBdr>
            </w:div>
            <w:div w:id="89275173">
              <w:marLeft w:val="0"/>
              <w:marRight w:val="0"/>
              <w:marTop w:val="0"/>
              <w:marBottom w:val="0"/>
              <w:divBdr>
                <w:top w:val="none" w:sz="0" w:space="0" w:color="auto"/>
                <w:left w:val="none" w:sz="0" w:space="0" w:color="auto"/>
                <w:bottom w:val="none" w:sz="0" w:space="0" w:color="auto"/>
                <w:right w:val="none" w:sz="0" w:space="0" w:color="auto"/>
              </w:divBdr>
            </w:div>
            <w:div w:id="5180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9766">
      <w:bodyDiv w:val="1"/>
      <w:marLeft w:val="0"/>
      <w:marRight w:val="0"/>
      <w:marTop w:val="0"/>
      <w:marBottom w:val="0"/>
      <w:divBdr>
        <w:top w:val="none" w:sz="0" w:space="0" w:color="auto"/>
        <w:left w:val="none" w:sz="0" w:space="0" w:color="auto"/>
        <w:bottom w:val="none" w:sz="0" w:space="0" w:color="auto"/>
        <w:right w:val="none" w:sz="0" w:space="0" w:color="auto"/>
      </w:divBdr>
      <w:divsChild>
        <w:div w:id="1032345792">
          <w:marLeft w:val="0"/>
          <w:marRight w:val="0"/>
          <w:marTop w:val="0"/>
          <w:marBottom w:val="0"/>
          <w:divBdr>
            <w:top w:val="none" w:sz="0" w:space="0" w:color="auto"/>
            <w:left w:val="none" w:sz="0" w:space="0" w:color="auto"/>
            <w:bottom w:val="none" w:sz="0" w:space="0" w:color="auto"/>
            <w:right w:val="none" w:sz="0" w:space="0" w:color="auto"/>
          </w:divBdr>
          <w:divsChild>
            <w:div w:id="972370754">
              <w:marLeft w:val="0"/>
              <w:marRight w:val="0"/>
              <w:marTop w:val="0"/>
              <w:marBottom w:val="0"/>
              <w:divBdr>
                <w:top w:val="none" w:sz="0" w:space="0" w:color="auto"/>
                <w:left w:val="none" w:sz="0" w:space="0" w:color="auto"/>
                <w:bottom w:val="none" w:sz="0" w:space="0" w:color="auto"/>
                <w:right w:val="none" w:sz="0" w:space="0" w:color="auto"/>
              </w:divBdr>
            </w:div>
            <w:div w:id="184563667">
              <w:marLeft w:val="0"/>
              <w:marRight w:val="0"/>
              <w:marTop w:val="0"/>
              <w:marBottom w:val="0"/>
              <w:divBdr>
                <w:top w:val="none" w:sz="0" w:space="0" w:color="auto"/>
                <w:left w:val="none" w:sz="0" w:space="0" w:color="auto"/>
                <w:bottom w:val="none" w:sz="0" w:space="0" w:color="auto"/>
                <w:right w:val="none" w:sz="0" w:space="0" w:color="auto"/>
              </w:divBdr>
            </w:div>
            <w:div w:id="534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7992">
      <w:bodyDiv w:val="1"/>
      <w:marLeft w:val="0"/>
      <w:marRight w:val="0"/>
      <w:marTop w:val="0"/>
      <w:marBottom w:val="0"/>
      <w:divBdr>
        <w:top w:val="none" w:sz="0" w:space="0" w:color="auto"/>
        <w:left w:val="none" w:sz="0" w:space="0" w:color="auto"/>
        <w:bottom w:val="none" w:sz="0" w:space="0" w:color="auto"/>
        <w:right w:val="none" w:sz="0" w:space="0" w:color="auto"/>
      </w:divBdr>
      <w:divsChild>
        <w:div w:id="2032686722">
          <w:marLeft w:val="0"/>
          <w:marRight w:val="0"/>
          <w:marTop w:val="0"/>
          <w:marBottom w:val="0"/>
          <w:divBdr>
            <w:top w:val="none" w:sz="0" w:space="0" w:color="auto"/>
            <w:left w:val="none" w:sz="0" w:space="0" w:color="auto"/>
            <w:bottom w:val="none" w:sz="0" w:space="0" w:color="auto"/>
            <w:right w:val="none" w:sz="0" w:space="0" w:color="auto"/>
          </w:divBdr>
          <w:divsChild>
            <w:div w:id="1233275396">
              <w:marLeft w:val="0"/>
              <w:marRight w:val="0"/>
              <w:marTop w:val="0"/>
              <w:marBottom w:val="0"/>
              <w:divBdr>
                <w:top w:val="none" w:sz="0" w:space="0" w:color="auto"/>
                <w:left w:val="none" w:sz="0" w:space="0" w:color="auto"/>
                <w:bottom w:val="none" w:sz="0" w:space="0" w:color="auto"/>
                <w:right w:val="none" w:sz="0" w:space="0" w:color="auto"/>
              </w:divBdr>
            </w:div>
            <w:div w:id="471603439">
              <w:marLeft w:val="0"/>
              <w:marRight w:val="0"/>
              <w:marTop w:val="0"/>
              <w:marBottom w:val="0"/>
              <w:divBdr>
                <w:top w:val="none" w:sz="0" w:space="0" w:color="auto"/>
                <w:left w:val="none" w:sz="0" w:space="0" w:color="auto"/>
                <w:bottom w:val="none" w:sz="0" w:space="0" w:color="auto"/>
                <w:right w:val="none" w:sz="0" w:space="0" w:color="auto"/>
              </w:divBdr>
            </w:div>
            <w:div w:id="606931198">
              <w:marLeft w:val="0"/>
              <w:marRight w:val="0"/>
              <w:marTop w:val="0"/>
              <w:marBottom w:val="0"/>
              <w:divBdr>
                <w:top w:val="none" w:sz="0" w:space="0" w:color="auto"/>
                <w:left w:val="none" w:sz="0" w:space="0" w:color="auto"/>
                <w:bottom w:val="none" w:sz="0" w:space="0" w:color="auto"/>
                <w:right w:val="none" w:sz="0" w:space="0" w:color="auto"/>
              </w:divBdr>
            </w:div>
            <w:div w:id="224267940">
              <w:marLeft w:val="0"/>
              <w:marRight w:val="0"/>
              <w:marTop w:val="0"/>
              <w:marBottom w:val="0"/>
              <w:divBdr>
                <w:top w:val="none" w:sz="0" w:space="0" w:color="auto"/>
                <w:left w:val="none" w:sz="0" w:space="0" w:color="auto"/>
                <w:bottom w:val="none" w:sz="0" w:space="0" w:color="auto"/>
                <w:right w:val="none" w:sz="0" w:space="0" w:color="auto"/>
              </w:divBdr>
            </w:div>
            <w:div w:id="663120030">
              <w:marLeft w:val="0"/>
              <w:marRight w:val="0"/>
              <w:marTop w:val="0"/>
              <w:marBottom w:val="0"/>
              <w:divBdr>
                <w:top w:val="none" w:sz="0" w:space="0" w:color="auto"/>
                <w:left w:val="none" w:sz="0" w:space="0" w:color="auto"/>
                <w:bottom w:val="none" w:sz="0" w:space="0" w:color="auto"/>
                <w:right w:val="none" w:sz="0" w:space="0" w:color="auto"/>
              </w:divBdr>
            </w:div>
            <w:div w:id="4395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3236">
      <w:bodyDiv w:val="1"/>
      <w:marLeft w:val="0"/>
      <w:marRight w:val="0"/>
      <w:marTop w:val="0"/>
      <w:marBottom w:val="0"/>
      <w:divBdr>
        <w:top w:val="none" w:sz="0" w:space="0" w:color="auto"/>
        <w:left w:val="none" w:sz="0" w:space="0" w:color="auto"/>
        <w:bottom w:val="none" w:sz="0" w:space="0" w:color="auto"/>
        <w:right w:val="none" w:sz="0" w:space="0" w:color="auto"/>
      </w:divBdr>
      <w:divsChild>
        <w:div w:id="242567022">
          <w:marLeft w:val="0"/>
          <w:marRight w:val="0"/>
          <w:marTop w:val="0"/>
          <w:marBottom w:val="0"/>
          <w:divBdr>
            <w:top w:val="none" w:sz="0" w:space="0" w:color="auto"/>
            <w:left w:val="none" w:sz="0" w:space="0" w:color="auto"/>
            <w:bottom w:val="none" w:sz="0" w:space="0" w:color="auto"/>
            <w:right w:val="none" w:sz="0" w:space="0" w:color="auto"/>
          </w:divBdr>
          <w:divsChild>
            <w:div w:id="1733189421">
              <w:marLeft w:val="0"/>
              <w:marRight w:val="0"/>
              <w:marTop w:val="0"/>
              <w:marBottom w:val="0"/>
              <w:divBdr>
                <w:top w:val="none" w:sz="0" w:space="0" w:color="auto"/>
                <w:left w:val="none" w:sz="0" w:space="0" w:color="auto"/>
                <w:bottom w:val="none" w:sz="0" w:space="0" w:color="auto"/>
                <w:right w:val="none" w:sz="0" w:space="0" w:color="auto"/>
              </w:divBdr>
            </w:div>
            <w:div w:id="1552570179">
              <w:marLeft w:val="0"/>
              <w:marRight w:val="0"/>
              <w:marTop w:val="0"/>
              <w:marBottom w:val="0"/>
              <w:divBdr>
                <w:top w:val="none" w:sz="0" w:space="0" w:color="auto"/>
                <w:left w:val="none" w:sz="0" w:space="0" w:color="auto"/>
                <w:bottom w:val="none" w:sz="0" w:space="0" w:color="auto"/>
                <w:right w:val="none" w:sz="0" w:space="0" w:color="auto"/>
              </w:divBdr>
            </w:div>
            <w:div w:id="1205017236">
              <w:marLeft w:val="0"/>
              <w:marRight w:val="0"/>
              <w:marTop w:val="0"/>
              <w:marBottom w:val="0"/>
              <w:divBdr>
                <w:top w:val="none" w:sz="0" w:space="0" w:color="auto"/>
                <w:left w:val="none" w:sz="0" w:space="0" w:color="auto"/>
                <w:bottom w:val="none" w:sz="0" w:space="0" w:color="auto"/>
                <w:right w:val="none" w:sz="0" w:space="0" w:color="auto"/>
              </w:divBdr>
            </w:div>
            <w:div w:id="1025130247">
              <w:marLeft w:val="0"/>
              <w:marRight w:val="0"/>
              <w:marTop w:val="0"/>
              <w:marBottom w:val="0"/>
              <w:divBdr>
                <w:top w:val="none" w:sz="0" w:space="0" w:color="auto"/>
                <w:left w:val="none" w:sz="0" w:space="0" w:color="auto"/>
                <w:bottom w:val="none" w:sz="0" w:space="0" w:color="auto"/>
                <w:right w:val="none" w:sz="0" w:space="0" w:color="auto"/>
              </w:divBdr>
            </w:div>
            <w:div w:id="2123650427">
              <w:marLeft w:val="0"/>
              <w:marRight w:val="0"/>
              <w:marTop w:val="0"/>
              <w:marBottom w:val="0"/>
              <w:divBdr>
                <w:top w:val="none" w:sz="0" w:space="0" w:color="auto"/>
                <w:left w:val="none" w:sz="0" w:space="0" w:color="auto"/>
                <w:bottom w:val="none" w:sz="0" w:space="0" w:color="auto"/>
                <w:right w:val="none" w:sz="0" w:space="0" w:color="auto"/>
              </w:divBdr>
            </w:div>
            <w:div w:id="1851945791">
              <w:marLeft w:val="0"/>
              <w:marRight w:val="0"/>
              <w:marTop w:val="0"/>
              <w:marBottom w:val="0"/>
              <w:divBdr>
                <w:top w:val="none" w:sz="0" w:space="0" w:color="auto"/>
                <w:left w:val="none" w:sz="0" w:space="0" w:color="auto"/>
                <w:bottom w:val="none" w:sz="0" w:space="0" w:color="auto"/>
                <w:right w:val="none" w:sz="0" w:space="0" w:color="auto"/>
              </w:divBdr>
            </w:div>
            <w:div w:id="1556745675">
              <w:marLeft w:val="0"/>
              <w:marRight w:val="0"/>
              <w:marTop w:val="0"/>
              <w:marBottom w:val="0"/>
              <w:divBdr>
                <w:top w:val="none" w:sz="0" w:space="0" w:color="auto"/>
                <w:left w:val="none" w:sz="0" w:space="0" w:color="auto"/>
                <w:bottom w:val="none" w:sz="0" w:space="0" w:color="auto"/>
                <w:right w:val="none" w:sz="0" w:space="0" w:color="auto"/>
              </w:divBdr>
            </w:div>
            <w:div w:id="5634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2940">
      <w:bodyDiv w:val="1"/>
      <w:marLeft w:val="0"/>
      <w:marRight w:val="0"/>
      <w:marTop w:val="0"/>
      <w:marBottom w:val="0"/>
      <w:divBdr>
        <w:top w:val="none" w:sz="0" w:space="0" w:color="auto"/>
        <w:left w:val="none" w:sz="0" w:space="0" w:color="auto"/>
        <w:bottom w:val="none" w:sz="0" w:space="0" w:color="auto"/>
        <w:right w:val="none" w:sz="0" w:space="0" w:color="auto"/>
      </w:divBdr>
      <w:divsChild>
        <w:div w:id="2145075260">
          <w:marLeft w:val="0"/>
          <w:marRight w:val="0"/>
          <w:marTop w:val="0"/>
          <w:marBottom w:val="0"/>
          <w:divBdr>
            <w:top w:val="none" w:sz="0" w:space="0" w:color="auto"/>
            <w:left w:val="none" w:sz="0" w:space="0" w:color="auto"/>
            <w:bottom w:val="none" w:sz="0" w:space="0" w:color="auto"/>
            <w:right w:val="none" w:sz="0" w:space="0" w:color="auto"/>
          </w:divBdr>
          <w:divsChild>
            <w:div w:id="1179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88241">
      <w:bodyDiv w:val="1"/>
      <w:marLeft w:val="0"/>
      <w:marRight w:val="0"/>
      <w:marTop w:val="0"/>
      <w:marBottom w:val="0"/>
      <w:divBdr>
        <w:top w:val="none" w:sz="0" w:space="0" w:color="auto"/>
        <w:left w:val="none" w:sz="0" w:space="0" w:color="auto"/>
        <w:bottom w:val="none" w:sz="0" w:space="0" w:color="auto"/>
        <w:right w:val="none" w:sz="0" w:space="0" w:color="auto"/>
      </w:divBdr>
      <w:divsChild>
        <w:div w:id="2112895096">
          <w:marLeft w:val="0"/>
          <w:marRight w:val="0"/>
          <w:marTop w:val="0"/>
          <w:marBottom w:val="0"/>
          <w:divBdr>
            <w:top w:val="none" w:sz="0" w:space="0" w:color="auto"/>
            <w:left w:val="none" w:sz="0" w:space="0" w:color="auto"/>
            <w:bottom w:val="none" w:sz="0" w:space="0" w:color="auto"/>
            <w:right w:val="none" w:sz="0" w:space="0" w:color="auto"/>
          </w:divBdr>
          <w:divsChild>
            <w:div w:id="892230552">
              <w:marLeft w:val="0"/>
              <w:marRight w:val="0"/>
              <w:marTop w:val="0"/>
              <w:marBottom w:val="0"/>
              <w:divBdr>
                <w:top w:val="none" w:sz="0" w:space="0" w:color="auto"/>
                <w:left w:val="none" w:sz="0" w:space="0" w:color="auto"/>
                <w:bottom w:val="none" w:sz="0" w:space="0" w:color="auto"/>
                <w:right w:val="none" w:sz="0" w:space="0" w:color="auto"/>
              </w:divBdr>
            </w:div>
            <w:div w:id="91166405">
              <w:marLeft w:val="0"/>
              <w:marRight w:val="0"/>
              <w:marTop w:val="0"/>
              <w:marBottom w:val="0"/>
              <w:divBdr>
                <w:top w:val="none" w:sz="0" w:space="0" w:color="auto"/>
                <w:left w:val="none" w:sz="0" w:space="0" w:color="auto"/>
                <w:bottom w:val="none" w:sz="0" w:space="0" w:color="auto"/>
                <w:right w:val="none" w:sz="0" w:space="0" w:color="auto"/>
              </w:divBdr>
            </w:div>
            <w:div w:id="608506465">
              <w:marLeft w:val="0"/>
              <w:marRight w:val="0"/>
              <w:marTop w:val="0"/>
              <w:marBottom w:val="0"/>
              <w:divBdr>
                <w:top w:val="none" w:sz="0" w:space="0" w:color="auto"/>
                <w:left w:val="none" w:sz="0" w:space="0" w:color="auto"/>
                <w:bottom w:val="none" w:sz="0" w:space="0" w:color="auto"/>
                <w:right w:val="none" w:sz="0" w:space="0" w:color="auto"/>
              </w:divBdr>
            </w:div>
            <w:div w:id="645282817">
              <w:marLeft w:val="0"/>
              <w:marRight w:val="0"/>
              <w:marTop w:val="0"/>
              <w:marBottom w:val="0"/>
              <w:divBdr>
                <w:top w:val="none" w:sz="0" w:space="0" w:color="auto"/>
                <w:left w:val="none" w:sz="0" w:space="0" w:color="auto"/>
                <w:bottom w:val="none" w:sz="0" w:space="0" w:color="auto"/>
                <w:right w:val="none" w:sz="0" w:space="0" w:color="auto"/>
              </w:divBdr>
            </w:div>
            <w:div w:id="150371076">
              <w:marLeft w:val="0"/>
              <w:marRight w:val="0"/>
              <w:marTop w:val="0"/>
              <w:marBottom w:val="0"/>
              <w:divBdr>
                <w:top w:val="none" w:sz="0" w:space="0" w:color="auto"/>
                <w:left w:val="none" w:sz="0" w:space="0" w:color="auto"/>
                <w:bottom w:val="none" w:sz="0" w:space="0" w:color="auto"/>
                <w:right w:val="none" w:sz="0" w:space="0" w:color="auto"/>
              </w:divBdr>
            </w:div>
            <w:div w:id="37317480">
              <w:marLeft w:val="0"/>
              <w:marRight w:val="0"/>
              <w:marTop w:val="0"/>
              <w:marBottom w:val="0"/>
              <w:divBdr>
                <w:top w:val="none" w:sz="0" w:space="0" w:color="auto"/>
                <w:left w:val="none" w:sz="0" w:space="0" w:color="auto"/>
                <w:bottom w:val="none" w:sz="0" w:space="0" w:color="auto"/>
                <w:right w:val="none" w:sz="0" w:space="0" w:color="auto"/>
              </w:divBdr>
            </w:div>
            <w:div w:id="498471738">
              <w:marLeft w:val="0"/>
              <w:marRight w:val="0"/>
              <w:marTop w:val="0"/>
              <w:marBottom w:val="0"/>
              <w:divBdr>
                <w:top w:val="none" w:sz="0" w:space="0" w:color="auto"/>
                <w:left w:val="none" w:sz="0" w:space="0" w:color="auto"/>
                <w:bottom w:val="none" w:sz="0" w:space="0" w:color="auto"/>
                <w:right w:val="none" w:sz="0" w:space="0" w:color="auto"/>
              </w:divBdr>
            </w:div>
            <w:div w:id="870146708">
              <w:marLeft w:val="0"/>
              <w:marRight w:val="0"/>
              <w:marTop w:val="0"/>
              <w:marBottom w:val="0"/>
              <w:divBdr>
                <w:top w:val="none" w:sz="0" w:space="0" w:color="auto"/>
                <w:left w:val="none" w:sz="0" w:space="0" w:color="auto"/>
                <w:bottom w:val="none" w:sz="0" w:space="0" w:color="auto"/>
                <w:right w:val="none" w:sz="0" w:space="0" w:color="auto"/>
              </w:divBdr>
            </w:div>
            <w:div w:id="1663047715">
              <w:marLeft w:val="0"/>
              <w:marRight w:val="0"/>
              <w:marTop w:val="0"/>
              <w:marBottom w:val="0"/>
              <w:divBdr>
                <w:top w:val="none" w:sz="0" w:space="0" w:color="auto"/>
                <w:left w:val="none" w:sz="0" w:space="0" w:color="auto"/>
                <w:bottom w:val="none" w:sz="0" w:space="0" w:color="auto"/>
                <w:right w:val="none" w:sz="0" w:space="0" w:color="auto"/>
              </w:divBdr>
            </w:div>
            <w:div w:id="1965425595">
              <w:marLeft w:val="0"/>
              <w:marRight w:val="0"/>
              <w:marTop w:val="0"/>
              <w:marBottom w:val="0"/>
              <w:divBdr>
                <w:top w:val="none" w:sz="0" w:space="0" w:color="auto"/>
                <w:left w:val="none" w:sz="0" w:space="0" w:color="auto"/>
                <w:bottom w:val="none" w:sz="0" w:space="0" w:color="auto"/>
                <w:right w:val="none" w:sz="0" w:space="0" w:color="auto"/>
              </w:divBdr>
            </w:div>
            <w:div w:id="428084571">
              <w:marLeft w:val="0"/>
              <w:marRight w:val="0"/>
              <w:marTop w:val="0"/>
              <w:marBottom w:val="0"/>
              <w:divBdr>
                <w:top w:val="none" w:sz="0" w:space="0" w:color="auto"/>
                <w:left w:val="none" w:sz="0" w:space="0" w:color="auto"/>
                <w:bottom w:val="none" w:sz="0" w:space="0" w:color="auto"/>
                <w:right w:val="none" w:sz="0" w:space="0" w:color="auto"/>
              </w:divBdr>
            </w:div>
            <w:div w:id="1622297697">
              <w:marLeft w:val="0"/>
              <w:marRight w:val="0"/>
              <w:marTop w:val="0"/>
              <w:marBottom w:val="0"/>
              <w:divBdr>
                <w:top w:val="none" w:sz="0" w:space="0" w:color="auto"/>
                <w:left w:val="none" w:sz="0" w:space="0" w:color="auto"/>
                <w:bottom w:val="none" w:sz="0" w:space="0" w:color="auto"/>
                <w:right w:val="none" w:sz="0" w:space="0" w:color="auto"/>
              </w:divBdr>
            </w:div>
            <w:div w:id="1383866261">
              <w:marLeft w:val="0"/>
              <w:marRight w:val="0"/>
              <w:marTop w:val="0"/>
              <w:marBottom w:val="0"/>
              <w:divBdr>
                <w:top w:val="none" w:sz="0" w:space="0" w:color="auto"/>
                <w:left w:val="none" w:sz="0" w:space="0" w:color="auto"/>
                <w:bottom w:val="none" w:sz="0" w:space="0" w:color="auto"/>
                <w:right w:val="none" w:sz="0" w:space="0" w:color="auto"/>
              </w:divBdr>
            </w:div>
            <w:div w:id="674723215">
              <w:marLeft w:val="0"/>
              <w:marRight w:val="0"/>
              <w:marTop w:val="0"/>
              <w:marBottom w:val="0"/>
              <w:divBdr>
                <w:top w:val="none" w:sz="0" w:space="0" w:color="auto"/>
                <w:left w:val="none" w:sz="0" w:space="0" w:color="auto"/>
                <w:bottom w:val="none" w:sz="0" w:space="0" w:color="auto"/>
                <w:right w:val="none" w:sz="0" w:space="0" w:color="auto"/>
              </w:divBdr>
            </w:div>
            <w:div w:id="137768045">
              <w:marLeft w:val="0"/>
              <w:marRight w:val="0"/>
              <w:marTop w:val="0"/>
              <w:marBottom w:val="0"/>
              <w:divBdr>
                <w:top w:val="none" w:sz="0" w:space="0" w:color="auto"/>
                <w:left w:val="none" w:sz="0" w:space="0" w:color="auto"/>
                <w:bottom w:val="none" w:sz="0" w:space="0" w:color="auto"/>
                <w:right w:val="none" w:sz="0" w:space="0" w:color="auto"/>
              </w:divBdr>
            </w:div>
            <w:div w:id="2028748359">
              <w:marLeft w:val="0"/>
              <w:marRight w:val="0"/>
              <w:marTop w:val="0"/>
              <w:marBottom w:val="0"/>
              <w:divBdr>
                <w:top w:val="none" w:sz="0" w:space="0" w:color="auto"/>
                <w:left w:val="none" w:sz="0" w:space="0" w:color="auto"/>
                <w:bottom w:val="none" w:sz="0" w:space="0" w:color="auto"/>
                <w:right w:val="none" w:sz="0" w:space="0" w:color="auto"/>
              </w:divBdr>
            </w:div>
            <w:div w:id="906494597">
              <w:marLeft w:val="0"/>
              <w:marRight w:val="0"/>
              <w:marTop w:val="0"/>
              <w:marBottom w:val="0"/>
              <w:divBdr>
                <w:top w:val="none" w:sz="0" w:space="0" w:color="auto"/>
                <w:left w:val="none" w:sz="0" w:space="0" w:color="auto"/>
                <w:bottom w:val="none" w:sz="0" w:space="0" w:color="auto"/>
                <w:right w:val="none" w:sz="0" w:space="0" w:color="auto"/>
              </w:divBdr>
            </w:div>
            <w:div w:id="693921921">
              <w:marLeft w:val="0"/>
              <w:marRight w:val="0"/>
              <w:marTop w:val="0"/>
              <w:marBottom w:val="0"/>
              <w:divBdr>
                <w:top w:val="none" w:sz="0" w:space="0" w:color="auto"/>
                <w:left w:val="none" w:sz="0" w:space="0" w:color="auto"/>
                <w:bottom w:val="none" w:sz="0" w:space="0" w:color="auto"/>
                <w:right w:val="none" w:sz="0" w:space="0" w:color="auto"/>
              </w:divBdr>
            </w:div>
            <w:div w:id="1191334674">
              <w:marLeft w:val="0"/>
              <w:marRight w:val="0"/>
              <w:marTop w:val="0"/>
              <w:marBottom w:val="0"/>
              <w:divBdr>
                <w:top w:val="none" w:sz="0" w:space="0" w:color="auto"/>
                <w:left w:val="none" w:sz="0" w:space="0" w:color="auto"/>
                <w:bottom w:val="none" w:sz="0" w:space="0" w:color="auto"/>
                <w:right w:val="none" w:sz="0" w:space="0" w:color="auto"/>
              </w:divBdr>
            </w:div>
            <w:div w:id="1820265526">
              <w:marLeft w:val="0"/>
              <w:marRight w:val="0"/>
              <w:marTop w:val="0"/>
              <w:marBottom w:val="0"/>
              <w:divBdr>
                <w:top w:val="none" w:sz="0" w:space="0" w:color="auto"/>
                <w:left w:val="none" w:sz="0" w:space="0" w:color="auto"/>
                <w:bottom w:val="none" w:sz="0" w:space="0" w:color="auto"/>
                <w:right w:val="none" w:sz="0" w:space="0" w:color="auto"/>
              </w:divBdr>
            </w:div>
            <w:div w:id="2055348179">
              <w:marLeft w:val="0"/>
              <w:marRight w:val="0"/>
              <w:marTop w:val="0"/>
              <w:marBottom w:val="0"/>
              <w:divBdr>
                <w:top w:val="none" w:sz="0" w:space="0" w:color="auto"/>
                <w:left w:val="none" w:sz="0" w:space="0" w:color="auto"/>
                <w:bottom w:val="none" w:sz="0" w:space="0" w:color="auto"/>
                <w:right w:val="none" w:sz="0" w:space="0" w:color="auto"/>
              </w:divBdr>
            </w:div>
            <w:div w:id="89858096">
              <w:marLeft w:val="0"/>
              <w:marRight w:val="0"/>
              <w:marTop w:val="0"/>
              <w:marBottom w:val="0"/>
              <w:divBdr>
                <w:top w:val="none" w:sz="0" w:space="0" w:color="auto"/>
                <w:left w:val="none" w:sz="0" w:space="0" w:color="auto"/>
                <w:bottom w:val="none" w:sz="0" w:space="0" w:color="auto"/>
                <w:right w:val="none" w:sz="0" w:space="0" w:color="auto"/>
              </w:divBdr>
            </w:div>
            <w:div w:id="1668752476">
              <w:marLeft w:val="0"/>
              <w:marRight w:val="0"/>
              <w:marTop w:val="0"/>
              <w:marBottom w:val="0"/>
              <w:divBdr>
                <w:top w:val="none" w:sz="0" w:space="0" w:color="auto"/>
                <w:left w:val="none" w:sz="0" w:space="0" w:color="auto"/>
                <w:bottom w:val="none" w:sz="0" w:space="0" w:color="auto"/>
                <w:right w:val="none" w:sz="0" w:space="0" w:color="auto"/>
              </w:divBdr>
            </w:div>
            <w:div w:id="1804998465">
              <w:marLeft w:val="0"/>
              <w:marRight w:val="0"/>
              <w:marTop w:val="0"/>
              <w:marBottom w:val="0"/>
              <w:divBdr>
                <w:top w:val="none" w:sz="0" w:space="0" w:color="auto"/>
                <w:left w:val="none" w:sz="0" w:space="0" w:color="auto"/>
                <w:bottom w:val="none" w:sz="0" w:space="0" w:color="auto"/>
                <w:right w:val="none" w:sz="0" w:space="0" w:color="auto"/>
              </w:divBdr>
            </w:div>
            <w:div w:id="615605263">
              <w:marLeft w:val="0"/>
              <w:marRight w:val="0"/>
              <w:marTop w:val="0"/>
              <w:marBottom w:val="0"/>
              <w:divBdr>
                <w:top w:val="none" w:sz="0" w:space="0" w:color="auto"/>
                <w:left w:val="none" w:sz="0" w:space="0" w:color="auto"/>
                <w:bottom w:val="none" w:sz="0" w:space="0" w:color="auto"/>
                <w:right w:val="none" w:sz="0" w:space="0" w:color="auto"/>
              </w:divBdr>
            </w:div>
            <w:div w:id="941959127">
              <w:marLeft w:val="0"/>
              <w:marRight w:val="0"/>
              <w:marTop w:val="0"/>
              <w:marBottom w:val="0"/>
              <w:divBdr>
                <w:top w:val="none" w:sz="0" w:space="0" w:color="auto"/>
                <w:left w:val="none" w:sz="0" w:space="0" w:color="auto"/>
                <w:bottom w:val="none" w:sz="0" w:space="0" w:color="auto"/>
                <w:right w:val="none" w:sz="0" w:space="0" w:color="auto"/>
              </w:divBdr>
            </w:div>
            <w:div w:id="2129467069">
              <w:marLeft w:val="0"/>
              <w:marRight w:val="0"/>
              <w:marTop w:val="0"/>
              <w:marBottom w:val="0"/>
              <w:divBdr>
                <w:top w:val="none" w:sz="0" w:space="0" w:color="auto"/>
                <w:left w:val="none" w:sz="0" w:space="0" w:color="auto"/>
                <w:bottom w:val="none" w:sz="0" w:space="0" w:color="auto"/>
                <w:right w:val="none" w:sz="0" w:space="0" w:color="auto"/>
              </w:divBdr>
            </w:div>
            <w:div w:id="1717391658">
              <w:marLeft w:val="0"/>
              <w:marRight w:val="0"/>
              <w:marTop w:val="0"/>
              <w:marBottom w:val="0"/>
              <w:divBdr>
                <w:top w:val="none" w:sz="0" w:space="0" w:color="auto"/>
                <w:left w:val="none" w:sz="0" w:space="0" w:color="auto"/>
                <w:bottom w:val="none" w:sz="0" w:space="0" w:color="auto"/>
                <w:right w:val="none" w:sz="0" w:space="0" w:color="auto"/>
              </w:divBdr>
            </w:div>
            <w:div w:id="1375889705">
              <w:marLeft w:val="0"/>
              <w:marRight w:val="0"/>
              <w:marTop w:val="0"/>
              <w:marBottom w:val="0"/>
              <w:divBdr>
                <w:top w:val="none" w:sz="0" w:space="0" w:color="auto"/>
                <w:left w:val="none" w:sz="0" w:space="0" w:color="auto"/>
                <w:bottom w:val="none" w:sz="0" w:space="0" w:color="auto"/>
                <w:right w:val="none" w:sz="0" w:space="0" w:color="auto"/>
              </w:divBdr>
            </w:div>
            <w:div w:id="2097363460">
              <w:marLeft w:val="0"/>
              <w:marRight w:val="0"/>
              <w:marTop w:val="0"/>
              <w:marBottom w:val="0"/>
              <w:divBdr>
                <w:top w:val="none" w:sz="0" w:space="0" w:color="auto"/>
                <w:left w:val="none" w:sz="0" w:space="0" w:color="auto"/>
                <w:bottom w:val="none" w:sz="0" w:space="0" w:color="auto"/>
                <w:right w:val="none" w:sz="0" w:space="0" w:color="auto"/>
              </w:divBdr>
            </w:div>
            <w:div w:id="1341738834">
              <w:marLeft w:val="0"/>
              <w:marRight w:val="0"/>
              <w:marTop w:val="0"/>
              <w:marBottom w:val="0"/>
              <w:divBdr>
                <w:top w:val="none" w:sz="0" w:space="0" w:color="auto"/>
                <w:left w:val="none" w:sz="0" w:space="0" w:color="auto"/>
                <w:bottom w:val="none" w:sz="0" w:space="0" w:color="auto"/>
                <w:right w:val="none" w:sz="0" w:space="0" w:color="auto"/>
              </w:divBdr>
            </w:div>
            <w:div w:id="788670259">
              <w:marLeft w:val="0"/>
              <w:marRight w:val="0"/>
              <w:marTop w:val="0"/>
              <w:marBottom w:val="0"/>
              <w:divBdr>
                <w:top w:val="none" w:sz="0" w:space="0" w:color="auto"/>
                <w:left w:val="none" w:sz="0" w:space="0" w:color="auto"/>
                <w:bottom w:val="none" w:sz="0" w:space="0" w:color="auto"/>
                <w:right w:val="none" w:sz="0" w:space="0" w:color="auto"/>
              </w:divBdr>
            </w:div>
            <w:div w:id="1457330221">
              <w:marLeft w:val="0"/>
              <w:marRight w:val="0"/>
              <w:marTop w:val="0"/>
              <w:marBottom w:val="0"/>
              <w:divBdr>
                <w:top w:val="none" w:sz="0" w:space="0" w:color="auto"/>
                <w:left w:val="none" w:sz="0" w:space="0" w:color="auto"/>
                <w:bottom w:val="none" w:sz="0" w:space="0" w:color="auto"/>
                <w:right w:val="none" w:sz="0" w:space="0" w:color="auto"/>
              </w:divBdr>
            </w:div>
            <w:div w:id="120540692">
              <w:marLeft w:val="0"/>
              <w:marRight w:val="0"/>
              <w:marTop w:val="0"/>
              <w:marBottom w:val="0"/>
              <w:divBdr>
                <w:top w:val="none" w:sz="0" w:space="0" w:color="auto"/>
                <w:left w:val="none" w:sz="0" w:space="0" w:color="auto"/>
                <w:bottom w:val="none" w:sz="0" w:space="0" w:color="auto"/>
                <w:right w:val="none" w:sz="0" w:space="0" w:color="auto"/>
              </w:divBdr>
            </w:div>
            <w:div w:id="1908760887">
              <w:marLeft w:val="0"/>
              <w:marRight w:val="0"/>
              <w:marTop w:val="0"/>
              <w:marBottom w:val="0"/>
              <w:divBdr>
                <w:top w:val="none" w:sz="0" w:space="0" w:color="auto"/>
                <w:left w:val="none" w:sz="0" w:space="0" w:color="auto"/>
                <w:bottom w:val="none" w:sz="0" w:space="0" w:color="auto"/>
                <w:right w:val="none" w:sz="0" w:space="0" w:color="auto"/>
              </w:divBdr>
            </w:div>
            <w:div w:id="511922198">
              <w:marLeft w:val="0"/>
              <w:marRight w:val="0"/>
              <w:marTop w:val="0"/>
              <w:marBottom w:val="0"/>
              <w:divBdr>
                <w:top w:val="none" w:sz="0" w:space="0" w:color="auto"/>
                <w:left w:val="none" w:sz="0" w:space="0" w:color="auto"/>
                <w:bottom w:val="none" w:sz="0" w:space="0" w:color="auto"/>
                <w:right w:val="none" w:sz="0" w:space="0" w:color="auto"/>
              </w:divBdr>
            </w:div>
            <w:div w:id="19536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0992">
      <w:bodyDiv w:val="1"/>
      <w:marLeft w:val="0"/>
      <w:marRight w:val="0"/>
      <w:marTop w:val="0"/>
      <w:marBottom w:val="0"/>
      <w:divBdr>
        <w:top w:val="none" w:sz="0" w:space="0" w:color="auto"/>
        <w:left w:val="none" w:sz="0" w:space="0" w:color="auto"/>
        <w:bottom w:val="none" w:sz="0" w:space="0" w:color="auto"/>
        <w:right w:val="none" w:sz="0" w:space="0" w:color="auto"/>
      </w:divBdr>
      <w:divsChild>
        <w:div w:id="1424767850">
          <w:marLeft w:val="480"/>
          <w:marRight w:val="0"/>
          <w:marTop w:val="0"/>
          <w:marBottom w:val="0"/>
          <w:divBdr>
            <w:top w:val="none" w:sz="0" w:space="0" w:color="auto"/>
            <w:left w:val="none" w:sz="0" w:space="0" w:color="auto"/>
            <w:bottom w:val="none" w:sz="0" w:space="0" w:color="auto"/>
            <w:right w:val="none" w:sz="0" w:space="0" w:color="auto"/>
          </w:divBdr>
          <w:divsChild>
            <w:div w:id="1767263710">
              <w:marLeft w:val="0"/>
              <w:marRight w:val="0"/>
              <w:marTop w:val="0"/>
              <w:marBottom w:val="0"/>
              <w:divBdr>
                <w:top w:val="none" w:sz="0" w:space="0" w:color="auto"/>
                <w:left w:val="none" w:sz="0" w:space="0" w:color="auto"/>
                <w:bottom w:val="none" w:sz="0" w:space="0" w:color="auto"/>
                <w:right w:val="none" w:sz="0" w:space="0" w:color="auto"/>
              </w:divBdr>
            </w:div>
            <w:div w:id="1567102894">
              <w:marLeft w:val="0"/>
              <w:marRight w:val="0"/>
              <w:marTop w:val="0"/>
              <w:marBottom w:val="0"/>
              <w:divBdr>
                <w:top w:val="none" w:sz="0" w:space="0" w:color="auto"/>
                <w:left w:val="none" w:sz="0" w:space="0" w:color="auto"/>
                <w:bottom w:val="none" w:sz="0" w:space="0" w:color="auto"/>
                <w:right w:val="none" w:sz="0" w:space="0" w:color="auto"/>
              </w:divBdr>
            </w:div>
            <w:div w:id="200828693">
              <w:marLeft w:val="0"/>
              <w:marRight w:val="0"/>
              <w:marTop w:val="0"/>
              <w:marBottom w:val="0"/>
              <w:divBdr>
                <w:top w:val="none" w:sz="0" w:space="0" w:color="auto"/>
                <w:left w:val="none" w:sz="0" w:space="0" w:color="auto"/>
                <w:bottom w:val="none" w:sz="0" w:space="0" w:color="auto"/>
                <w:right w:val="none" w:sz="0" w:space="0" w:color="auto"/>
              </w:divBdr>
            </w:div>
            <w:div w:id="926621442">
              <w:marLeft w:val="0"/>
              <w:marRight w:val="0"/>
              <w:marTop w:val="0"/>
              <w:marBottom w:val="0"/>
              <w:divBdr>
                <w:top w:val="none" w:sz="0" w:space="0" w:color="auto"/>
                <w:left w:val="none" w:sz="0" w:space="0" w:color="auto"/>
                <w:bottom w:val="none" w:sz="0" w:space="0" w:color="auto"/>
                <w:right w:val="none" w:sz="0" w:space="0" w:color="auto"/>
              </w:divBdr>
            </w:div>
            <w:div w:id="551355668">
              <w:marLeft w:val="0"/>
              <w:marRight w:val="0"/>
              <w:marTop w:val="0"/>
              <w:marBottom w:val="0"/>
              <w:divBdr>
                <w:top w:val="none" w:sz="0" w:space="0" w:color="auto"/>
                <w:left w:val="none" w:sz="0" w:space="0" w:color="auto"/>
                <w:bottom w:val="none" w:sz="0" w:space="0" w:color="auto"/>
                <w:right w:val="none" w:sz="0" w:space="0" w:color="auto"/>
              </w:divBdr>
            </w:div>
            <w:div w:id="1218668785">
              <w:marLeft w:val="0"/>
              <w:marRight w:val="0"/>
              <w:marTop w:val="0"/>
              <w:marBottom w:val="0"/>
              <w:divBdr>
                <w:top w:val="none" w:sz="0" w:space="0" w:color="auto"/>
                <w:left w:val="none" w:sz="0" w:space="0" w:color="auto"/>
                <w:bottom w:val="none" w:sz="0" w:space="0" w:color="auto"/>
                <w:right w:val="none" w:sz="0" w:space="0" w:color="auto"/>
              </w:divBdr>
            </w:div>
            <w:div w:id="57946540">
              <w:marLeft w:val="0"/>
              <w:marRight w:val="0"/>
              <w:marTop w:val="0"/>
              <w:marBottom w:val="0"/>
              <w:divBdr>
                <w:top w:val="none" w:sz="0" w:space="0" w:color="auto"/>
                <w:left w:val="none" w:sz="0" w:space="0" w:color="auto"/>
                <w:bottom w:val="none" w:sz="0" w:space="0" w:color="auto"/>
                <w:right w:val="none" w:sz="0" w:space="0" w:color="auto"/>
              </w:divBdr>
            </w:div>
            <w:div w:id="577980081">
              <w:marLeft w:val="0"/>
              <w:marRight w:val="0"/>
              <w:marTop w:val="0"/>
              <w:marBottom w:val="0"/>
              <w:divBdr>
                <w:top w:val="none" w:sz="0" w:space="0" w:color="auto"/>
                <w:left w:val="none" w:sz="0" w:space="0" w:color="auto"/>
                <w:bottom w:val="none" w:sz="0" w:space="0" w:color="auto"/>
                <w:right w:val="none" w:sz="0" w:space="0" w:color="auto"/>
              </w:divBdr>
            </w:div>
            <w:div w:id="247079838">
              <w:marLeft w:val="0"/>
              <w:marRight w:val="0"/>
              <w:marTop w:val="0"/>
              <w:marBottom w:val="0"/>
              <w:divBdr>
                <w:top w:val="none" w:sz="0" w:space="0" w:color="auto"/>
                <w:left w:val="none" w:sz="0" w:space="0" w:color="auto"/>
                <w:bottom w:val="none" w:sz="0" w:space="0" w:color="auto"/>
                <w:right w:val="none" w:sz="0" w:space="0" w:color="auto"/>
              </w:divBdr>
            </w:div>
            <w:div w:id="2004624114">
              <w:marLeft w:val="0"/>
              <w:marRight w:val="0"/>
              <w:marTop w:val="0"/>
              <w:marBottom w:val="0"/>
              <w:divBdr>
                <w:top w:val="none" w:sz="0" w:space="0" w:color="auto"/>
                <w:left w:val="none" w:sz="0" w:space="0" w:color="auto"/>
                <w:bottom w:val="none" w:sz="0" w:space="0" w:color="auto"/>
                <w:right w:val="none" w:sz="0" w:space="0" w:color="auto"/>
              </w:divBdr>
            </w:div>
            <w:div w:id="974794632">
              <w:marLeft w:val="0"/>
              <w:marRight w:val="0"/>
              <w:marTop w:val="0"/>
              <w:marBottom w:val="0"/>
              <w:divBdr>
                <w:top w:val="none" w:sz="0" w:space="0" w:color="auto"/>
                <w:left w:val="none" w:sz="0" w:space="0" w:color="auto"/>
                <w:bottom w:val="none" w:sz="0" w:space="0" w:color="auto"/>
                <w:right w:val="none" w:sz="0" w:space="0" w:color="auto"/>
              </w:divBdr>
            </w:div>
            <w:div w:id="447163667">
              <w:marLeft w:val="0"/>
              <w:marRight w:val="0"/>
              <w:marTop w:val="0"/>
              <w:marBottom w:val="0"/>
              <w:divBdr>
                <w:top w:val="none" w:sz="0" w:space="0" w:color="auto"/>
                <w:left w:val="none" w:sz="0" w:space="0" w:color="auto"/>
                <w:bottom w:val="none" w:sz="0" w:space="0" w:color="auto"/>
                <w:right w:val="none" w:sz="0" w:space="0" w:color="auto"/>
              </w:divBdr>
            </w:div>
            <w:div w:id="1142697794">
              <w:marLeft w:val="0"/>
              <w:marRight w:val="0"/>
              <w:marTop w:val="0"/>
              <w:marBottom w:val="0"/>
              <w:divBdr>
                <w:top w:val="none" w:sz="0" w:space="0" w:color="auto"/>
                <w:left w:val="none" w:sz="0" w:space="0" w:color="auto"/>
                <w:bottom w:val="none" w:sz="0" w:space="0" w:color="auto"/>
                <w:right w:val="none" w:sz="0" w:space="0" w:color="auto"/>
              </w:divBdr>
            </w:div>
            <w:div w:id="267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0403">
      <w:bodyDiv w:val="1"/>
      <w:marLeft w:val="0"/>
      <w:marRight w:val="0"/>
      <w:marTop w:val="0"/>
      <w:marBottom w:val="0"/>
      <w:divBdr>
        <w:top w:val="none" w:sz="0" w:space="0" w:color="auto"/>
        <w:left w:val="none" w:sz="0" w:space="0" w:color="auto"/>
        <w:bottom w:val="none" w:sz="0" w:space="0" w:color="auto"/>
        <w:right w:val="none" w:sz="0" w:space="0" w:color="auto"/>
      </w:divBdr>
      <w:divsChild>
        <w:div w:id="2104642411">
          <w:marLeft w:val="0"/>
          <w:marRight w:val="0"/>
          <w:marTop w:val="0"/>
          <w:marBottom w:val="0"/>
          <w:divBdr>
            <w:top w:val="none" w:sz="0" w:space="0" w:color="auto"/>
            <w:left w:val="none" w:sz="0" w:space="0" w:color="auto"/>
            <w:bottom w:val="none" w:sz="0" w:space="0" w:color="auto"/>
            <w:right w:val="none" w:sz="0" w:space="0" w:color="auto"/>
          </w:divBdr>
          <w:divsChild>
            <w:div w:id="554388819">
              <w:marLeft w:val="0"/>
              <w:marRight w:val="0"/>
              <w:marTop w:val="0"/>
              <w:marBottom w:val="0"/>
              <w:divBdr>
                <w:top w:val="none" w:sz="0" w:space="0" w:color="auto"/>
                <w:left w:val="none" w:sz="0" w:space="0" w:color="auto"/>
                <w:bottom w:val="none" w:sz="0" w:space="0" w:color="auto"/>
                <w:right w:val="none" w:sz="0" w:space="0" w:color="auto"/>
              </w:divBdr>
            </w:div>
            <w:div w:id="144858839">
              <w:marLeft w:val="0"/>
              <w:marRight w:val="0"/>
              <w:marTop w:val="0"/>
              <w:marBottom w:val="0"/>
              <w:divBdr>
                <w:top w:val="none" w:sz="0" w:space="0" w:color="auto"/>
                <w:left w:val="none" w:sz="0" w:space="0" w:color="auto"/>
                <w:bottom w:val="none" w:sz="0" w:space="0" w:color="auto"/>
                <w:right w:val="none" w:sz="0" w:space="0" w:color="auto"/>
              </w:divBdr>
            </w:div>
            <w:div w:id="217980852">
              <w:marLeft w:val="0"/>
              <w:marRight w:val="0"/>
              <w:marTop w:val="0"/>
              <w:marBottom w:val="0"/>
              <w:divBdr>
                <w:top w:val="none" w:sz="0" w:space="0" w:color="auto"/>
                <w:left w:val="none" w:sz="0" w:space="0" w:color="auto"/>
                <w:bottom w:val="none" w:sz="0" w:space="0" w:color="auto"/>
                <w:right w:val="none" w:sz="0" w:space="0" w:color="auto"/>
              </w:divBdr>
            </w:div>
            <w:div w:id="13297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6440">
      <w:bodyDiv w:val="1"/>
      <w:marLeft w:val="0"/>
      <w:marRight w:val="0"/>
      <w:marTop w:val="0"/>
      <w:marBottom w:val="0"/>
      <w:divBdr>
        <w:top w:val="none" w:sz="0" w:space="0" w:color="auto"/>
        <w:left w:val="none" w:sz="0" w:space="0" w:color="auto"/>
        <w:bottom w:val="none" w:sz="0" w:space="0" w:color="auto"/>
        <w:right w:val="none" w:sz="0" w:space="0" w:color="auto"/>
      </w:divBdr>
      <w:divsChild>
        <w:div w:id="942761980">
          <w:marLeft w:val="0"/>
          <w:marRight w:val="0"/>
          <w:marTop w:val="0"/>
          <w:marBottom w:val="0"/>
          <w:divBdr>
            <w:top w:val="none" w:sz="0" w:space="0" w:color="auto"/>
            <w:left w:val="none" w:sz="0" w:space="0" w:color="auto"/>
            <w:bottom w:val="none" w:sz="0" w:space="0" w:color="auto"/>
            <w:right w:val="none" w:sz="0" w:space="0" w:color="auto"/>
          </w:divBdr>
          <w:divsChild>
            <w:div w:id="1208681329">
              <w:marLeft w:val="0"/>
              <w:marRight w:val="0"/>
              <w:marTop w:val="0"/>
              <w:marBottom w:val="0"/>
              <w:divBdr>
                <w:top w:val="none" w:sz="0" w:space="0" w:color="auto"/>
                <w:left w:val="none" w:sz="0" w:space="0" w:color="auto"/>
                <w:bottom w:val="none" w:sz="0" w:space="0" w:color="auto"/>
                <w:right w:val="none" w:sz="0" w:space="0" w:color="auto"/>
              </w:divBdr>
            </w:div>
            <w:div w:id="1717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7766">
      <w:bodyDiv w:val="1"/>
      <w:marLeft w:val="0"/>
      <w:marRight w:val="0"/>
      <w:marTop w:val="0"/>
      <w:marBottom w:val="0"/>
      <w:divBdr>
        <w:top w:val="none" w:sz="0" w:space="0" w:color="auto"/>
        <w:left w:val="none" w:sz="0" w:space="0" w:color="auto"/>
        <w:bottom w:val="none" w:sz="0" w:space="0" w:color="auto"/>
        <w:right w:val="none" w:sz="0" w:space="0" w:color="auto"/>
      </w:divBdr>
      <w:divsChild>
        <w:div w:id="1116682911">
          <w:marLeft w:val="0"/>
          <w:marRight w:val="0"/>
          <w:marTop w:val="0"/>
          <w:marBottom w:val="0"/>
          <w:divBdr>
            <w:top w:val="none" w:sz="0" w:space="0" w:color="auto"/>
            <w:left w:val="none" w:sz="0" w:space="0" w:color="auto"/>
            <w:bottom w:val="none" w:sz="0" w:space="0" w:color="auto"/>
            <w:right w:val="none" w:sz="0" w:space="0" w:color="auto"/>
          </w:divBdr>
          <w:divsChild>
            <w:div w:id="1023437743">
              <w:marLeft w:val="0"/>
              <w:marRight w:val="0"/>
              <w:marTop w:val="0"/>
              <w:marBottom w:val="0"/>
              <w:divBdr>
                <w:top w:val="none" w:sz="0" w:space="0" w:color="auto"/>
                <w:left w:val="none" w:sz="0" w:space="0" w:color="auto"/>
                <w:bottom w:val="none" w:sz="0" w:space="0" w:color="auto"/>
                <w:right w:val="none" w:sz="0" w:space="0" w:color="auto"/>
              </w:divBdr>
            </w:div>
            <w:div w:id="1403061024">
              <w:marLeft w:val="0"/>
              <w:marRight w:val="0"/>
              <w:marTop w:val="0"/>
              <w:marBottom w:val="0"/>
              <w:divBdr>
                <w:top w:val="none" w:sz="0" w:space="0" w:color="auto"/>
                <w:left w:val="none" w:sz="0" w:space="0" w:color="auto"/>
                <w:bottom w:val="none" w:sz="0" w:space="0" w:color="auto"/>
                <w:right w:val="none" w:sz="0" w:space="0" w:color="auto"/>
              </w:divBdr>
            </w:div>
            <w:div w:id="1990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7862">
      <w:bodyDiv w:val="1"/>
      <w:marLeft w:val="0"/>
      <w:marRight w:val="0"/>
      <w:marTop w:val="0"/>
      <w:marBottom w:val="0"/>
      <w:divBdr>
        <w:top w:val="none" w:sz="0" w:space="0" w:color="auto"/>
        <w:left w:val="none" w:sz="0" w:space="0" w:color="auto"/>
        <w:bottom w:val="none" w:sz="0" w:space="0" w:color="auto"/>
        <w:right w:val="none" w:sz="0" w:space="0" w:color="auto"/>
      </w:divBdr>
      <w:divsChild>
        <w:div w:id="1472752047">
          <w:marLeft w:val="0"/>
          <w:marRight w:val="0"/>
          <w:marTop w:val="0"/>
          <w:marBottom w:val="0"/>
          <w:divBdr>
            <w:top w:val="none" w:sz="0" w:space="0" w:color="auto"/>
            <w:left w:val="none" w:sz="0" w:space="0" w:color="auto"/>
            <w:bottom w:val="none" w:sz="0" w:space="0" w:color="auto"/>
            <w:right w:val="none" w:sz="0" w:space="0" w:color="auto"/>
          </w:divBdr>
          <w:divsChild>
            <w:div w:id="193664866">
              <w:marLeft w:val="0"/>
              <w:marRight w:val="0"/>
              <w:marTop w:val="0"/>
              <w:marBottom w:val="0"/>
              <w:divBdr>
                <w:top w:val="none" w:sz="0" w:space="0" w:color="auto"/>
                <w:left w:val="none" w:sz="0" w:space="0" w:color="auto"/>
                <w:bottom w:val="none" w:sz="0" w:space="0" w:color="auto"/>
                <w:right w:val="none" w:sz="0" w:space="0" w:color="auto"/>
              </w:divBdr>
            </w:div>
            <w:div w:id="588465357">
              <w:marLeft w:val="0"/>
              <w:marRight w:val="0"/>
              <w:marTop w:val="0"/>
              <w:marBottom w:val="0"/>
              <w:divBdr>
                <w:top w:val="none" w:sz="0" w:space="0" w:color="auto"/>
                <w:left w:val="none" w:sz="0" w:space="0" w:color="auto"/>
                <w:bottom w:val="none" w:sz="0" w:space="0" w:color="auto"/>
                <w:right w:val="none" w:sz="0" w:space="0" w:color="auto"/>
              </w:divBdr>
            </w:div>
            <w:div w:id="21010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475">
      <w:bodyDiv w:val="1"/>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sChild>
            <w:div w:id="1061947036">
              <w:marLeft w:val="0"/>
              <w:marRight w:val="0"/>
              <w:marTop w:val="0"/>
              <w:marBottom w:val="0"/>
              <w:divBdr>
                <w:top w:val="none" w:sz="0" w:space="0" w:color="auto"/>
                <w:left w:val="none" w:sz="0" w:space="0" w:color="auto"/>
                <w:bottom w:val="none" w:sz="0" w:space="0" w:color="auto"/>
                <w:right w:val="none" w:sz="0" w:space="0" w:color="auto"/>
              </w:divBdr>
            </w:div>
            <w:div w:id="702243229">
              <w:marLeft w:val="0"/>
              <w:marRight w:val="0"/>
              <w:marTop w:val="0"/>
              <w:marBottom w:val="0"/>
              <w:divBdr>
                <w:top w:val="none" w:sz="0" w:space="0" w:color="auto"/>
                <w:left w:val="none" w:sz="0" w:space="0" w:color="auto"/>
                <w:bottom w:val="none" w:sz="0" w:space="0" w:color="auto"/>
                <w:right w:val="none" w:sz="0" w:space="0" w:color="auto"/>
              </w:divBdr>
            </w:div>
            <w:div w:id="1488400218">
              <w:marLeft w:val="0"/>
              <w:marRight w:val="0"/>
              <w:marTop w:val="0"/>
              <w:marBottom w:val="0"/>
              <w:divBdr>
                <w:top w:val="none" w:sz="0" w:space="0" w:color="auto"/>
                <w:left w:val="none" w:sz="0" w:space="0" w:color="auto"/>
                <w:bottom w:val="none" w:sz="0" w:space="0" w:color="auto"/>
                <w:right w:val="none" w:sz="0" w:space="0" w:color="auto"/>
              </w:divBdr>
            </w:div>
            <w:div w:id="675152958">
              <w:marLeft w:val="0"/>
              <w:marRight w:val="0"/>
              <w:marTop w:val="0"/>
              <w:marBottom w:val="0"/>
              <w:divBdr>
                <w:top w:val="none" w:sz="0" w:space="0" w:color="auto"/>
                <w:left w:val="none" w:sz="0" w:space="0" w:color="auto"/>
                <w:bottom w:val="none" w:sz="0" w:space="0" w:color="auto"/>
                <w:right w:val="none" w:sz="0" w:space="0" w:color="auto"/>
              </w:divBdr>
            </w:div>
            <w:div w:id="911424590">
              <w:marLeft w:val="0"/>
              <w:marRight w:val="0"/>
              <w:marTop w:val="0"/>
              <w:marBottom w:val="0"/>
              <w:divBdr>
                <w:top w:val="none" w:sz="0" w:space="0" w:color="auto"/>
                <w:left w:val="none" w:sz="0" w:space="0" w:color="auto"/>
                <w:bottom w:val="none" w:sz="0" w:space="0" w:color="auto"/>
                <w:right w:val="none" w:sz="0" w:space="0" w:color="auto"/>
              </w:divBdr>
            </w:div>
            <w:div w:id="398940848">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58826491">
              <w:marLeft w:val="0"/>
              <w:marRight w:val="0"/>
              <w:marTop w:val="0"/>
              <w:marBottom w:val="0"/>
              <w:divBdr>
                <w:top w:val="none" w:sz="0" w:space="0" w:color="auto"/>
                <w:left w:val="none" w:sz="0" w:space="0" w:color="auto"/>
                <w:bottom w:val="none" w:sz="0" w:space="0" w:color="auto"/>
                <w:right w:val="none" w:sz="0" w:space="0" w:color="auto"/>
              </w:divBdr>
            </w:div>
            <w:div w:id="987251250">
              <w:marLeft w:val="0"/>
              <w:marRight w:val="0"/>
              <w:marTop w:val="0"/>
              <w:marBottom w:val="0"/>
              <w:divBdr>
                <w:top w:val="none" w:sz="0" w:space="0" w:color="auto"/>
                <w:left w:val="none" w:sz="0" w:space="0" w:color="auto"/>
                <w:bottom w:val="none" w:sz="0" w:space="0" w:color="auto"/>
                <w:right w:val="none" w:sz="0" w:space="0" w:color="auto"/>
              </w:divBdr>
            </w:div>
            <w:div w:id="609901101">
              <w:marLeft w:val="0"/>
              <w:marRight w:val="0"/>
              <w:marTop w:val="0"/>
              <w:marBottom w:val="0"/>
              <w:divBdr>
                <w:top w:val="none" w:sz="0" w:space="0" w:color="auto"/>
                <w:left w:val="none" w:sz="0" w:space="0" w:color="auto"/>
                <w:bottom w:val="none" w:sz="0" w:space="0" w:color="auto"/>
                <w:right w:val="none" w:sz="0" w:space="0" w:color="auto"/>
              </w:divBdr>
            </w:div>
            <w:div w:id="83457636">
              <w:marLeft w:val="0"/>
              <w:marRight w:val="0"/>
              <w:marTop w:val="0"/>
              <w:marBottom w:val="0"/>
              <w:divBdr>
                <w:top w:val="none" w:sz="0" w:space="0" w:color="auto"/>
                <w:left w:val="none" w:sz="0" w:space="0" w:color="auto"/>
                <w:bottom w:val="none" w:sz="0" w:space="0" w:color="auto"/>
                <w:right w:val="none" w:sz="0" w:space="0" w:color="auto"/>
              </w:divBdr>
            </w:div>
            <w:div w:id="365955600">
              <w:marLeft w:val="0"/>
              <w:marRight w:val="0"/>
              <w:marTop w:val="0"/>
              <w:marBottom w:val="0"/>
              <w:divBdr>
                <w:top w:val="none" w:sz="0" w:space="0" w:color="auto"/>
                <w:left w:val="none" w:sz="0" w:space="0" w:color="auto"/>
                <w:bottom w:val="none" w:sz="0" w:space="0" w:color="auto"/>
                <w:right w:val="none" w:sz="0" w:space="0" w:color="auto"/>
              </w:divBdr>
            </w:div>
            <w:div w:id="503934605">
              <w:marLeft w:val="0"/>
              <w:marRight w:val="0"/>
              <w:marTop w:val="0"/>
              <w:marBottom w:val="0"/>
              <w:divBdr>
                <w:top w:val="none" w:sz="0" w:space="0" w:color="auto"/>
                <w:left w:val="none" w:sz="0" w:space="0" w:color="auto"/>
                <w:bottom w:val="none" w:sz="0" w:space="0" w:color="auto"/>
                <w:right w:val="none" w:sz="0" w:space="0" w:color="auto"/>
              </w:divBdr>
            </w:div>
            <w:div w:id="784155652">
              <w:marLeft w:val="0"/>
              <w:marRight w:val="0"/>
              <w:marTop w:val="0"/>
              <w:marBottom w:val="0"/>
              <w:divBdr>
                <w:top w:val="none" w:sz="0" w:space="0" w:color="auto"/>
                <w:left w:val="none" w:sz="0" w:space="0" w:color="auto"/>
                <w:bottom w:val="none" w:sz="0" w:space="0" w:color="auto"/>
                <w:right w:val="none" w:sz="0" w:space="0" w:color="auto"/>
              </w:divBdr>
            </w:div>
            <w:div w:id="1631476355">
              <w:marLeft w:val="0"/>
              <w:marRight w:val="0"/>
              <w:marTop w:val="0"/>
              <w:marBottom w:val="0"/>
              <w:divBdr>
                <w:top w:val="none" w:sz="0" w:space="0" w:color="auto"/>
                <w:left w:val="none" w:sz="0" w:space="0" w:color="auto"/>
                <w:bottom w:val="none" w:sz="0" w:space="0" w:color="auto"/>
                <w:right w:val="none" w:sz="0" w:space="0" w:color="auto"/>
              </w:divBdr>
            </w:div>
            <w:div w:id="1757432413">
              <w:marLeft w:val="0"/>
              <w:marRight w:val="0"/>
              <w:marTop w:val="0"/>
              <w:marBottom w:val="0"/>
              <w:divBdr>
                <w:top w:val="none" w:sz="0" w:space="0" w:color="auto"/>
                <w:left w:val="none" w:sz="0" w:space="0" w:color="auto"/>
                <w:bottom w:val="none" w:sz="0" w:space="0" w:color="auto"/>
                <w:right w:val="none" w:sz="0" w:space="0" w:color="auto"/>
              </w:divBdr>
            </w:div>
            <w:div w:id="1683584271">
              <w:marLeft w:val="0"/>
              <w:marRight w:val="0"/>
              <w:marTop w:val="0"/>
              <w:marBottom w:val="0"/>
              <w:divBdr>
                <w:top w:val="none" w:sz="0" w:space="0" w:color="auto"/>
                <w:left w:val="none" w:sz="0" w:space="0" w:color="auto"/>
                <w:bottom w:val="none" w:sz="0" w:space="0" w:color="auto"/>
                <w:right w:val="none" w:sz="0" w:space="0" w:color="auto"/>
              </w:divBdr>
            </w:div>
            <w:div w:id="1973095592">
              <w:marLeft w:val="0"/>
              <w:marRight w:val="0"/>
              <w:marTop w:val="0"/>
              <w:marBottom w:val="0"/>
              <w:divBdr>
                <w:top w:val="none" w:sz="0" w:space="0" w:color="auto"/>
                <w:left w:val="none" w:sz="0" w:space="0" w:color="auto"/>
                <w:bottom w:val="none" w:sz="0" w:space="0" w:color="auto"/>
                <w:right w:val="none" w:sz="0" w:space="0" w:color="auto"/>
              </w:divBdr>
            </w:div>
            <w:div w:id="424107516">
              <w:marLeft w:val="0"/>
              <w:marRight w:val="0"/>
              <w:marTop w:val="0"/>
              <w:marBottom w:val="0"/>
              <w:divBdr>
                <w:top w:val="none" w:sz="0" w:space="0" w:color="auto"/>
                <w:left w:val="none" w:sz="0" w:space="0" w:color="auto"/>
                <w:bottom w:val="none" w:sz="0" w:space="0" w:color="auto"/>
                <w:right w:val="none" w:sz="0" w:space="0" w:color="auto"/>
              </w:divBdr>
            </w:div>
            <w:div w:id="831412752">
              <w:marLeft w:val="0"/>
              <w:marRight w:val="0"/>
              <w:marTop w:val="0"/>
              <w:marBottom w:val="0"/>
              <w:divBdr>
                <w:top w:val="none" w:sz="0" w:space="0" w:color="auto"/>
                <w:left w:val="none" w:sz="0" w:space="0" w:color="auto"/>
                <w:bottom w:val="none" w:sz="0" w:space="0" w:color="auto"/>
                <w:right w:val="none" w:sz="0" w:space="0" w:color="auto"/>
              </w:divBdr>
            </w:div>
            <w:div w:id="783814552">
              <w:marLeft w:val="0"/>
              <w:marRight w:val="0"/>
              <w:marTop w:val="0"/>
              <w:marBottom w:val="0"/>
              <w:divBdr>
                <w:top w:val="none" w:sz="0" w:space="0" w:color="auto"/>
                <w:left w:val="none" w:sz="0" w:space="0" w:color="auto"/>
                <w:bottom w:val="none" w:sz="0" w:space="0" w:color="auto"/>
                <w:right w:val="none" w:sz="0" w:space="0" w:color="auto"/>
              </w:divBdr>
            </w:div>
            <w:div w:id="1062366925">
              <w:marLeft w:val="0"/>
              <w:marRight w:val="0"/>
              <w:marTop w:val="0"/>
              <w:marBottom w:val="0"/>
              <w:divBdr>
                <w:top w:val="none" w:sz="0" w:space="0" w:color="auto"/>
                <w:left w:val="none" w:sz="0" w:space="0" w:color="auto"/>
                <w:bottom w:val="none" w:sz="0" w:space="0" w:color="auto"/>
                <w:right w:val="none" w:sz="0" w:space="0" w:color="auto"/>
              </w:divBdr>
            </w:div>
            <w:div w:id="1540824835">
              <w:marLeft w:val="0"/>
              <w:marRight w:val="0"/>
              <w:marTop w:val="0"/>
              <w:marBottom w:val="0"/>
              <w:divBdr>
                <w:top w:val="none" w:sz="0" w:space="0" w:color="auto"/>
                <w:left w:val="none" w:sz="0" w:space="0" w:color="auto"/>
                <w:bottom w:val="none" w:sz="0" w:space="0" w:color="auto"/>
                <w:right w:val="none" w:sz="0" w:space="0" w:color="auto"/>
              </w:divBdr>
            </w:div>
            <w:div w:id="1157384060">
              <w:marLeft w:val="0"/>
              <w:marRight w:val="0"/>
              <w:marTop w:val="0"/>
              <w:marBottom w:val="0"/>
              <w:divBdr>
                <w:top w:val="none" w:sz="0" w:space="0" w:color="auto"/>
                <w:left w:val="none" w:sz="0" w:space="0" w:color="auto"/>
                <w:bottom w:val="none" w:sz="0" w:space="0" w:color="auto"/>
                <w:right w:val="none" w:sz="0" w:space="0" w:color="auto"/>
              </w:divBdr>
            </w:div>
            <w:div w:id="1843737475">
              <w:marLeft w:val="0"/>
              <w:marRight w:val="0"/>
              <w:marTop w:val="0"/>
              <w:marBottom w:val="0"/>
              <w:divBdr>
                <w:top w:val="none" w:sz="0" w:space="0" w:color="auto"/>
                <w:left w:val="none" w:sz="0" w:space="0" w:color="auto"/>
                <w:bottom w:val="none" w:sz="0" w:space="0" w:color="auto"/>
                <w:right w:val="none" w:sz="0" w:space="0" w:color="auto"/>
              </w:divBdr>
            </w:div>
            <w:div w:id="1308776925">
              <w:marLeft w:val="0"/>
              <w:marRight w:val="0"/>
              <w:marTop w:val="0"/>
              <w:marBottom w:val="0"/>
              <w:divBdr>
                <w:top w:val="none" w:sz="0" w:space="0" w:color="auto"/>
                <w:left w:val="none" w:sz="0" w:space="0" w:color="auto"/>
                <w:bottom w:val="none" w:sz="0" w:space="0" w:color="auto"/>
                <w:right w:val="none" w:sz="0" w:space="0" w:color="auto"/>
              </w:divBdr>
            </w:div>
            <w:div w:id="2776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0755">
      <w:bodyDiv w:val="1"/>
      <w:marLeft w:val="0"/>
      <w:marRight w:val="0"/>
      <w:marTop w:val="0"/>
      <w:marBottom w:val="0"/>
      <w:divBdr>
        <w:top w:val="none" w:sz="0" w:space="0" w:color="auto"/>
        <w:left w:val="none" w:sz="0" w:space="0" w:color="auto"/>
        <w:bottom w:val="none" w:sz="0" w:space="0" w:color="auto"/>
        <w:right w:val="none" w:sz="0" w:space="0" w:color="auto"/>
      </w:divBdr>
      <w:divsChild>
        <w:div w:id="1102916184">
          <w:marLeft w:val="0"/>
          <w:marRight w:val="0"/>
          <w:marTop w:val="0"/>
          <w:marBottom w:val="0"/>
          <w:divBdr>
            <w:top w:val="none" w:sz="0" w:space="0" w:color="auto"/>
            <w:left w:val="none" w:sz="0" w:space="0" w:color="auto"/>
            <w:bottom w:val="none" w:sz="0" w:space="0" w:color="auto"/>
            <w:right w:val="none" w:sz="0" w:space="0" w:color="auto"/>
          </w:divBdr>
          <w:divsChild>
            <w:div w:id="271476309">
              <w:marLeft w:val="0"/>
              <w:marRight w:val="0"/>
              <w:marTop w:val="0"/>
              <w:marBottom w:val="0"/>
              <w:divBdr>
                <w:top w:val="none" w:sz="0" w:space="0" w:color="auto"/>
                <w:left w:val="none" w:sz="0" w:space="0" w:color="auto"/>
                <w:bottom w:val="none" w:sz="0" w:space="0" w:color="auto"/>
                <w:right w:val="none" w:sz="0" w:space="0" w:color="auto"/>
              </w:divBdr>
            </w:div>
            <w:div w:id="1675722662">
              <w:marLeft w:val="0"/>
              <w:marRight w:val="0"/>
              <w:marTop w:val="0"/>
              <w:marBottom w:val="0"/>
              <w:divBdr>
                <w:top w:val="none" w:sz="0" w:space="0" w:color="auto"/>
                <w:left w:val="none" w:sz="0" w:space="0" w:color="auto"/>
                <w:bottom w:val="none" w:sz="0" w:space="0" w:color="auto"/>
                <w:right w:val="none" w:sz="0" w:space="0" w:color="auto"/>
              </w:divBdr>
            </w:div>
            <w:div w:id="806705317">
              <w:marLeft w:val="0"/>
              <w:marRight w:val="0"/>
              <w:marTop w:val="0"/>
              <w:marBottom w:val="0"/>
              <w:divBdr>
                <w:top w:val="none" w:sz="0" w:space="0" w:color="auto"/>
                <w:left w:val="none" w:sz="0" w:space="0" w:color="auto"/>
                <w:bottom w:val="none" w:sz="0" w:space="0" w:color="auto"/>
                <w:right w:val="none" w:sz="0" w:space="0" w:color="auto"/>
              </w:divBdr>
            </w:div>
            <w:div w:id="1370909350">
              <w:marLeft w:val="0"/>
              <w:marRight w:val="0"/>
              <w:marTop w:val="0"/>
              <w:marBottom w:val="0"/>
              <w:divBdr>
                <w:top w:val="none" w:sz="0" w:space="0" w:color="auto"/>
                <w:left w:val="none" w:sz="0" w:space="0" w:color="auto"/>
                <w:bottom w:val="none" w:sz="0" w:space="0" w:color="auto"/>
                <w:right w:val="none" w:sz="0" w:space="0" w:color="auto"/>
              </w:divBdr>
            </w:div>
            <w:div w:id="2073575345">
              <w:marLeft w:val="0"/>
              <w:marRight w:val="0"/>
              <w:marTop w:val="0"/>
              <w:marBottom w:val="0"/>
              <w:divBdr>
                <w:top w:val="none" w:sz="0" w:space="0" w:color="auto"/>
                <w:left w:val="none" w:sz="0" w:space="0" w:color="auto"/>
                <w:bottom w:val="none" w:sz="0" w:space="0" w:color="auto"/>
                <w:right w:val="none" w:sz="0" w:space="0" w:color="auto"/>
              </w:divBdr>
            </w:div>
            <w:div w:id="280963627">
              <w:marLeft w:val="0"/>
              <w:marRight w:val="0"/>
              <w:marTop w:val="0"/>
              <w:marBottom w:val="0"/>
              <w:divBdr>
                <w:top w:val="none" w:sz="0" w:space="0" w:color="auto"/>
                <w:left w:val="none" w:sz="0" w:space="0" w:color="auto"/>
                <w:bottom w:val="none" w:sz="0" w:space="0" w:color="auto"/>
                <w:right w:val="none" w:sz="0" w:space="0" w:color="auto"/>
              </w:divBdr>
            </w:div>
            <w:div w:id="1063867312">
              <w:marLeft w:val="0"/>
              <w:marRight w:val="0"/>
              <w:marTop w:val="0"/>
              <w:marBottom w:val="0"/>
              <w:divBdr>
                <w:top w:val="none" w:sz="0" w:space="0" w:color="auto"/>
                <w:left w:val="none" w:sz="0" w:space="0" w:color="auto"/>
                <w:bottom w:val="none" w:sz="0" w:space="0" w:color="auto"/>
                <w:right w:val="none" w:sz="0" w:space="0" w:color="auto"/>
              </w:divBdr>
            </w:div>
            <w:div w:id="3640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6714">
      <w:bodyDiv w:val="1"/>
      <w:marLeft w:val="0"/>
      <w:marRight w:val="0"/>
      <w:marTop w:val="0"/>
      <w:marBottom w:val="0"/>
      <w:divBdr>
        <w:top w:val="none" w:sz="0" w:space="0" w:color="auto"/>
        <w:left w:val="none" w:sz="0" w:space="0" w:color="auto"/>
        <w:bottom w:val="none" w:sz="0" w:space="0" w:color="auto"/>
        <w:right w:val="none" w:sz="0" w:space="0" w:color="auto"/>
      </w:divBdr>
      <w:divsChild>
        <w:div w:id="1751393052">
          <w:marLeft w:val="0"/>
          <w:marRight w:val="0"/>
          <w:marTop w:val="0"/>
          <w:marBottom w:val="0"/>
          <w:divBdr>
            <w:top w:val="none" w:sz="0" w:space="0" w:color="auto"/>
            <w:left w:val="none" w:sz="0" w:space="0" w:color="auto"/>
            <w:bottom w:val="none" w:sz="0" w:space="0" w:color="auto"/>
            <w:right w:val="none" w:sz="0" w:space="0" w:color="auto"/>
          </w:divBdr>
          <w:divsChild>
            <w:div w:id="1819229826">
              <w:marLeft w:val="0"/>
              <w:marRight w:val="0"/>
              <w:marTop w:val="0"/>
              <w:marBottom w:val="0"/>
              <w:divBdr>
                <w:top w:val="none" w:sz="0" w:space="0" w:color="auto"/>
                <w:left w:val="none" w:sz="0" w:space="0" w:color="auto"/>
                <w:bottom w:val="none" w:sz="0" w:space="0" w:color="auto"/>
                <w:right w:val="none" w:sz="0" w:space="0" w:color="auto"/>
              </w:divBdr>
            </w:div>
            <w:div w:id="4451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38.tmp"/><Relationship Id="rId68" Type="http://schemas.openxmlformats.org/officeDocument/2006/relationships/image" Target="media/image43.tmp"/><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w3.org/MarkUp/html3/forms.html" TargetMode="External"/><Relationship Id="rId58" Type="http://schemas.openxmlformats.org/officeDocument/2006/relationships/hyperlink" Target="https://webdevetc.com/blog/laravel-naming-conventions/" TargetMode="External"/><Relationship Id="rId66" Type="http://schemas.openxmlformats.org/officeDocument/2006/relationships/image" Target="media/image41.tmp"/><Relationship Id="rId5" Type="http://schemas.openxmlformats.org/officeDocument/2006/relationships/numbering" Target="numbering.xml"/><Relationship Id="rId61" Type="http://schemas.openxmlformats.org/officeDocument/2006/relationships/hyperlink" Target="https://github.com/SimpleSoftwareIO/simple-qrcode" TargetMode="External"/><Relationship Id="rId19" Type="http://schemas.openxmlformats.org/officeDocument/2006/relationships/image" Target="media/image8.tm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atatracker.ietf.org/doc/rfc3696/" TargetMode="External"/><Relationship Id="rId64" Type="http://schemas.openxmlformats.org/officeDocument/2006/relationships/image" Target="media/image39.tmp"/><Relationship Id="rId69" Type="http://schemas.openxmlformats.org/officeDocument/2006/relationships/image" Target="media/image44.tmp"/><Relationship Id="rId8" Type="http://schemas.openxmlformats.org/officeDocument/2006/relationships/webSettings" Target="webSettings.xml"/><Relationship Id="rId51" Type="http://schemas.openxmlformats.org/officeDocument/2006/relationships/hyperlink" Target="https://stackoverflow.com/q/52696964"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59" Type="http://schemas.openxmlformats.org/officeDocument/2006/relationships/hyperlink" Target="https://www.tailwindui.com/" TargetMode="External"/><Relationship Id="rId67" Type="http://schemas.openxmlformats.org/officeDocument/2006/relationships/image" Target="media/image42.tmp"/><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laracasts.com/discuss/channels/laravel/installing-laravel-on-server-without-ssh" TargetMode="External"/><Relationship Id="rId62" Type="http://schemas.openxmlformats.org/officeDocument/2006/relationships/hyperlink" Target="https://docs.github.com/en/actions/learn-github-actions/understanding-github-actions" TargetMode="External"/><Relationship Id="rId70" Type="http://schemas.openxmlformats.org/officeDocument/2006/relationships/image" Target="media/image45.tmp"/><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samdossant/TPI-SocialShuffle-Dos-Santos" TargetMode="External"/><Relationship Id="rId57" Type="http://schemas.openxmlformats.org/officeDocument/2006/relationships/hyperlink" Target="https://datatracker.ietf.org/doc/rfc3696/"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scribens.fr/" TargetMode="External"/><Relationship Id="rId60" Type="http://schemas.openxmlformats.org/officeDocument/2006/relationships/hyperlink" Target="https://medium.com/@kanishkanuwanperera/building-a-csv-import-export-feature-in-laravel-10-step-by-step-guide-with-no-external-packages-6b73295aa0c1" TargetMode="External"/><Relationship Id="rId65" Type="http://schemas.openxmlformats.org/officeDocument/2006/relationships/image" Target="media/image40.tmp"/><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akilischool.com/cours/laravel-generer-un-qr-code-avec-simple-qrcode" TargetMode="External"/><Relationship Id="rId55" Type="http://schemas.openxmlformats.org/officeDocument/2006/relationships/hyperlink" Target="https://tailwindcss.com/docs/guides/laravel" TargetMode="External"/><Relationship Id="rId7" Type="http://schemas.openxmlformats.org/officeDocument/2006/relationships/settings" Target="settings.xml"/><Relationship Id="rId71" Type="http://schemas.openxmlformats.org/officeDocument/2006/relationships/image" Target="media/image46.tmp"/></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guides/laravel" TargetMode="External"/><Relationship Id="rId13" Type="http://schemas.openxmlformats.org/officeDocument/2006/relationships/hyperlink" Target="https://www.udemy.com/course/laravel-beginner-fundamentals/" TargetMode="External"/><Relationship Id="rId18" Type="http://schemas.openxmlformats.org/officeDocument/2006/relationships/hyperlink" Target="https://github.com/SimpleSoftwareIO/simple-qrcode" TargetMode="External"/><Relationship Id="rId26" Type="http://schemas.openxmlformats.org/officeDocument/2006/relationships/hyperlink" Target="https://laravel.com/docs/11.x/dusk" TargetMode="External"/><Relationship Id="rId3" Type="http://schemas.openxmlformats.org/officeDocument/2006/relationships/hyperlink" Target="https://laravel.com/docs/11.x/migrations" TargetMode="External"/><Relationship Id="rId21" Type="http://schemas.openxmlformats.org/officeDocument/2006/relationships/hyperlink" Target="https://laravel.com/docs/11.x/filesystem" TargetMode="External"/><Relationship Id="rId7" Type="http://schemas.openxmlformats.org/officeDocument/2006/relationships/hyperlink" Target="https://laravel.com/docs/11.x" TargetMode="External"/><Relationship Id="rId12" Type="http://schemas.openxmlformats.org/officeDocument/2006/relationships/hyperlink" Target="https://laravel.com/docs/11.x/controllers" TargetMode="External"/><Relationship Id="rId17" Type="http://schemas.openxmlformats.org/officeDocument/2006/relationships/hyperlink" Target="https://laravel.com/docs/11.x/authorization" TargetMode="External"/><Relationship Id="rId25" Type="http://schemas.openxmlformats.org/officeDocument/2006/relationships/hyperlink" Target="https://tailwindui.com/components/application-ui/navigation/navbars"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authorization" TargetMode="External"/><Relationship Id="rId20" Type="http://schemas.openxmlformats.org/officeDocument/2006/relationships/hyperlink" Target="https://medium.com/@kanishkanuwanperera/building-a-csv-import-export-feature-in-laravel-10-step-by-step-guide-with-no-external-packages-6b73295aa0c1" TargetMode="External"/><Relationship Id="rId1" Type="http://schemas.openxmlformats.org/officeDocument/2006/relationships/hyperlink" Target="https://laravel.com/docs/11.x" TargetMode="External"/><Relationship Id="rId6" Type="http://schemas.openxmlformats.org/officeDocument/2006/relationships/hyperlink" Target="https://www.akilischool.com/cours/laravel-generer-un-qr-code-avec-simple-qrcode" TargetMode="External"/><Relationship Id="rId11" Type="http://schemas.openxmlformats.org/officeDocument/2006/relationships/hyperlink" Target="https://laravel.com/docs/11.x/eloquent" TargetMode="External"/><Relationship Id="rId24" Type="http://schemas.openxmlformats.org/officeDocument/2006/relationships/hyperlink" Target="https://laravel.com/docs/11.x/hashing" TargetMode="External"/><Relationship Id="rId5" Type="http://schemas.openxmlformats.org/officeDocument/2006/relationships/hyperlink" Target="https://laravel.com/docs/11.x/dusk" TargetMode="External"/><Relationship Id="rId15" Type="http://schemas.openxmlformats.org/officeDocument/2006/relationships/hyperlink" Target="https://laravel.com/docs/11.x/authorization" TargetMode="External"/><Relationship Id="rId23" Type="http://schemas.openxmlformats.org/officeDocument/2006/relationships/hyperlink" Target="https://laravel.com/docs/11.x/localization" TargetMode="External"/><Relationship Id="rId10" Type="http://schemas.openxmlformats.org/officeDocument/2006/relationships/hyperlink" Target="https://www.rfc-editor.org/rfc/rfc3696" TargetMode="External"/><Relationship Id="rId19" Type="http://schemas.openxmlformats.org/officeDocument/2006/relationships/hyperlink" Target="https://www.akilischool.com/cours/laravel-generer-un-qr-code-avec-simple-qrcode" TargetMode="External"/><Relationship Id="rId4" Type="http://schemas.openxmlformats.org/officeDocument/2006/relationships/hyperlink" Target="https://laravel.com/docs/11.x/dusk" TargetMode="External"/><Relationship Id="rId9" Type="http://schemas.openxmlformats.org/officeDocument/2006/relationships/hyperlink" Target="https://webdevetc.com/blog/laravel-naming-conventions/" TargetMode="External"/><Relationship Id="rId14" Type="http://schemas.openxmlformats.org/officeDocument/2006/relationships/hyperlink" Target="https://laravel.com/docs/11.x/requests" TargetMode="External"/><Relationship Id="rId22" Type="http://schemas.openxmlformats.org/officeDocument/2006/relationships/hyperlink" Target="https://laracasts.com/discuss/channels/laravel/installing-laravel-on-server-without-ssh" TargetMode="External"/><Relationship Id="rId27" Type="http://schemas.openxmlformats.org/officeDocument/2006/relationships/hyperlink" Target="https://laravel.com/docs/11.x/dus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4784</TotalTime>
  <Pages>74</Pages>
  <Words>12356</Words>
  <Characters>67962</Characters>
  <Application>Microsoft Office Word</Application>
  <DocSecurity>0</DocSecurity>
  <Lines>566</Lines>
  <Paragraphs>160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80158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73</cp:revision>
  <cp:lastPrinted>2024-06-02T10:07:00Z</cp:lastPrinted>
  <dcterms:created xsi:type="dcterms:W3CDTF">2024-05-15T19:25:00Z</dcterms:created>
  <dcterms:modified xsi:type="dcterms:W3CDTF">2024-06-03T09:57:00Z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